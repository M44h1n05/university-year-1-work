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alias w:val="Title"/>
        <w:tag w:val=""/>
        <w:id w:val="256021334"/>
        <w:placeholder>
          <w:docPart w:val="DE2B2B987DB74CC781138E1D1E85E686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4AB35669" w14:textId="77777777" w:rsidR="00ED2A91" w:rsidRDefault="005A4ACD" w:rsidP="00C31D4E">
          <w:pPr>
            <w:pStyle w:val="Title"/>
            <w:ind w:right="1796"/>
            <w:jc w:val="left"/>
          </w:pPr>
          <w:r>
            <w:t>Week 7 Lab – Collections</w:t>
          </w:r>
        </w:p>
      </w:sdtContent>
    </w:sdt>
    <w:p w14:paraId="6B46ED79" w14:textId="7FB76892" w:rsidR="00BF7461" w:rsidRDefault="00DD4839" w:rsidP="00BF7461">
      <w:pPr>
        <w:pStyle w:val="Heading1"/>
      </w:pPr>
      <w:r>
        <w:t>Lab Intro</w:t>
      </w:r>
    </w:p>
    <w:p w14:paraId="1B113145" w14:textId="5CF5397C" w:rsidR="00073684" w:rsidRPr="00073684" w:rsidRDefault="00073684" w:rsidP="00C31D4E">
      <w:pPr>
        <w:pStyle w:val="H2Body"/>
        <w:ind w:left="0"/>
      </w:pPr>
      <w:r>
        <w:t xml:space="preserve">Although the lab this week </w:t>
      </w:r>
      <w:r w:rsidR="00795E9D">
        <w:t>is</w:t>
      </w:r>
      <w:r>
        <w:t xml:space="preserve"> dedicated to the test, </w:t>
      </w:r>
      <w:r w:rsidR="00490746">
        <w:t xml:space="preserve">you can attempt these </w:t>
      </w:r>
      <w:r>
        <w:t>exercises</w:t>
      </w:r>
      <w:r w:rsidR="00795E9D">
        <w:t xml:space="preserve"> after the lecture as a way of practising managing a collection of objects of the same type. We will be looking at collections in </w:t>
      </w:r>
      <w:r w:rsidR="00B70043">
        <w:t xml:space="preserve">the </w:t>
      </w:r>
      <w:r w:rsidR="00204912">
        <w:t>two webinars that follow the</w:t>
      </w:r>
      <w:r w:rsidR="00B70043">
        <w:t xml:space="preserve"> </w:t>
      </w:r>
      <w:r w:rsidR="00032475">
        <w:t>w</w:t>
      </w:r>
      <w:r w:rsidR="00B70043">
        <w:t>eek 7 lecture</w:t>
      </w:r>
      <w:r w:rsidR="00795E9D">
        <w:t xml:space="preserve">, and next week </w:t>
      </w:r>
      <w:r w:rsidR="00032475">
        <w:t xml:space="preserve">(week 8) </w:t>
      </w:r>
      <w:r w:rsidR="00795E9D">
        <w:t>we will continue to use them in the lab when we move over to console applications.</w:t>
      </w:r>
    </w:p>
    <w:p w14:paraId="7D9BF6B5" w14:textId="008D2C8E" w:rsidR="00DD4839" w:rsidRDefault="00DD4839" w:rsidP="00DD4839">
      <w:pPr>
        <w:pStyle w:val="Heading2"/>
      </w:pPr>
      <w:r>
        <w:t>Learning Outcomes</w:t>
      </w:r>
    </w:p>
    <w:p w14:paraId="3D737AAD" w14:textId="4742D843" w:rsidR="00DD4839" w:rsidRDefault="00204BEF" w:rsidP="00B70043">
      <w:pPr>
        <w:pStyle w:val="H2Body"/>
        <w:numPr>
          <w:ilvl w:val="0"/>
          <w:numId w:val="2"/>
        </w:numPr>
        <w:ind w:left="993"/>
      </w:pPr>
      <w:r w:rsidRPr="000B4A2C">
        <w:rPr>
          <w:b/>
          <w:bCs/>
        </w:rPr>
        <w:t>Manage</w:t>
      </w:r>
      <w:r>
        <w:t xml:space="preserve"> multiple </w:t>
      </w:r>
      <w:r w:rsidR="00BF0484">
        <w:t xml:space="preserve">objects of the same type using a </w:t>
      </w:r>
      <w:r w:rsidR="00BF0484" w:rsidRPr="00DB7AD2">
        <w:rPr>
          <w:b/>
          <w:bCs/>
        </w:rPr>
        <w:t>static</w:t>
      </w:r>
      <w:r w:rsidR="00BF0484">
        <w:t xml:space="preserve"> collection (array)</w:t>
      </w:r>
    </w:p>
    <w:p w14:paraId="59C6E792" w14:textId="7A54B594" w:rsidR="0088222D" w:rsidRPr="0088222D" w:rsidRDefault="0088222D" w:rsidP="00B70043">
      <w:pPr>
        <w:pStyle w:val="H2Body"/>
        <w:numPr>
          <w:ilvl w:val="0"/>
          <w:numId w:val="2"/>
        </w:numPr>
        <w:ind w:left="993"/>
      </w:pPr>
      <w:r w:rsidRPr="0088222D">
        <w:rPr>
          <w:b/>
          <w:bCs/>
        </w:rPr>
        <w:t>Manage</w:t>
      </w:r>
      <w:r w:rsidRPr="0088222D">
        <w:t xml:space="preserve"> multiple objects of the same type using a </w:t>
      </w:r>
      <w:r w:rsidRPr="00DB7AD2">
        <w:rPr>
          <w:b/>
          <w:bCs/>
        </w:rPr>
        <w:t>dynamic</w:t>
      </w:r>
      <w:r w:rsidRPr="0088222D">
        <w:t xml:space="preserve"> collection (ArrayList)</w:t>
      </w:r>
    </w:p>
    <w:p w14:paraId="12361D69" w14:textId="1B26475C" w:rsidR="00DD4839" w:rsidRDefault="00DD4839" w:rsidP="00DD4839">
      <w:pPr>
        <w:pStyle w:val="Heading2"/>
      </w:pPr>
      <w:r>
        <w:t>Resources</w:t>
      </w:r>
    </w:p>
    <w:p w14:paraId="520246A2" w14:textId="0F4A5743" w:rsidR="00C31D4E" w:rsidRDefault="00073684" w:rsidP="001540C3">
      <w:pPr>
        <w:pStyle w:val="H2Body"/>
        <w:numPr>
          <w:ilvl w:val="0"/>
          <w:numId w:val="2"/>
        </w:numPr>
        <w:ind w:left="993"/>
      </w:pPr>
      <w:r>
        <w:t xml:space="preserve">Week </w:t>
      </w:r>
      <w:r w:rsidR="00457E41">
        <w:t>7 slides</w:t>
      </w:r>
      <w:r w:rsidR="00C31D4E">
        <w:t xml:space="preserve"> </w:t>
      </w:r>
    </w:p>
    <w:p w14:paraId="4C409F8C" w14:textId="35778EE8" w:rsidR="00932EDF" w:rsidRDefault="00932EDF" w:rsidP="00B72BA7">
      <w:pPr>
        <w:pStyle w:val="Heading1"/>
      </w:pPr>
      <w:r>
        <w:t xml:space="preserve">Exercise </w:t>
      </w:r>
      <w:r w:rsidR="00DC6FC3">
        <w:t>1</w:t>
      </w:r>
      <w:r>
        <w:t xml:space="preserve"> – Array of Circles</w:t>
      </w:r>
    </w:p>
    <w:p w14:paraId="67E4937E" w14:textId="5D769899" w:rsidR="0083370C" w:rsidRDefault="007B4BBF" w:rsidP="0083370C">
      <w:pPr>
        <w:pStyle w:val="H1Body"/>
      </w:pPr>
      <w:r w:rsidRPr="002E410C"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793E3B42" wp14:editId="72F0CF0C">
                <wp:simplePos x="0" y="0"/>
                <wp:positionH relativeFrom="margin">
                  <wp:posOffset>3491625</wp:posOffset>
                </wp:positionH>
                <wp:positionV relativeFrom="margin">
                  <wp:posOffset>4136638</wp:posOffset>
                </wp:positionV>
                <wp:extent cx="2270760" cy="868680"/>
                <wp:effectExtent l="0" t="0" r="0" b="7620"/>
                <wp:wrapSquare wrapText="bothSides"/>
                <wp:docPr id="2" name="KeyTerm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0760" cy="868680"/>
                          <a:chOff x="0" y="0"/>
                          <a:chExt cx="3795014" cy="1223226"/>
                        </a:xfrm>
                      </wpg:grpSpPr>
                      <wps:wsp>
                        <wps:cNvPr id="8" name="Rectangle: Rounded Corners 4"/>
                        <wps:cNvSpPr/>
                        <wps:spPr>
                          <a:xfrm>
                            <a:off x="380962" y="0"/>
                            <a:ext cx="3414052" cy="1223226"/>
                          </a:xfrm>
                          <a:prstGeom prst="round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B2402F" w14:textId="77777777" w:rsidR="00B72BA7" w:rsidRPr="00073684" w:rsidRDefault="00B72BA7" w:rsidP="00B72BA7">
                              <w:pPr>
                                <w:ind w:left="-426" w:right="-64"/>
                                <w:rPr>
                                  <w:rFonts w:hAnsi="Calibri"/>
                                  <w:b/>
                                  <w:bCs/>
                                  <w:color w:val="000000"/>
                                  <w:kern w:val="24"/>
                                </w:rPr>
                              </w:pPr>
                              <w:r w:rsidRPr="004E6684">
                                <w:rPr>
                                  <w:rFonts w:hAnsi="Calibri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Key Term</w:t>
                              </w:r>
                              <w:r>
                                <w:rPr>
                                  <w:rFonts w:hAnsi="Calibri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 xml:space="preserve"> – Array</w:t>
                              </w:r>
                              <w:r>
                                <w:rPr>
                                  <w:rFonts w:hAnsi="Calibri"/>
                                  <w:b/>
                                  <w:bCs/>
                                  <w:color w:val="000000"/>
                                  <w:kern w:val="24"/>
                                </w:rPr>
                                <w:br/>
                              </w:r>
                              <w:r w:rsidRPr="00073684">
                                <w:rPr>
                                  <w:color w:val="000000" w:themeColor="text1"/>
                                </w:rPr>
                                <w:t xml:space="preserve">An </w:t>
                              </w:r>
                              <w:r w:rsidRPr="00073684">
                                <w:rPr>
                                  <w:b/>
                                  <w:bCs/>
                                  <w:color w:val="000000" w:themeColor="text1"/>
                                </w:rPr>
                                <w:t>array</w:t>
                              </w:r>
                              <w:r w:rsidRPr="00073684">
                                <w:rPr>
                                  <w:color w:val="000000" w:themeColor="text1"/>
                                </w:rPr>
                                <w:t xml:space="preserve"> is a fixed-size data structure </w:t>
                              </w:r>
                              <w:r>
                                <w:rPr>
                                  <w:color w:val="000000" w:themeColor="text1"/>
                                </w:rPr>
                                <w:t>that can store data of the same type.</w:t>
                              </w:r>
                            </w:p>
                          </w:txbxContent>
                        </wps:txbx>
                        <wps:bodyPr lIns="576000" tIns="0" rIns="36000" bIns="0" rtlCol="0" anchor="t" anchorCtr="0"/>
                      </wps:wsp>
                      <wps:wsp>
                        <wps:cNvPr id="9" name="Rectangle: Rounded Corners 5"/>
                        <wps:cNvSpPr/>
                        <wps:spPr>
                          <a:xfrm>
                            <a:off x="0" y="232252"/>
                            <a:ext cx="902477" cy="760397"/>
                          </a:xfrm>
                          <a:prstGeom prst="roundRect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10" name="Picture 4" descr="File:Octicons-key.svg - Wikimedia Commons"/>
                          <pic:cNvPicPr preferRelativeResize="0">
                            <a:picLocks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580" y="282948"/>
                            <a:ext cx="782146" cy="6590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3E3B42" id="KeyTerm1" o:spid="_x0000_s1026" style="position:absolute;left:0;text-align:left;margin-left:274.95pt;margin-top:325.7pt;width:178.8pt;height:68.4pt;z-index:251686912;mso-position-horizontal-relative:margin;mso-position-vertical-relative:margin;mso-width-relative:margin;mso-height-relative:margin" coordsize="37950,122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">
                <v:roundrect id="Rectangle: Rounded Corners 4" o:spid="_x0000_s1027" style="position:absolute;left:3809;width:34141;height:1223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" fillcolor="#ffe599 [1303]" stroked="f" strokeweight="1pt">
                  <v:stroke joinstyle="miter"/>
                  <v:textbox inset="16mm,0,1mm,0">
                    <w:txbxContent>
                      <w:p w14:paraId="00B2402F" w14:textId="77777777" w:rsidR="00B72BA7" w:rsidRPr="00073684" w:rsidRDefault="00B72BA7" w:rsidP="00B72BA7">
                        <w:pPr>
                          <w:ind w:left="-426" w:right="-64"/>
                          <w:rPr>
                            <w:rFonts w:hAnsi="Calibri"/>
                            <w:b/>
                            <w:bCs/>
                            <w:color w:val="000000"/>
                            <w:kern w:val="24"/>
                          </w:rPr>
                        </w:pPr>
                        <w:r w:rsidRPr="004E6684">
                          <w:rPr>
                            <w:rFonts w:hAnsi="Calibri"/>
                            <w:b/>
                            <w:bCs/>
                            <w:color w:val="000000"/>
                            <w:kern w:val="24"/>
                          </w:rPr>
                          <w:t>Key Term</w:t>
                        </w:r>
                        <w:r>
                          <w:rPr>
                            <w:rFonts w:hAnsi="Calibri"/>
                            <w:b/>
                            <w:bCs/>
                            <w:color w:val="000000"/>
                            <w:kern w:val="24"/>
                          </w:rPr>
                          <w:t xml:space="preserve"> – Array</w:t>
                        </w:r>
                        <w:r>
                          <w:rPr>
                            <w:rFonts w:hAnsi="Calibri"/>
                            <w:b/>
                            <w:bCs/>
                            <w:color w:val="000000"/>
                            <w:kern w:val="24"/>
                          </w:rPr>
                          <w:br/>
                        </w:r>
                        <w:r w:rsidRPr="00073684">
                          <w:rPr>
                            <w:color w:val="000000" w:themeColor="text1"/>
                          </w:rPr>
                          <w:t xml:space="preserve">An </w:t>
                        </w:r>
                        <w:r w:rsidRPr="00073684">
                          <w:rPr>
                            <w:b/>
                            <w:bCs/>
                            <w:color w:val="000000" w:themeColor="text1"/>
                          </w:rPr>
                          <w:t>array</w:t>
                        </w:r>
                        <w:r w:rsidRPr="00073684">
                          <w:rPr>
                            <w:color w:val="000000" w:themeColor="text1"/>
                          </w:rPr>
                          <w:t xml:space="preserve"> is a fixed-size data structure </w:t>
                        </w:r>
                        <w:r>
                          <w:rPr>
                            <w:color w:val="000000" w:themeColor="text1"/>
                          </w:rPr>
                          <w:t>that can store data of the same type.</w:t>
                        </w:r>
                      </w:p>
                    </w:txbxContent>
                  </v:textbox>
                </v:roundrect>
                <v:roundrect id="Rectangle: Rounded Corners 5" o:spid="_x0000_s1028" style="position:absolute;top:2322;width:9024;height:760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" fillcolor="#ffd966 [1943]" stroked="f" strokeweight="1pt">
                  <v:stroke joinstyle="miter"/>
                </v:round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9" type="#_x0000_t75" alt="File:Octicons-key.svg - Wikimedia Commons" style="position:absolute;left:685;top:2829;width:7822;height:65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">
                  <v:imagedata r:id="rId15" o:title="Octicons-key"/>
                  <o:lock v:ext="edit" aspectratio="f"/>
                </v:shape>
                <w10:wrap type="square" anchorx="margin" anchory="margin"/>
              </v:group>
            </w:pict>
          </mc:Fallback>
        </mc:AlternateContent>
      </w:r>
      <w:r w:rsidR="0083370C">
        <w:t xml:space="preserve">This exercise will involve creating an </w:t>
      </w:r>
      <w:r w:rsidR="0083370C" w:rsidRPr="0083370C">
        <w:rPr>
          <w:b/>
          <w:bCs/>
          <w:shd w:val="clear" w:color="auto" w:fill="FFD966"/>
        </w:rPr>
        <w:t>array</w:t>
      </w:r>
      <w:r w:rsidR="0083370C">
        <w:t xml:space="preserve"> of circle objects and rendering all of them to the canvas</w:t>
      </w:r>
      <w:r w:rsidR="009B6E52">
        <w:t xml:space="preserve"> (</w:t>
      </w:r>
      <w:r w:rsidR="007974A7">
        <w:t xml:space="preserve">see </w:t>
      </w:r>
      <w:r w:rsidR="00B8642C">
        <w:fldChar w:fldCharType="begin"/>
      </w:r>
      <w:r w:rsidR="00B8642C">
        <w:instrText xml:space="preserve"> REF _Ref119159989 \h </w:instrText>
      </w:r>
      <w:r w:rsidR="00B8642C">
        <w:fldChar w:fldCharType="separate"/>
      </w:r>
      <w:r w:rsidR="00B8642C">
        <w:t xml:space="preserve">Figure </w:t>
      </w:r>
      <w:r w:rsidR="00B8642C">
        <w:rPr>
          <w:noProof/>
        </w:rPr>
        <w:t>1</w:t>
      </w:r>
      <w:r w:rsidR="00B8642C">
        <w:fldChar w:fldCharType="end"/>
      </w:r>
      <w:r w:rsidR="009B6E52">
        <w:t>)</w:t>
      </w:r>
      <w:r w:rsidR="0083370C">
        <w:t>.</w:t>
      </w:r>
    </w:p>
    <w:p w14:paraId="7B790FD9" w14:textId="22CB2F5C" w:rsidR="00FF1490" w:rsidRDefault="00FF1490" w:rsidP="009B6E52">
      <w:pPr>
        <w:pStyle w:val="H1Body"/>
        <w:numPr>
          <w:ilvl w:val="0"/>
          <w:numId w:val="4"/>
        </w:numPr>
      </w:pPr>
      <w:r>
        <w:t xml:space="preserve">Create a </w:t>
      </w:r>
      <w:r w:rsidRPr="00EB0A31">
        <w:rPr>
          <w:b/>
          <w:bCs/>
        </w:rPr>
        <w:t>void setup</w:t>
      </w:r>
      <w:r>
        <w:t xml:space="preserve"> procedure that sets the size of the canvas to </w:t>
      </w:r>
      <w:proofErr w:type="gramStart"/>
      <w:r w:rsidR="00EB0A31">
        <w:t>500x500</w:t>
      </w:r>
      <w:proofErr w:type="gramEnd"/>
    </w:p>
    <w:p w14:paraId="2DEF22E5" w14:textId="2B84D997" w:rsidR="009738C3" w:rsidRDefault="00EB0A31" w:rsidP="007B4BBF">
      <w:pPr>
        <w:pStyle w:val="H2Body"/>
        <w:numPr>
          <w:ilvl w:val="0"/>
          <w:numId w:val="4"/>
        </w:numPr>
      </w:pPr>
      <w:r>
        <w:t>In a new tab, c</w:t>
      </w:r>
      <w:r w:rsidR="00DE15ED">
        <w:t xml:space="preserve">reate a class named </w:t>
      </w:r>
      <w:r w:rsidR="00DE15ED">
        <w:rPr>
          <w:b/>
          <w:bCs/>
        </w:rPr>
        <w:t>Circle</w:t>
      </w:r>
      <w:r w:rsidR="00DE15ED">
        <w:t xml:space="preserve"> and give </w:t>
      </w:r>
      <w:proofErr w:type="gramStart"/>
      <w:r w:rsidR="00DE15ED">
        <w:t>it</w:t>
      </w:r>
      <w:proofErr w:type="gramEnd"/>
      <w:r w:rsidR="00DE15ED">
        <w:t xml:space="preserve"> </w:t>
      </w:r>
      <w:r w:rsidR="005D36C4">
        <w:t xml:space="preserve">variables </w:t>
      </w:r>
      <w:r w:rsidR="005666E8">
        <w:t xml:space="preserve">for </w:t>
      </w:r>
      <w:r w:rsidR="005666E8">
        <w:rPr>
          <w:b/>
          <w:bCs/>
        </w:rPr>
        <w:t>x, y, size,</w:t>
      </w:r>
      <w:r w:rsidR="005666E8">
        <w:t xml:space="preserve"> and </w:t>
      </w:r>
      <w:r w:rsidR="005666E8" w:rsidRPr="005666E8">
        <w:rPr>
          <w:b/>
          <w:bCs/>
        </w:rPr>
        <w:t>colour</w:t>
      </w:r>
      <w:r w:rsidR="005666E8">
        <w:t>.</w:t>
      </w:r>
      <w:r w:rsidR="007075EA">
        <w:t xml:space="preserve"> </w:t>
      </w:r>
    </w:p>
    <w:p w14:paraId="0AFB0A7F" w14:textId="17AA7BD6" w:rsidR="006342CA" w:rsidRDefault="000B2460" w:rsidP="007B4BBF">
      <w:pPr>
        <w:pStyle w:val="H2Body"/>
        <w:numPr>
          <w:ilvl w:val="1"/>
          <w:numId w:val="4"/>
        </w:numPr>
      </w:pPr>
      <w:r w:rsidRPr="002E410C"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53F5605A" wp14:editId="61C4102C">
                <wp:simplePos x="0" y="0"/>
                <wp:positionH relativeFrom="margin">
                  <wp:align>right</wp:align>
                </wp:positionH>
                <wp:positionV relativeFrom="paragraph">
                  <wp:posOffset>677214</wp:posOffset>
                </wp:positionV>
                <wp:extent cx="2270760" cy="1033145"/>
                <wp:effectExtent l="0" t="0" r="0" b="0"/>
                <wp:wrapSquare wrapText="bothSides"/>
                <wp:docPr id="15" name="KeyTerm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0760" cy="1033145"/>
                          <a:chOff x="0" y="0"/>
                          <a:chExt cx="3795014" cy="1223226"/>
                        </a:xfrm>
                      </wpg:grpSpPr>
                      <wps:wsp>
                        <wps:cNvPr id="36" name="Rectangle: Rounded Corners 4"/>
                        <wps:cNvSpPr/>
                        <wps:spPr>
                          <a:xfrm>
                            <a:off x="380962" y="0"/>
                            <a:ext cx="3414052" cy="1223226"/>
                          </a:xfrm>
                          <a:prstGeom prst="round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D450555" w14:textId="298671DD" w:rsidR="00704B92" w:rsidRPr="00073684" w:rsidRDefault="00704B92" w:rsidP="00704B92">
                              <w:pPr>
                                <w:ind w:left="-426" w:right="-64"/>
                                <w:rPr>
                                  <w:rFonts w:hAnsi="Calibri"/>
                                  <w:b/>
                                  <w:bCs/>
                                  <w:color w:val="000000"/>
                                  <w:kern w:val="24"/>
                                </w:rPr>
                              </w:pPr>
                              <w:r w:rsidRPr="004E6684">
                                <w:rPr>
                                  <w:rFonts w:hAnsi="Calibri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Key Term</w:t>
                              </w:r>
                              <w:r>
                                <w:rPr>
                                  <w:rFonts w:hAnsi="Calibri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 xml:space="preserve"> – Iterate</w:t>
                              </w:r>
                              <w:r>
                                <w:rPr>
                                  <w:rFonts w:hAnsi="Calibri"/>
                                  <w:b/>
                                  <w:bCs/>
                                  <w:color w:val="000000"/>
                                  <w:kern w:val="24"/>
                                </w:rPr>
                                <w:br/>
                              </w:r>
                              <w:r>
                                <w:rPr>
                                  <w:color w:val="000000" w:themeColor="text1"/>
                                </w:rPr>
                                <w:t xml:space="preserve">Iterate means to </w:t>
                              </w:r>
                              <w:r w:rsidR="00007E88">
                                <w:rPr>
                                  <w:color w:val="000000" w:themeColor="text1"/>
                                </w:rPr>
                                <w:t xml:space="preserve">‘travel’ through </w:t>
                              </w:r>
                              <w:r w:rsidR="00802A6F">
                                <w:rPr>
                                  <w:color w:val="000000" w:themeColor="text1"/>
                                </w:rPr>
                                <w:t>a collection (</w:t>
                              </w:r>
                              <w:proofErr w:type="gramStart"/>
                              <w:r w:rsidR="00802A6F">
                                <w:rPr>
                                  <w:color w:val="000000" w:themeColor="text1"/>
                                </w:rPr>
                                <w:t>e.g.</w:t>
                              </w:r>
                              <w:proofErr w:type="gramEnd"/>
                              <w:r w:rsidR="00802A6F">
                                <w:rPr>
                                  <w:color w:val="000000" w:themeColor="text1"/>
                                </w:rPr>
                                <w:t xml:space="preserve"> array) and visit each of the elements.</w:t>
                              </w:r>
                            </w:p>
                          </w:txbxContent>
                        </wps:txbx>
                        <wps:bodyPr lIns="576000" tIns="0" rIns="36000" bIns="0" rtlCol="0" anchor="t" anchorCtr="0"/>
                      </wps:wsp>
                      <wps:wsp>
                        <wps:cNvPr id="38" name="Rectangle: Rounded Corners 5"/>
                        <wps:cNvSpPr/>
                        <wps:spPr>
                          <a:xfrm>
                            <a:off x="0" y="260494"/>
                            <a:ext cx="902477" cy="639351"/>
                          </a:xfrm>
                          <a:prstGeom prst="roundRect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39" name="Picture 4" descr="File:Octicons-key.svg - Wikimedia Commons"/>
                          <pic:cNvPicPr preferRelativeResize="0">
                            <a:picLocks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580" y="311190"/>
                            <a:ext cx="782146" cy="5541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F5605A" id="_x0000_s1030" style="position:absolute;left:0;text-align:left;margin-left:127.6pt;margin-top:53.3pt;width:178.8pt;height:81.35pt;z-index:251697152;mso-position-horizontal:right;mso-position-horizontal-relative:margin" coordsize="37950,122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">
                <v:roundrect id="Rectangle: Rounded Corners 4" o:spid="_x0000_s1031" style="position:absolute;left:3809;width:34141;height:1223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" fillcolor="#ffe599 [1303]" stroked="f" strokeweight="1pt">
                  <v:stroke joinstyle="miter"/>
                  <v:textbox inset="16mm,0,1mm,0">
                    <w:txbxContent>
                      <w:p w14:paraId="7D450555" w14:textId="298671DD" w:rsidR="00704B92" w:rsidRPr="00073684" w:rsidRDefault="00704B92" w:rsidP="00704B92">
                        <w:pPr>
                          <w:ind w:left="-426" w:right="-64"/>
                          <w:rPr>
                            <w:rFonts w:hAnsi="Calibri"/>
                            <w:b/>
                            <w:bCs/>
                            <w:color w:val="000000"/>
                            <w:kern w:val="24"/>
                          </w:rPr>
                        </w:pPr>
                        <w:r w:rsidRPr="004E6684">
                          <w:rPr>
                            <w:rFonts w:hAnsi="Calibri"/>
                            <w:b/>
                            <w:bCs/>
                            <w:color w:val="000000"/>
                            <w:kern w:val="24"/>
                          </w:rPr>
                          <w:t>Key Term</w:t>
                        </w:r>
                        <w:r>
                          <w:rPr>
                            <w:rFonts w:hAnsi="Calibri"/>
                            <w:b/>
                            <w:bCs/>
                            <w:color w:val="000000"/>
                            <w:kern w:val="24"/>
                          </w:rPr>
                          <w:t xml:space="preserve"> – Iterate</w:t>
                        </w:r>
                        <w:r>
                          <w:rPr>
                            <w:rFonts w:hAnsi="Calibri"/>
                            <w:b/>
                            <w:bCs/>
                            <w:color w:val="000000"/>
                            <w:kern w:val="24"/>
                          </w:rPr>
                          <w:br/>
                        </w:r>
                        <w:r>
                          <w:rPr>
                            <w:color w:val="000000" w:themeColor="text1"/>
                          </w:rPr>
                          <w:t xml:space="preserve">Iterate means to </w:t>
                        </w:r>
                        <w:r w:rsidR="00007E88">
                          <w:rPr>
                            <w:color w:val="000000" w:themeColor="text1"/>
                          </w:rPr>
                          <w:t xml:space="preserve">‘travel’ through </w:t>
                        </w:r>
                        <w:r w:rsidR="00802A6F">
                          <w:rPr>
                            <w:color w:val="000000" w:themeColor="text1"/>
                          </w:rPr>
                          <w:t>a collection (e.g. array) and visit each of the elements.</w:t>
                        </w:r>
                      </w:p>
                    </w:txbxContent>
                  </v:textbox>
                </v:roundrect>
                <v:roundrect id="Rectangle: Rounded Corners 5" o:spid="_x0000_s1032" style="position:absolute;top:2604;width:9024;height:639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" fillcolor="#ffd966 [1943]" stroked="f" strokeweight="1pt">
                  <v:stroke joinstyle="miter"/>
                </v:roundrect>
                <v:shape id="Picture 4" o:spid="_x0000_s1033" type="#_x0000_t75" alt="File:Octicons-key.svg - Wikimedia Commons" style="position:absolute;left:685;top:3111;width:7822;height:554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">
                  <v:imagedata r:id="rId15" o:title="Octicons-key"/>
                  <o:lock v:ext="edit" aspectratio="f"/>
                </v:shape>
                <w10:wrap type="square" anchorx="margin"/>
              </v:group>
            </w:pict>
          </mc:Fallback>
        </mc:AlternateContent>
      </w:r>
      <w:r w:rsidR="007075EA">
        <w:t xml:space="preserve">The </w:t>
      </w:r>
      <w:r w:rsidR="00EA24F8">
        <w:t>C</w:t>
      </w:r>
      <w:r w:rsidR="007075EA">
        <w:t xml:space="preserve">ircle </w:t>
      </w:r>
      <w:r w:rsidR="00EA24F8">
        <w:t>class should</w:t>
      </w:r>
      <w:r w:rsidR="007075EA">
        <w:t xml:space="preserve"> have a </w:t>
      </w:r>
      <w:r w:rsidR="007075EA" w:rsidRPr="00EB0A31">
        <w:rPr>
          <w:b/>
          <w:bCs/>
        </w:rPr>
        <w:t>constructor</w:t>
      </w:r>
      <w:r w:rsidR="007075EA">
        <w:t xml:space="preserve"> that accepts </w:t>
      </w:r>
      <w:r w:rsidR="00A93EDD">
        <w:t xml:space="preserve">an </w:t>
      </w:r>
      <w:r w:rsidR="00A93EDD">
        <w:rPr>
          <w:b/>
          <w:bCs/>
        </w:rPr>
        <w:t>x</w:t>
      </w:r>
      <w:r w:rsidR="00A93EDD">
        <w:t xml:space="preserve"> and </w:t>
      </w:r>
      <w:r w:rsidR="00A93EDD">
        <w:rPr>
          <w:b/>
          <w:bCs/>
        </w:rPr>
        <w:t>y</w:t>
      </w:r>
      <w:r w:rsidR="00A93EDD">
        <w:t xml:space="preserve"> value to be passed to it.</w:t>
      </w:r>
      <w:r w:rsidR="005B1543">
        <w:t xml:space="preserve"> The constructor </w:t>
      </w:r>
      <w:r w:rsidR="00EA24F8">
        <w:t>should</w:t>
      </w:r>
      <w:r w:rsidR="005B1543">
        <w:t xml:space="preserve"> also initialise the size to be a random value from 20 to 50</w:t>
      </w:r>
      <w:r w:rsidR="00B6299C">
        <w:t xml:space="preserve"> and set the colour variable to a random </w:t>
      </w:r>
      <w:proofErr w:type="gramStart"/>
      <w:r w:rsidR="00B6299C">
        <w:t>colour</w:t>
      </w:r>
      <w:proofErr w:type="gramEnd"/>
    </w:p>
    <w:p w14:paraId="374B9B79" w14:textId="23FF3E42" w:rsidR="006342CA" w:rsidRDefault="006342CA" w:rsidP="007B4BBF">
      <w:pPr>
        <w:pStyle w:val="H2Body"/>
        <w:numPr>
          <w:ilvl w:val="1"/>
          <w:numId w:val="4"/>
        </w:numPr>
      </w:pPr>
      <w:r>
        <w:t xml:space="preserve">Add a </w:t>
      </w:r>
      <w:r>
        <w:rPr>
          <w:b/>
          <w:bCs/>
        </w:rPr>
        <w:t xml:space="preserve">void </w:t>
      </w:r>
      <w:proofErr w:type="gramStart"/>
      <w:r>
        <w:rPr>
          <w:b/>
          <w:bCs/>
        </w:rPr>
        <w:t>render(</w:t>
      </w:r>
      <w:proofErr w:type="gramEnd"/>
      <w:r>
        <w:rPr>
          <w:b/>
          <w:bCs/>
        </w:rPr>
        <w:t>)</w:t>
      </w:r>
      <w:r>
        <w:t xml:space="preserve"> method to this class that will simply render an ellipse at the circle object’s x and y.</w:t>
      </w:r>
      <w:r w:rsidR="008353CD">
        <w:t xml:space="preserve"> B</w:t>
      </w:r>
      <w:r w:rsidR="00B6299C">
        <w:t xml:space="preserve">efore you render this </w:t>
      </w:r>
      <w:r w:rsidR="004F7422">
        <w:t>ellipse,</w:t>
      </w:r>
      <w:r w:rsidR="00B6299C">
        <w:t xml:space="preserve"> you will want to change the fill colour to match the colour variable of the </w:t>
      </w:r>
      <w:proofErr w:type="gramStart"/>
      <w:r w:rsidR="00B6299C">
        <w:t>circle</w:t>
      </w:r>
      <w:proofErr w:type="gramEnd"/>
    </w:p>
    <w:p w14:paraId="6B594DAD" w14:textId="7932297A" w:rsidR="00A93EDD" w:rsidRPr="00F563B6" w:rsidRDefault="009C0738" w:rsidP="007B4BBF">
      <w:pPr>
        <w:pStyle w:val="H2Body"/>
        <w:numPr>
          <w:ilvl w:val="0"/>
          <w:numId w:val="4"/>
        </w:numPr>
      </w:pPr>
      <w:r>
        <w:t>Outside of setup/draw, d</w:t>
      </w:r>
      <w:r w:rsidR="00A93EDD">
        <w:t xml:space="preserve">eclare an </w:t>
      </w:r>
      <w:r w:rsidR="00A93EDD" w:rsidRPr="0083370C">
        <w:t>array</w:t>
      </w:r>
      <w:r w:rsidR="00A93EDD">
        <w:t xml:space="preserve"> to hold 100 </w:t>
      </w:r>
      <w:proofErr w:type="gramStart"/>
      <w:r w:rsidR="00A93EDD" w:rsidRPr="006342CA">
        <w:rPr>
          <w:b/>
          <w:bCs/>
        </w:rPr>
        <w:t>circles</w:t>
      </w:r>
      <w:proofErr w:type="gramEnd"/>
    </w:p>
    <w:p w14:paraId="146E1AA5" w14:textId="73FECB9C" w:rsidR="00F563B6" w:rsidRPr="005B1543" w:rsidRDefault="00F563B6" w:rsidP="00F563B6">
      <w:pPr>
        <w:pStyle w:val="H2Body"/>
        <w:numPr>
          <w:ilvl w:val="1"/>
          <w:numId w:val="4"/>
        </w:numPr>
      </w:pPr>
      <w:r w:rsidRPr="00F563B6">
        <w:t>Remember that you will need to declare an array variable using the following syntax:</w:t>
      </w:r>
      <w:r>
        <w:t xml:space="preserve"> </w:t>
      </w:r>
      <w:proofErr w:type="spellStart"/>
      <w:proofErr w:type="gramStart"/>
      <w:r w:rsidRPr="00F563B6">
        <w:rPr>
          <w:b/>
          <w:bCs/>
        </w:rPr>
        <w:t>DataType</w:t>
      </w:r>
      <w:proofErr w:type="spellEnd"/>
      <w:r w:rsidRPr="00F563B6">
        <w:rPr>
          <w:b/>
          <w:bCs/>
        </w:rPr>
        <w:t>[</w:t>
      </w:r>
      <w:proofErr w:type="gramEnd"/>
      <w:r w:rsidRPr="00F563B6">
        <w:rPr>
          <w:b/>
          <w:bCs/>
        </w:rPr>
        <w:t xml:space="preserve">] </w:t>
      </w:r>
      <w:proofErr w:type="spellStart"/>
      <w:r w:rsidRPr="00F563B6">
        <w:rPr>
          <w:b/>
          <w:bCs/>
        </w:rPr>
        <w:t>arrayName</w:t>
      </w:r>
      <w:proofErr w:type="spellEnd"/>
      <w:r w:rsidRPr="00F563B6">
        <w:rPr>
          <w:b/>
          <w:bCs/>
        </w:rPr>
        <w:t>;</w:t>
      </w:r>
    </w:p>
    <w:p w14:paraId="4168FCF8" w14:textId="54F4C5C3" w:rsidR="002A5CAC" w:rsidRDefault="00EA2411" w:rsidP="002A5CAC">
      <w:pPr>
        <w:pStyle w:val="H2Body"/>
        <w:numPr>
          <w:ilvl w:val="0"/>
          <w:numId w:val="4"/>
        </w:numPr>
      </w:pPr>
      <w:r>
        <w:t xml:space="preserve">Inside </w:t>
      </w:r>
      <w:r w:rsidR="00395D05" w:rsidRPr="00395D05">
        <w:rPr>
          <w:b/>
          <w:bCs/>
        </w:rPr>
        <w:t xml:space="preserve">void </w:t>
      </w:r>
      <w:r w:rsidRPr="00395D05">
        <w:rPr>
          <w:b/>
          <w:bCs/>
        </w:rPr>
        <w:t>setup</w:t>
      </w:r>
      <w:r>
        <w:t>, create the array (</w:t>
      </w:r>
      <w:proofErr w:type="gramStart"/>
      <w:r w:rsidR="00FF1490">
        <w:rPr>
          <w:b/>
          <w:bCs/>
        </w:rPr>
        <w:t>r</w:t>
      </w:r>
      <w:r>
        <w:rPr>
          <w:b/>
          <w:bCs/>
        </w:rPr>
        <w:t>emember:</w:t>
      </w:r>
      <w:proofErr w:type="gramEnd"/>
      <w:r>
        <w:rPr>
          <w:b/>
          <w:bCs/>
        </w:rPr>
        <w:t xml:space="preserve"> </w:t>
      </w:r>
      <w:r>
        <w:t xml:space="preserve">arrays </w:t>
      </w:r>
      <w:r w:rsidR="00FF1490">
        <w:t xml:space="preserve">themselves </w:t>
      </w:r>
      <w:r>
        <w:t>are also objects, so they need to be created)</w:t>
      </w:r>
      <w:r w:rsidR="002A5CAC">
        <w:t xml:space="preserve">. </w:t>
      </w:r>
      <w:r w:rsidR="002A5CAC">
        <w:rPr>
          <w:b/>
          <w:bCs/>
        </w:rPr>
        <w:t xml:space="preserve">Syntax: </w:t>
      </w:r>
      <w:proofErr w:type="spellStart"/>
      <w:r w:rsidR="002A5CAC" w:rsidRPr="002A5CAC">
        <w:rPr>
          <w:b/>
          <w:bCs/>
        </w:rPr>
        <w:t>arrayName</w:t>
      </w:r>
      <w:proofErr w:type="spellEnd"/>
      <w:r w:rsidR="002A5CAC" w:rsidRPr="002A5CAC">
        <w:rPr>
          <w:b/>
          <w:bCs/>
        </w:rPr>
        <w:t xml:space="preserve"> = new </w:t>
      </w:r>
      <w:proofErr w:type="spellStart"/>
      <w:r w:rsidR="002A5CAC" w:rsidRPr="002A5CAC">
        <w:rPr>
          <w:b/>
          <w:bCs/>
        </w:rPr>
        <w:t>DataType</w:t>
      </w:r>
      <w:proofErr w:type="spellEnd"/>
      <w:r w:rsidR="002A5CAC" w:rsidRPr="002A5CAC">
        <w:rPr>
          <w:b/>
          <w:bCs/>
        </w:rPr>
        <w:t>[size</w:t>
      </w:r>
      <w:proofErr w:type="gramStart"/>
      <w:r w:rsidR="002A5CAC" w:rsidRPr="002A5CAC">
        <w:rPr>
          <w:b/>
          <w:bCs/>
        </w:rPr>
        <w:t>];</w:t>
      </w:r>
      <w:proofErr w:type="gramEnd"/>
    </w:p>
    <w:p w14:paraId="2B418A53" w14:textId="264658B0" w:rsidR="00FF1490" w:rsidRPr="00A93EDD" w:rsidRDefault="00395D05" w:rsidP="007B4BBF">
      <w:pPr>
        <w:pStyle w:val="H2Body"/>
        <w:numPr>
          <w:ilvl w:val="0"/>
          <w:numId w:val="4"/>
        </w:numPr>
      </w:pPr>
      <w:r>
        <w:t xml:space="preserve">Inside </w:t>
      </w:r>
      <w:r w:rsidR="00704B92">
        <w:rPr>
          <w:b/>
          <w:bCs/>
        </w:rPr>
        <w:t>void setup</w:t>
      </w:r>
      <w:r w:rsidR="00A36030">
        <w:t>,</w:t>
      </w:r>
      <w:r w:rsidR="00704B92">
        <w:t xml:space="preserve"> </w:t>
      </w:r>
      <w:r w:rsidR="00704B92" w:rsidRPr="00802A6F">
        <w:rPr>
          <w:b/>
          <w:bCs/>
          <w:shd w:val="clear" w:color="auto" w:fill="FFD966"/>
        </w:rPr>
        <w:t>iterate</w:t>
      </w:r>
      <w:r w:rsidR="00704B92">
        <w:t xml:space="preserve"> through the array</w:t>
      </w:r>
      <w:r w:rsidR="009B6E52">
        <w:t xml:space="preserve">, calling each of the object’s </w:t>
      </w:r>
      <w:r w:rsidR="009B6E52" w:rsidRPr="009B6E52">
        <w:rPr>
          <w:b/>
          <w:bCs/>
        </w:rPr>
        <w:t>render</w:t>
      </w:r>
      <w:r w:rsidR="009B6E52">
        <w:t xml:space="preserve"> </w:t>
      </w:r>
      <w:proofErr w:type="gramStart"/>
      <w:r w:rsidR="009B6E52">
        <w:t>method</w:t>
      </w:r>
      <w:proofErr w:type="gramEnd"/>
    </w:p>
    <w:p w14:paraId="6B9A1616" w14:textId="77777777" w:rsidR="007B4BBF" w:rsidRDefault="007B4BBF">
      <w:pPr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  <w:r>
        <w:br w:type="page"/>
      </w:r>
    </w:p>
    <w:p w14:paraId="289240ED" w14:textId="19C54D56" w:rsidR="007B4BBF" w:rsidRDefault="007B4BBF" w:rsidP="007B4BBF">
      <w:pPr>
        <w:pStyle w:val="H1Body"/>
        <w:keepNext/>
        <w:jc w:val="center"/>
      </w:pPr>
      <w:r w:rsidRPr="005666E8">
        <w:rPr>
          <w:noProof/>
        </w:rPr>
        <w:lastRenderedPageBreak/>
        <w:drawing>
          <wp:inline distT="0" distB="0" distL="0" distR="0" wp14:anchorId="6E2F0BC7" wp14:editId="4134A5F9">
            <wp:extent cx="2763863" cy="2929034"/>
            <wp:effectExtent l="0" t="0" r="0" b="5080"/>
            <wp:docPr id="6" name="Picture 6" descr="Chart, background pattern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ackground pattern, bubble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863" cy="292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EEBD" w14:textId="6B6F26D6" w:rsidR="007B4BBF" w:rsidRDefault="007B4BBF" w:rsidP="007B4BBF">
      <w:pPr>
        <w:pStyle w:val="Caption"/>
        <w:jc w:val="center"/>
      </w:pPr>
      <w:bookmarkStart w:id="0" w:name="_Ref119159989"/>
      <w:r>
        <w:t xml:space="preserve">Figure </w:t>
      </w:r>
      <w:fldSimple w:instr=" SEQ Figure \* ARABIC ">
        <w:r w:rsidR="00E559D5">
          <w:rPr>
            <w:noProof/>
          </w:rPr>
          <w:t>1</w:t>
        </w:r>
      </w:fldSimple>
      <w:bookmarkEnd w:id="0"/>
      <w:r>
        <w:t xml:space="preserve"> </w:t>
      </w:r>
      <w:r w:rsidRPr="0011606B">
        <w:t>Exercise 1 Output</w:t>
      </w:r>
    </w:p>
    <w:p w14:paraId="3C5C870C" w14:textId="6619217B" w:rsidR="00B72BA7" w:rsidRPr="00651FA9" w:rsidRDefault="00B72BA7" w:rsidP="00B72BA7">
      <w:pPr>
        <w:pStyle w:val="Heading1"/>
      </w:pPr>
      <w:r>
        <w:t xml:space="preserve">Exercise </w:t>
      </w:r>
      <w:r w:rsidR="00930498">
        <w:t>2</w:t>
      </w:r>
      <w:r>
        <w:t xml:space="preserve"> – </w:t>
      </w:r>
      <w:r w:rsidR="001A4A2C">
        <w:t>Array of Motorbike Objects</w:t>
      </w:r>
    </w:p>
    <w:p w14:paraId="46A12A95" w14:textId="7B8FFE21" w:rsidR="000A6089" w:rsidRDefault="00270AC9" w:rsidP="00B72BA7">
      <w:pPr>
        <w:pStyle w:val="H2Body"/>
        <w:ind w:left="0"/>
      </w:pPr>
      <w:r>
        <w:t>In week 5</w:t>
      </w:r>
      <w:r w:rsidR="004F6FEF">
        <w:t>,</w:t>
      </w:r>
      <w:r>
        <w:t xml:space="preserve"> you created a program that</w:t>
      </w:r>
      <w:r w:rsidR="00C14B00">
        <w:t xml:space="preserve"> involved creating a few motorbike objects which would race each other across the canvas. </w:t>
      </w:r>
      <w:r w:rsidR="00DC085E">
        <w:t xml:space="preserve">This exercise will involve creating an array of 10 motorbike objects and </w:t>
      </w:r>
      <w:r w:rsidR="00AB4C1A">
        <w:t>getting</w:t>
      </w:r>
      <w:r w:rsidR="00DC085E">
        <w:t xml:space="preserve"> them to race across the canvas (see </w:t>
      </w:r>
      <w:r w:rsidR="00DC085E">
        <w:fldChar w:fldCharType="begin"/>
      </w:r>
      <w:r w:rsidR="00DC085E">
        <w:instrText xml:space="preserve"> REF _Ref119164108 \h </w:instrText>
      </w:r>
      <w:r w:rsidR="00DC085E">
        <w:fldChar w:fldCharType="separate"/>
      </w:r>
      <w:r w:rsidR="00DC085E">
        <w:t xml:space="preserve">Figure </w:t>
      </w:r>
      <w:r w:rsidR="00DC085E">
        <w:rPr>
          <w:noProof/>
        </w:rPr>
        <w:t>2</w:t>
      </w:r>
      <w:r w:rsidR="00DC085E">
        <w:fldChar w:fldCharType="end"/>
      </w:r>
      <w:r w:rsidR="00DC085E">
        <w:t>).</w:t>
      </w:r>
    </w:p>
    <w:p w14:paraId="44B5BB2A" w14:textId="7C606358" w:rsidR="00B72BA7" w:rsidRDefault="00C14B00" w:rsidP="00674B51">
      <w:pPr>
        <w:pStyle w:val="H2Body"/>
        <w:numPr>
          <w:ilvl w:val="0"/>
          <w:numId w:val="5"/>
        </w:numPr>
      </w:pPr>
      <w:r>
        <w:t>Create a copy of this progra</w:t>
      </w:r>
      <w:r w:rsidR="00674B51">
        <w:t xml:space="preserve">m and remove </w:t>
      </w:r>
      <w:proofErr w:type="gramStart"/>
      <w:r w:rsidR="00674B51">
        <w:t>all of</w:t>
      </w:r>
      <w:proofErr w:type="gramEnd"/>
      <w:r w:rsidR="00674B51">
        <w:t xml:space="preserve"> the individual motorbike objects from the code (remove the declarations at the top and any code that makes use of the motorbikes)</w:t>
      </w:r>
    </w:p>
    <w:p w14:paraId="3629A4B4" w14:textId="65184A7D" w:rsidR="00674B51" w:rsidRDefault="00674B51" w:rsidP="00674B51">
      <w:pPr>
        <w:pStyle w:val="H2Body"/>
        <w:numPr>
          <w:ilvl w:val="0"/>
          <w:numId w:val="5"/>
        </w:numPr>
      </w:pPr>
      <w:r>
        <w:t xml:space="preserve">Create an array of Motorbikes (you can declare the array outside of </w:t>
      </w:r>
      <w:r w:rsidRPr="00193976">
        <w:rPr>
          <w:b/>
          <w:bCs/>
        </w:rPr>
        <w:t>setup</w:t>
      </w:r>
      <w:r>
        <w:t>/</w:t>
      </w:r>
      <w:r w:rsidRPr="00193976">
        <w:rPr>
          <w:b/>
          <w:bCs/>
        </w:rPr>
        <w:t>draw</w:t>
      </w:r>
      <w:r>
        <w:t xml:space="preserve">, and then create </w:t>
      </w:r>
      <w:r w:rsidR="00193976">
        <w:t>the array</w:t>
      </w:r>
      <w:r>
        <w:t xml:space="preserve"> inside </w:t>
      </w:r>
      <w:r w:rsidRPr="00193976">
        <w:rPr>
          <w:b/>
          <w:bCs/>
        </w:rPr>
        <w:t>setup</w:t>
      </w:r>
      <w:r>
        <w:t>)</w:t>
      </w:r>
    </w:p>
    <w:p w14:paraId="6FEE8928" w14:textId="2A537BF0" w:rsidR="00DC085E" w:rsidRDefault="00DC085E" w:rsidP="00674B51">
      <w:pPr>
        <w:pStyle w:val="H2Body"/>
        <w:numPr>
          <w:ilvl w:val="0"/>
          <w:numId w:val="5"/>
        </w:numPr>
      </w:pPr>
      <w:r>
        <w:t xml:space="preserve">Iterate through the motorbikes array and call each other the motorbike object’s update </w:t>
      </w:r>
      <w:proofErr w:type="gramStart"/>
      <w:r>
        <w:t>method</w:t>
      </w:r>
      <w:proofErr w:type="gramEnd"/>
    </w:p>
    <w:p w14:paraId="5FC67CCE" w14:textId="24C7AF98" w:rsidR="00DC085E" w:rsidRPr="00DC085E" w:rsidRDefault="00DC085E" w:rsidP="00DC085E">
      <w:pPr>
        <w:pStyle w:val="H2Body"/>
        <w:ind w:left="0"/>
      </w:pPr>
      <w:r>
        <w:rPr>
          <w:b/>
          <w:bCs/>
        </w:rPr>
        <w:t>Optional:</w:t>
      </w:r>
      <w:r>
        <w:t xml:space="preserve"> Implement the </w:t>
      </w:r>
      <w:r w:rsidR="004C1FC3">
        <w:t>scoring functionality that was also in the week 5 lab to record how many times each bike has won.</w:t>
      </w:r>
    </w:p>
    <w:p w14:paraId="2F8FFC8A" w14:textId="77777777" w:rsidR="00DC085E" w:rsidRDefault="005C4401" w:rsidP="00DC085E">
      <w:pPr>
        <w:pStyle w:val="H2Body"/>
        <w:keepNext/>
        <w:ind w:left="0"/>
        <w:jc w:val="center"/>
      </w:pPr>
      <w:r w:rsidRPr="004F6FEF">
        <w:rPr>
          <w:noProof/>
        </w:rPr>
        <w:drawing>
          <wp:inline distT="0" distB="0" distL="0" distR="0" wp14:anchorId="182D15DF" wp14:editId="3C51D48A">
            <wp:extent cx="4009558" cy="2194560"/>
            <wp:effectExtent l="0" t="0" r="0" b="0"/>
            <wp:docPr id="40" name="Picture 40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099" cy="220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77FA" w14:textId="2E30AC3A" w:rsidR="00C31D4E" w:rsidRDefault="00DC085E" w:rsidP="00DC085E">
      <w:pPr>
        <w:pStyle w:val="Caption"/>
        <w:jc w:val="center"/>
      </w:pPr>
      <w:bookmarkStart w:id="1" w:name="_Ref119164108"/>
      <w:r>
        <w:t xml:space="preserve">Figure </w:t>
      </w:r>
      <w:fldSimple w:instr=" SEQ Figure \* ARABIC ">
        <w:r w:rsidR="00E559D5">
          <w:rPr>
            <w:noProof/>
          </w:rPr>
          <w:t>2</w:t>
        </w:r>
      </w:fldSimple>
      <w:bookmarkEnd w:id="1"/>
      <w:r>
        <w:t xml:space="preserve"> Array of Motorbikes </w:t>
      </w:r>
      <w:proofErr w:type="gramStart"/>
      <w:r>
        <w:t>racing</w:t>
      </w:r>
      <w:proofErr w:type="gramEnd"/>
    </w:p>
    <w:p w14:paraId="3F6C55AC" w14:textId="77777777" w:rsidR="00457E41" w:rsidRDefault="00457E41"/>
    <w:p w14:paraId="6266E4B7" w14:textId="77777777" w:rsidR="00457E41" w:rsidRDefault="00457E41"/>
    <w:p w14:paraId="69D9E5DE" w14:textId="77777777" w:rsidR="00457E41" w:rsidRDefault="00457E41" w:rsidP="00457E41"/>
    <w:p w14:paraId="1DB0814A" w14:textId="403FC79F" w:rsidR="00457E41" w:rsidRDefault="00457E41" w:rsidP="00457E41">
      <w:pPr>
        <w:pStyle w:val="Heading1"/>
      </w:pPr>
      <w:r>
        <w:t xml:space="preserve">Exercise 3. </w:t>
      </w:r>
      <w:r>
        <w:t xml:space="preserve">Using an </w:t>
      </w:r>
      <w:proofErr w:type="spellStart"/>
      <w:r>
        <w:t>ArrayList</w:t>
      </w:r>
      <w:proofErr w:type="spellEnd"/>
      <w:r>
        <w:t xml:space="preserve"> of Objects</w:t>
      </w:r>
    </w:p>
    <w:p w14:paraId="175CABA2" w14:textId="77777777" w:rsidR="00457E41" w:rsidRDefault="00457E41" w:rsidP="00457E41">
      <w:r>
        <w:t>In a new sketch add the code below</w:t>
      </w:r>
    </w:p>
    <w:p w14:paraId="59311EB9" w14:textId="77777777" w:rsidR="00457E41" w:rsidRPr="0088363A" w:rsidRDefault="00457E41" w:rsidP="00457E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</w:pPr>
      <w:proofErr w:type="spellStart"/>
      <w:r w:rsidRPr="0088363A">
        <w:t>ArrayList</w:t>
      </w:r>
      <w:proofErr w:type="spellEnd"/>
      <w:r w:rsidRPr="0088363A">
        <w:t>&lt;</w:t>
      </w:r>
      <w:proofErr w:type="spellStart"/>
      <w:r w:rsidRPr="0088363A">
        <w:rPr>
          <w:color w:val="4472C4" w:themeColor="accent1"/>
        </w:rPr>
        <w:t>IntObject</w:t>
      </w:r>
      <w:proofErr w:type="spellEnd"/>
      <w:r w:rsidRPr="0088363A">
        <w:t xml:space="preserve">&gt; </w:t>
      </w:r>
      <w:proofErr w:type="spellStart"/>
      <w:r w:rsidRPr="0088363A">
        <w:t>intArrayList</w:t>
      </w:r>
      <w:proofErr w:type="spellEnd"/>
      <w:r>
        <w:t>;</w:t>
      </w:r>
      <w:r w:rsidRPr="0088363A">
        <w:t xml:space="preserve"> </w:t>
      </w:r>
      <w:r>
        <w:t xml:space="preserve">//declare an </w:t>
      </w:r>
      <w:proofErr w:type="spellStart"/>
      <w:r>
        <w:t>ArrayList</w:t>
      </w:r>
      <w:proofErr w:type="spellEnd"/>
      <w:r>
        <w:t xml:space="preserve"> of class </w:t>
      </w:r>
      <w:proofErr w:type="spellStart"/>
      <w:proofErr w:type="gramStart"/>
      <w:r>
        <w:t>IntObject</w:t>
      </w:r>
      <w:proofErr w:type="spellEnd"/>
      <w:proofErr w:type="gramEnd"/>
    </w:p>
    <w:p w14:paraId="4C7473E0" w14:textId="77777777" w:rsidR="00457E41" w:rsidRPr="0088363A" w:rsidRDefault="00457E41" w:rsidP="00457E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</w:pPr>
    </w:p>
    <w:p w14:paraId="2A8E3BF5" w14:textId="77777777" w:rsidR="00457E41" w:rsidRPr="0088363A" w:rsidRDefault="00457E41" w:rsidP="00457E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</w:pPr>
      <w:r w:rsidRPr="0088363A">
        <w:t xml:space="preserve">void </w:t>
      </w:r>
      <w:proofErr w:type="gramStart"/>
      <w:r w:rsidRPr="0088363A">
        <w:t>setup(</w:t>
      </w:r>
      <w:proofErr w:type="gramEnd"/>
      <w:r w:rsidRPr="0088363A">
        <w:t>)</w:t>
      </w:r>
    </w:p>
    <w:p w14:paraId="2D9EE8D7" w14:textId="77777777" w:rsidR="00457E41" w:rsidRDefault="00457E41" w:rsidP="00457E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</w:pPr>
      <w:r w:rsidRPr="0088363A">
        <w:t>{</w:t>
      </w:r>
    </w:p>
    <w:p w14:paraId="44575AD8" w14:textId="77777777" w:rsidR="00457E41" w:rsidRPr="0088363A" w:rsidRDefault="00457E41" w:rsidP="00457E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</w:pPr>
      <w:r>
        <w:t xml:space="preserve">  </w:t>
      </w:r>
      <w:proofErr w:type="spellStart"/>
      <w:r w:rsidRPr="0088363A">
        <w:t>intArrayList</w:t>
      </w:r>
      <w:proofErr w:type="spellEnd"/>
      <w:r>
        <w:t>;</w:t>
      </w:r>
      <w:r w:rsidRPr="0088363A">
        <w:t xml:space="preserve"> = new </w:t>
      </w:r>
      <w:proofErr w:type="spellStart"/>
      <w:r w:rsidRPr="0088363A">
        <w:t>ArrayList</w:t>
      </w:r>
      <w:proofErr w:type="spellEnd"/>
      <w:r w:rsidRPr="0088363A">
        <w:t>&lt;</w:t>
      </w:r>
      <w:proofErr w:type="spellStart"/>
      <w:r w:rsidRPr="0088363A">
        <w:rPr>
          <w:color w:val="4472C4" w:themeColor="accent1"/>
        </w:rPr>
        <w:t>IntObject</w:t>
      </w:r>
      <w:proofErr w:type="spellEnd"/>
      <w:proofErr w:type="gramStart"/>
      <w:r w:rsidRPr="0088363A">
        <w:t>&gt;(</w:t>
      </w:r>
      <w:proofErr w:type="gramEnd"/>
      <w:r w:rsidRPr="0088363A">
        <w:t>);</w:t>
      </w:r>
      <w:r>
        <w:t xml:space="preserve"> //create an empty list</w:t>
      </w:r>
    </w:p>
    <w:p w14:paraId="6644E908" w14:textId="77777777" w:rsidR="00457E41" w:rsidRPr="0088363A" w:rsidRDefault="00457E41" w:rsidP="00457E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</w:pPr>
      <w:r w:rsidRPr="0088363A">
        <w:t xml:space="preserve">  //add numbers 1 to 10</w:t>
      </w:r>
    </w:p>
    <w:p w14:paraId="7CACCC91" w14:textId="77777777" w:rsidR="00457E41" w:rsidRPr="0088363A" w:rsidRDefault="00457E41" w:rsidP="00457E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</w:pPr>
      <w:r w:rsidRPr="0088363A">
        <w:t xml:space="preserve">  </w:t>
      </w:r>
      <w:proofErr w:type="spellStart"/>
      <w:r w:rsidRPr="0088363A">
        <w:rPr>
          <w:color w:val="4472C4" w:themeColor="accent1"/>
        </w:rPr>
        <w:t>IntObject</w:t>
      </w:r>
      <w:proofErr w:type="spellEnd"/>
      <w:r w:rsidRPr="0088363A">
        <w:t xml:space="preserve"> </w:t>
      </w:r>
      <w:proofErr w:type="spellStart"/>
      <w:proofErr w:type="gramStart"/>
      <w:r w:rsidRPr="0088363A">
        <w:t>numberObject</w:t>
      </w:r>
      <w:proofErr w:type="spellEnd"/>
      <w:r w:rsidRPr="0088363A">
        <w:t>;</w:t>
      </w:r>
      <w:proofErr w:type="gramEnd"/>
    </w:p>
    <w:p w14:paraId="0C30CFC3" w14:textId="77777777" w:rsidR="00457E41" w:rsidRPr="0088363A" w:rsidRDefault="00457E41" w:rsidP="00457E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</w:pPr>
      <w:r w:rsidRPr="0088363A">
        <w:t xml:space="preserve">  for (int number=1; number&lt;=10; number++)</w:t>
      </w:r>
    </w:p>
    <w:p w14:paraId="479F33B2" w14:textId="77777777" w:rsidR="00457E41" w:rsidRPr="0088363A" w:rsidRDefault="00457E41" w:rsidP="00457E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</w:pPr>
      <w:r w:rsidRPr="0088363A">
        <w:t xml:space="preserve">  {</w:t>
      </w:r>
    </w:p>
    <w:p w14:paraId="418F14EC" w14:textId="77777777" w:rsidR="00457E41" w:rsidRPr="0088363A" w:rsidRDefault="00457E41" w:rsidP="00457E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</w:pPr>
      <w:r w:rsidRPr="0088363A">
        <w:t xml:space="preserve">    </w:t>
      </w:r>
      <w:proofErr w:type="spellStart"/>
      <w:r w:rsidRPr="0088363A">
        <w:t>numberObject</w:t>
      </w:r>
      <w:proofErr w:type="spellEnd"/>
      <w:r w:rsidRPr="0088363A">
        <w:t xml:space="preserve"> = new </w:t>
      </w:r>
      <w:proofErr w:type="spellStart"/>
      <w:r w:rsidRPr="0088363A">
        <w:rPr>
          <w:color w:val="4472C4" w:themeColor="accent1"/>
        </w:rPr>
        <w:t>IntObject</w:t>
      </w:r>
      <w:proofErr w:type="spellEnd"/>
      <w:r w:rsidRPr="0088363A">
        <w:t>(number</w:t>
      </w:r>
      <w:proofErr w:type="gramStart"/>
      <w:r w:rsidRPr="0088363A">
        <w:t>);</w:t>
      </w:r>
      <w:proofErr w:type="gramEnd"/>
      <w:r w:rsidRPr="0088363A">
        <w:t xml:space="preserve"> </w:t>
      </w:r>
    </w:p>
    <w:p w14:paraId="292272BC" w14:textId="77777777" w:rsidR="00457E41" w:rsidRPr="0088363A" w:rsidRDefault="00457E41" w:rsidP="00457E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</w:pPr>
      <w:r w:rsidRPr="0088363A">
        <w:t xml:space="preserve">    </w:t>
      </w:r>
      <w:proofErr w:type="spellStart"/>
      <w:r w:rsidRPr="0088363A">
        <w:t>intArrayList.add</w:t>
      </w:r>
      <w:proofErr w:type="spellEnd"/>
      <w:r w:rsidRPr="0088363A">
        <w:t>(</w:t>
      </w:r>
      <w:proofErr w:type="spellStart"/>
      <w:r w:rsidRPr="0088363A">
        <w:t>numberObject</w:t>
      </w:r>
      <w:proofErr w:type="spellEnd"/>
      <w:proofErr w:type="gramStart"/>
      <w:r w:rsidRPr="0088363A">
        <w:t>);</w:t>
      </w:r>
      <w:proofErr w:type="gramEnd"/>
    </w:p>
    <w:p w14:paraId="29985756" w14:textId="77777777" w:rsidR="00457E41" w:rsidRPr="0088363A" w:rsidRDefault="00457E41" w:rsidP="00457E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</w:pPr>
      <w:r>
        <w:t xml:space="preserve">  }</w:t>
      </w:r>
    </w:p>
    <w:p w14:paraId="545B4B31" w14:textId="77777777" w:rsidR="00457E41" w:rsidRDefault="00457E41" w:rsidP="00457E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</w:pPr>
      <w:r w:rsidRPr="0088363A">
        <w:t>}</w:t>
      </w:r>
    </w:p>
    <w:p w14:paraId="4D60858B" w14:textId="77777777" w:rsidR="00457E41" w:rsidRDefault="00457E41" w:rsidP="00457E41">
      <w:pPr>
        <w:spacing w:after="0" w:line="240" w:lineRule="auto"/>
      </w:pPr>
    </w:p>
    <w:p w14:paraId="0AF0112C" w14:textId="77777777" w:rsidR="00457E41" w:rsidRDefault="00457E41" w:rsidP="00457E41">
      <w:pPr>
        <w:spacing w:after="0" w:line="240" w:lineRule="auto"/>
      </w:pPr>
      <w:r>
        <w:t xml:space="preserve">And add the class below to a new </w:t>
      </w:r>
      <w:proofErr w:type="gramStart"/>
      <w:r>
        <w:t>tab</w:t>
      </w:r>
      <w:proofErr w:type="gramEnd"/>
    </w:p>
    <w:p w14:paraId="36CF7923" w14:textId="77777777" w:rsidR="00457E41" w:rsidRPr="00457E41" w:rsidRDefault="00457E41" w:rsidP="00457E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color w:val="A6A6A6" w:themeColor="background1" w:themeShade="A6"/>
        </w:rPr>
      </w:pPr>
      <w:r w:rsidRPr="00457E41">
        <w:rPr>
          <w:color w:val="A6A6A6" w:themeColor="background1" w:themeShade="A6"/>
        </w:rPr>
        <w:t xml:space="preserve">class </w:t>
      </w:r>
      <w:proofErr w:type="spellStart"/>
      <w:r w:rsidRPr="00457E41">
        <w:rPr>
          <w:color w:val="A6A6A6" w:themeColor="background1" w:themeShade="A6"/>
        </w:rPr>
        <w:t>IntObject</w:t>
      </w:r>
      <w:proofErr w:type="spellEnd"/>
    </w:p>
    <w:p w14:paraId="5066F760" w14:textId="77777777" w:rsidR="00457E41" w:rsidRPr="00457E41" w:rsidRDefault="00457E41" w:rsidP="00457E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color w:val="A6A6A6" w:themeColor="background1" w:themeShade="A6"/>
        </w:rPr>
      </w:pPr>
      <w:r w:rsidRPr="00457E41">
        <w:rPr>
          <w:color w:val="A6A6A6" w:themeColor="background1" w:themeShade="A6"/>
        </w:rPr>
        <w:t>{</w:t>
      </w:r>
    </w:p>
    <w:p w14:paraId="192CF88A" w14:textId="77777777" w:rsidR="00457E41" w:rsidRPr="00457E41" w:rsidRDefault="00457E41" w:rsidP="00457E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color w:val="A6A6A6" w:themeColor="background1" w:themeShade="A6"/>
        </w:rPr>
      </w:pPr>
      <w:r w:rsidRPr="00457E41">
        <w:rPr>
          <w:color w:val="A6A6A6" w:themeColor="background1" w:themeShade="A6"/>
        </w:rPr>
        <w:t xml:space="preserve">  int </w:t>
      </w:r>
      <w:proofErr w:type="gramStart"/>
      <w:r w:rsidRPr="00457E41">
        <w:rPr>
          <w:color w:val="A6A6A6" w:themeColor="background1" w:themeShade="A6"/>
        </w:rPr>
        <w:t>value;</w:t>
      </w:r>
      <w:proofErr w:type="gramEnd"/>
      <w:r w:rsidRPr="00457E41">
        <w:rPr>
          <w:color w:val="A6A6A6" w:themeColor="background1" w:themeShade="A6"/>
        </w:rPr>
        <w:t xml:space="preserve"> </w:t>
      </w:r>
    </w:p>
    <w:p w14:paraId="6D4797BA" w14:textId="77777777" w:rsidR="00457E41" w:rsidRPr="00457E41" w:rsidRDefault="00457E41" w:rsidP="00457E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color w:val="A6A6A6" w:themeColor="background1" w:themeShade="A6"/>
        </w:rPr>
      </w:pPr>
      <w:r w:rsidRPr="00457E41">
        <w:rPr>
          <w:color w:val="A6A6A6" w:themeColor="background1" w:themeShade="A6"/>
        </w:rPr>
        <w:t xml:space="preserve">  </w:t>
      </w:r>
    </w:p>
    <w:p w14:paraId="6E94B35A" w14:textId="77777777" w:rsidR="00457E41" w:rsidRPr="00457E41" w:rsidRDefault="00457E41" w:rsidP="00457E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color w:val="A6A6A6" w:themeColor="background1" w:themeShade="A6"/>
        </w:rPr>
      </w:pPr>
      <w:r w:rsidRPr="00457E41">
        <w:rPr>
          <w:color w:val="A6A6A6" w:themeColor="background1" w:themeShade="A6"/>
        </w:rPr>
        <w:t xml:space="preserve">  </w:t>
      </w:r>
      <w:proofErr w:type="spellStart"/>
      <w:proofErr w:type="gramStart"/>
      <w:r w:rsidRPr="00457E41">
        <w:rPr>
          <w:color w:val="A6A6A6" w:themeColor="background1" w:themeShade="A6"/>
        </w:rPr>
        <w:t>IntObject</w:t>
      </w:r>
      <w:proofErr w:type="spellEnd"/>
      <w:r w:rsidRPr="00457E41">
        <w:rPr>
          <w:color w:val="A6A6A6" w:themeColor="background1" w:themeShade="A6"/>
        </w:rPr>
        <w:t>(</w:t>
      </w:r>
      <w:proofErr w:type="gramEnd"/>
      <w:r w:rsidRPr="00457E41">
        <w:rPr>
          <w:color w:val="A6A6A6" w:themeColor="background1" w:themeShade="A6"/>
        </w:rPr>
        <w:t>int number)</w:t>
      </w:r>
    </w:p>
    <w:p w14:paraId="59B17C67" w14:textId="77777777" w:rsidR="00457E41" w:rsidRPr="00457E41" w:rsidRDefault="00457E41" w:rsidP="00457E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color w:val="A6A6A6" w:themeColor="background1" w:themeShade="A6"/>
        </w:rPr>
      </w:pPr>
      <w:r w:rsidRPr="00457E41">
        <w:rPr>
          <w:color w:val="A6A6A6" w:themeColor="background1" w:themeShade="A6"/>
        </w:rPr>
        <w:t xml:space="preserve">  {</w:t>
      </w:r>
    </w:p>
    <w:p w14:paraId="08FE6D3D" w14:textId="77777777" w:rsidR="00457E41" w:rsidRPr="00457E41" w:rsidRDefault="00457E41" w:rsidP="00457E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color w:val="A6A6A6" w:themeColor="background1" w:themeShade="A6"/>
        </w:rPr>
      </w:pPr>
      <w:r w:rsidRPr="00457E41">
        <w:rPr>
          <w:color w:val="A6A6A6" w:themeColor="background1" w:themeShade="A6"/>
        </w:rPr>
        <w:t xml:space="preserve">    value = </w:t>
      </w:r>
      <w:proofErr w:type="gramStart"/>
      <w:r w:rsidRPr="00457E41">
        <w:rPr>
          <w:color w:val="A6A6A6" w:themeColor="background1" w:themeShade="A6"/>
        </w:rPr>
        <w:t>number;</w:t>
      </w:r>
      <w:proofErr w:type="gramEnd"/>
    </w:p>
    <w:p w14:paraId="23B16D44" w14:textId="77777777" w:rsidR="00457E41" w:rsidRPr="00457E41" w:rsidRDefault="00457E41" w:rsidP="00457E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color w:val="A6A6A6" w:themeColor="background1" w:themeShade="A6"/>
        </w:rPr>
      </w:pPr>
      <w:r w:rsidRPr="00457E41">
        <w:rPr>
          <w:color w:val="A6A6A6" w:themeColor="background1" w:themeShade="A6"/>
        </w:rPr>
        <w:t xml:space="preserve">  }</w:t>
      </w:r>
    </w:p>
    <w:p w14:paraId="68B994B4" w14:textId="77777777" w:rsidR="00457E41" w:rsidRPr="00457E41" w:rsidRDefault="00457E41" w:rsidP="00457E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color w:val="A6A6A6" w:themeColor="background1" w:themeShade="A6"/>
        </w:rPr>
      </w:pPr>
      <w:r w:rsidRPr="00457E41">
        <w:rPr>
          <w:color w:val="A6A6A6" w:themeColor="background1" w:themeShade="A6"/>
        </w:rPr>
        <w:t>}</w:t>
      </w:r>
    </w:p>
    <w:p w14:paraId="328AB6C7" w14:textId="77777777" w:rsidR="00457E41" w:rsidRDefault="00457E41" w:rsidP="00457E41">
      <w:pPr>
        <w:spacing w:after="0" w:line="240" w:lineRule="auto"/>
      </w:pPr>
    </w:p>
    <w:p w14:paraId="0E92ADAA" w14:textId="77777777" w:rsidR="00457E41" w:rsidRDefault="00457E41" w:rsidP="00457E41">
      <w:pPr>
        <w:spacing w:after="0" w:line="240" w:lineRule="auto"/>
      </w:pPr>
      <w:r>
        <w:t>What does it do?</w:t>
      </w:r>
    </w:p>
    <w:p w14:paraId="2C1CFD2B" w14:textId="77777777" w:rsidR="00457E41" w:rsidRDefault="00457E41" w:rsidP="00457E41">
      <w:pPr>
        <w:spacing w:after="0" w:line="240" w:lineRule="auto"/>
      </w:pPr>
      <w:r>
        <w:t>Comment your code appropriately.</w:t>
      </w:r>
    </w:p>
    <w:p w14:paraId="6F292D1D" w14:textId="77777777" w:rsidR="00457E41" w:rsidRDefault="00457E41" w:rsidP="00457E41">
      <w:pPr>
        <w:spacing w:after="0" w:line="240" w:lineRule="auto"/>
      </w:pPr>
    </w:p>
    <w:p w14:paraId="19B4B137" w14:textId="4E33801E" w:rsidR="00457E41" w:rsidRDefault="00457E41" w:rsidP="00457E41">
      <w:pPr>
        <w:spacing w:after="0" w:line="240" w:lineRule="auto"/>
      </w:pPr>
      <w:r>
        <w:t xml:space="preserve">Ex </w:t>
      </w:r>
      <w:r>
        <w:t>3</w:t>
      </w:r>
      <w:r>
        <w:t xml:space="preserve">.A.   How would we print to console all the numbers in the </w:t>
      </w:r>
      <w:proofErr w:type="spellStart"/>
      <w:r>
        <w:t>ArrayList</w:t>
      </w:r>
      <w:proofErr w:type="spellEnd"/>
      <w:r>
        <w:t xml:space="preserve">?  Add a suitable </w:t>
      </w:r>
      <w:r w:rsidRPr="006842D9">
        <w:rPr>
          <w:b/>
          <w:bCs/>
        </w:rPr>
        <w:t>procedure</w:t>
      </w:r>
      <w:r>
        <w:t xml:space="preserve"> and test it.</w:t>
      </w:r>
    </w:p>
    <w:p w14:paraId="43FF523D" w14:textId="77777777" w:rsidR="00457E41" w:rsidRDefault="00457E41" w:rsidP="00457E41">
      <w:pPr>
        <w:spacing w:after="0" w:line="240" w:lineRule="auto"/>
      </w:pPr>
      <w:r>
        <w:t xml:space="preserve">Alter the code so that the </w:t>
      </w:r>
      <w:proofErr w:type="spellStart"/>
      <w:r>
        <w:t>arrayList</w:t>
      </w:r>
      <w:proofErr w:type="spellEnd"/>
      <w:r>
        <w:t xml:space="preserve"> contains the numbers 16,14,12,10,8 in that order.</w:t>
      </w:r>
    </w:p>
    <w:p w14:paraId="3502BE09" w14:textId="77777777" w:rsidR="00457E41" w:rsidRDefault="00457E41" w:rsidP="00457E41">
      <w:pPr>
        <w:spacing w:after="0" w:line="240" w:lineRule="auto"/>
      </w:pPr>
    </w:p>
    <w:p w14:paraId="45412ADF" w14:textId="72F3941C" w:rsidR="00457E41" w:rsidRDefault="00457E41" w:rsidP="00457E41">
      <w:pPr>
        <w:spacing w:after="0" w:line="240" w:lineRule="auto"/>
      </w:pPr>
      <w:r>
        <w:t xml:space="preserve">Ex </w:t>
      </w:r>
      <w:r>
        <w:t>3</w:t>
      </w:r>
      <w:r>
        <w:t xml:space="preserve">.B   How would we sum all the numbers in the </w:t>
      </w:r>
      <w:proofErr w:type="spellStart"/>
      <w:r>
        <w:t>ArrayList</w:t>
      </w:r>
      <w:proofErr w:type="spellEnd"/>
      <w:r>
        <w:t xml:space="preserve"> and print to console?  Add a suitable </w:t>
      </w:r>
      <w:r w:rsidRPr="00AD7954">
        <w:rPr>
          <w:b/>
          <w:bCs/>
        </w:rPr>
        <w:t>function</w:t>
      </w:r>
      <w:r>
        <w:t xml:space="preserve"> that will </w:t>
      </w:r>
      <w:r w:rsidRPr="006842D9">
        <w:rPr>
          <w:b/>
          <w:bCs/>
        </w:rPr>
        <w:t>return</w:t>
      </w:r>
      <w:r>
        <w:t xml:space="preserve"> the total and test it. We covered functions in Week 2 on </w:t>
      </w:r>
      <w:proofErr w:type="spellStart"/>
      <w:r>
        <w:t>moodle</w:t>
      </w:r>
      <w:proofErr w:type="spellEnd"/>
      <w:r>
        <w:t>.</w:t>
      </w:r>
    </w:p>
    <w:p w14:paraId="7016916A" w14:textId="77777777" w:rsidR="00457E41" w:rsidRDefault="00457E41" w:rsidP="00457E41">
      <w:pPr>
        <w:spacing w:after="0" w:line="240" w:lineRule="auto"/>
      </w:pPr>
    </w:p>
    <w:p w14:paraId="2CD578A2" w14:textId="7CDF8E59" w:rsidR="00457E41" w:rsidRDefault="00457E41" w:rsidP="00457E41">
      <w:pPr>
        <w:spacing w:after="0" w:line="240" w:lineRule="auto"/>
      </w:pPr>
      <w:r>
        <w:t xml:space="preserve">Ex </w:t>
      </w:r>
      <w:proofErr w:type="gramStart"/>
      <w:r>
        <w:t>3</w:t>
      </w:r>
      <w:r>
        <w:t>.C  Write</w:t>
      </w:r>
      <w:proofErr w:type="gramEnd"/>
      <w:r>
        <w:t xml:space="preserve"> a </w:t>
      </w:r>
      <w:r w:rsidRPr="006842D9">
        <w:rPr>
          <w:b/>
          <w:bCs/>
        </w:rPr>
        <w:t>Boolean function</w:t>
      </w:r>
      <w:r>
        <w:t xml:space="preserve"> that will search for a specified value in the </w:t>
      </w:r>
      <w:proofErr w:type="spellStart"/>
      <w:r>
        <w:t>ArrayList</w:t>
      </w:r>
      <w:proofErr w:type="spellEnd"/>
      <w:r>
        <w:t xml:space="preserve"> and return true if it’s there, false otherwise. Test it.</w:t>
      </w:r>
    </w:p>
    <w:p w14:paraId="1481B2B3" w14:textId="77777777" w:rsidR="00457E41" w:rsidRDefault="00457E41" w:rsidP="00457E41">
      <w:pPr>
        <w:spacing w:after="0" w:line="240" w:lineRule="auto"/>
      </w:pPr>
    </w:p>
    <w:p w14:paraId="6BDF0F41" w14:textId="77777777" w:rsidR="00457E41" w:rsidRDefault="00457E41"/>
    <w:p w14:paraId="62FD7BBE" w14:textId="77777777" w:rsidR="00457E41" w:rsidRDefault="00457E41"/>
    <w:p w14:paraId="4189BAE8" w14:textId="77777777" w:rsidR="00457E41" w:rsidRDefault="00457E41"/>
    <w:p w14:paraId="5E1BA1BA" w14:textId="31811EDC" w:rsidR="00DC085E" w:rsidRDefault="00DC085E">
      <w:pPr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  <w:r>
        <w:br w:type="page"/>
      </w:r>
    </w:p>
    <w:p w14:paraId="7B02C24C" w14:textId="380F576C" w:rsidR="00957D8B" w:rsidRDefault="00DC085E" w:rsidP="00C52D7F">
      <w:pPr>
        <w:pStyle w:val="Heading1"/>
      </w:pPr>
      <w:r>
        <w:rPr>
          <w:b w:val="0"/>
          <w:bCs/>
          <w:noProof/>
        </w:rPr>
        <w:lastRenderedPageBreak/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0BA6B209" wp14:editId="0CCF2DFF">
                <wp:simplePos x="0" y="0"/>
                <wp:positionH relativeFrom="column">
                  <wp:posOffset>-683315</wp:posOffset>
                </wp:positionH>
                <wp:positionV relativeFrom="paragraph">
                  <wp:posOffset>-112782</wp:posOffset>
                </wp:positionV>
                <wp:extent cx="540000" cy="540000"/>
                <wp:effectExtent l="0" t="0" r="0" b="0"/>
                <wp:wrapNone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0" cy="540000"/>
                          <a:chOff x="0" y="0"/>
                          <a:chExt cx="540000" cy="540000"/>
                        </a:xfrm>
                      </wpg:grpSpPr>
                      <wps:wsp>
                        <wps:cNvPr id="46" name="Rectangle: Rounded Corners 5"/>
                        <wps:cNvSpPr/>
                        <wps:spPr>
                          <a:xfrm>
                            <a:off x="0" y="0"/>
                            <a:ext cx="540000" cy="540000"/>
                          </a:xfrm>
                          <a:prstGeom prst="roundRect">
                            <a:avLst/>
                          </a:prstGeom>
                          <a:solidFill>
                            <a:srgbClr val="B0CFA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47" name="Picture 4" descr="Web design with solid fill"/>
                          <pic:cNvPicPr>
                            <a:picLocks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1805" y="31805"/>
                            <a:ext cx="467995" cy="4679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DF4BF6E" id="Group 45" o:spid="_x0000_s1026" style="position:absolute;margin-left:-53.8pt;margin-top:-8.9pt;width:42.5pt;height:42.5pt;z-index:251699200" coordsize="5400,540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">
                <v:roundrect id="Rectangle: Rounded Corners 5" o:spid="_x0000_s1027" style="position:absolute;width:5400;height:54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" fillcolor="#b0cfa9" stroked="f" strokeweight="1pt">
                  <v:stroke joinstyle="miter"/>
                </v:roundrect>
                <v:shape id="Picture 4" o:spid="_x0000_s1028" type="#_x0000_t75" alt="Web design with solid fill" style="position:absolute;left:318;top:318;width:4680;height:4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">
                  <v:imagedata r:id="rId13" o:title="Web design with solid fill"/>
                  <o:lock v:ext="edit" aspectratio="f"/>
                </v:shape>
              </v:group>
            </w:pict>
          </mc:Fallback>
        </mc:AlternateContent>
      </w:r>
      <w:r w:rsidR="00957D8B">
        <w:t xml:space="preserve">Exercise </w:t>
      </w:r>
      <w:r w:rsidR="00457E41">
        <w:t>4</w:t>
      </w:r>
      <w:r w:rsidR="00957D8B">
        <w:t xml:space="preserve"> – </w:t>
      </w:r>
      <w:proofErr w:type="spellStart"/>
      <w:r w:rsidR="00957D8B">
        <w:t>Array</w:t>
      </w:r>
      <w:r w:rsidR="005E2278">
        <w:t>List</w:t>
      </w:r>
      <w:proofErr w:type="spellEnd"/>
      <w:r w:rsidR="005E2278">
        <w:t xml:space="preserve"> of </w:t>
      </w:r>
      <w:r>
        <w:t>‘Bugs’</w:t>
      </w:r>
    </w:p>
    <w:p w14:paraId="51749168" w14:textId="6CE70507" w:rsidR="00DC085E" w:rsidRDefault="00E559D5" w:rsidP="00E559D5">
      <w:pPr>
        <w:pStyle w:val="H2Body"/>
        <w:ind w:left="0"/>
      </w:pPr>
      <w:r>
        <w:t>This exercise will involve using both an array</w:t>
      </w:r>
      <w:r w:rsidR="000808F6">
        <w:t xml:space="preserve"> of colours </w:t>
      </w:r>
      <w:r>
        <w:t xml:space="preserve">and an </w:t>
      </w:r>
      <w:r w:rsidRPr="003241FF">
        <w:rPr>
          <w:b/>
          <w:bCs/>
          <w:shd w:val="clear" w:color="auto" w:fill="FFD966"/>
        </w:rPr>
        <w:t>ArrayList</w:t>
      </w:r>
      <w:r w:rsidR="000808F6">
        <w:t xml:space="preserve"> of ‘bugs’ (</w:t>
      </w:r>
      <w:r w:rsidR="000808F6">
        <w:fldChar w:fldCharType="begin"/>
      </w:r>
      <w:r w:rsidR="000808F6">
        <w:instrText xml:space="preserve"> REF _Ref119164387 \h </w:instrText>
      </w:r>
      <w:r w:rsidR="000808F6">
        <w:fldChar w:fldCharType="separate"/>
      </w:r>
      <w:r w:rsidR="000808F6">
        <w:t xml:space="preserve">Figure </w:t>
      </w:r>
      <w:r w:rsidR="000808F6">
        <w:rPr>
          <w:noProof/>
        </w:rPr>
        <w:t>3</w:t>
      </w:r>
      <w:r w:rsidR="000808F6">
        <w:fldChar w:fldCharType="end"/>
      </w:r>
      <w:r w:rsidR="000808F6">
        <w:t>)</w:t>
      </w:r>
      <w:r>
        <w:t xml:space="preserve">. </w:t>
      </w:r>
    </w:p>
    <w:p w14:paraId="1E855512" w14:textId="01A65471" w:rsidR="00E559D5" w:rsidRDefault="00E559D5" w:rsidP="00E559D5">
      <w:pPr>
        <w:pStyle w:val="H2Body"/>
        <w:numPr>
          <w:ilvl w:val="0"/>
          <w:numId w:val="6"/>
        </w:numPr>
      </w:pPr>
      <w:r>
        <w:t xml:space="preserve">The ArrayList will store </w:t>
      </w:r>
      <w:r w:rsidR="001856B4">
        <w:t>‘</w:t>
      </w:r>
      <w:r w:rsidR="007A3CDA">
        <w:t>bug</w:t>
      </w:r>
      <w:r w:rsidR="001856B4">
        <w:t>’</w:t>
      </w:r>
      <w:r w:rsidR="007A3CDA">
        <w:t xml:space="preserve"> objects (it will be empty initially, and a new bug will be added every time the mouse is clicked in the canvas)</w:t>
      </w:r>
    </w:p>
    <w:p w14:paraId="1CA8CBD4" w14:textId="75B8BFEC" w:rsidR="000808F6" w:rsidRDefault="003241FF" w:rsidP="00E559D5">
      <w:pPr>
        <w:pStyle w:val="H2Body"/>
        <w:numPr>
          <w:ilvl w:val="0"/>
          <w:numId w:val="6"/>
        </w:numPr>
      </w:pPr>
      <w:r w:rsidRPr="002E410C"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34AAEDC2" wp14:editId="15331030">
                <wp:simplePos x="0" y="0"/>
                <wp:positionH relativeFrom="margin">
                  <wp:posOffset>3498215</wp:posOffset>
                </wp:positionH>
                <wp:positionV relativeFrom="margin">
                  <wp:posOffset>993775</wp:posOffset>
                </wp:positionV>
                <wp:extent cx="2278380" cy="1430655"/>
                <wp:effectExtent l="0" t="0" r="7620" b="0"/>
                <wp:wrapSquare wrapText="bothSides"/>
                <wp:docPr id="50" name="KeyTerm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8380" cy="1430655"/>
                          <a:chOff x="-13290" y="-1"/>
                          <a:chExt cx="3808304" cy="2016429"/>
                        </a:xfrm>
                      </wpg:grpSpPr>
                      <wps:wsp>
                        <wps:cNvPr id="51" name="Rectangle: Rounded Corners 4"/>
                        <wps:cNvSpPr/>
                        <wps:spPr>
                          <a:xfrm>
                            <a:off x="380962" y="-1"/>
                            <a:ext cx="3414052" cy="2016429"/>
                          </a:xfrm>
                          <a:prstGeom prst="round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DF8905" w14:textId="402EDC61" w:rsidR="000B2460" w:rsidRPr="00073684" w:rsidRDefault="000B2460" w:rsidP="000B2460">
                              <w:pPr>
                                <w:ind w:left="-426" w:right="-64"/>
                                <w:rPr>
                                  <w:rFonts w:hAnsi="Calibri"/>
                                  <w:b/>
                                  <w:bCs/>
                                  <w:color w:val="000000"/>
                                  <w:kern w:val="24"/>
                                </w:rPr>
                              </w:pPr>
                              <w:r w:rsidRPr="004E6684">
                                <w:rPr>
                                  <w:rFonts w:hAnsi="Calibri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Key Term</w:t>
                              </w:r>
                              <w:r>
                                <w:rPr>
                                  <w:rFonts w:hAnsi="Calibri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 xml:space="preserve"> – ArrayList</w:t>
                              </w:r>
                              <w:r>
                                <w:rPr>
                                  <w:rFonts w:hAnsi="Calibri"/>
                                  <w:b/>
                                  <w:bCs/>
                                  <w:color w:val="000000"/>
                                  <w:kern w:val="24"/>
                                </w:rPr>
                                <w:br/>
                              </w:r>
                              <w:r w:rsidRPr="00073684">
                                <w:rPr>
                                  <w:color w:val="000000" w:themeColor="text1"/>
                                </w:rPr>
                                <w:t xml:space="preserve">An </w:t>
                              </w:r>
                              <w:r>
                                <w:rPr>
                                  <w:b/>
                                  <w:bCs/>
                                  <w:color w:val="000000" w:themeColor="text1"/>
                                </w:rPr>
                                <w:t>ArrayList</w:t>
                              </w:r>
                              <w:r w:rsidRPr="00073684">
                                <w:rPr>
                                  <w:color w:val="000000" w:themeColor="text1"/>
                                </w:rPr>
                                <w:t xml:space="preserve"> is a </w:t>
                              </w:r>
                              <w:r w:rsidRPr="000B2460">
                                <w:rPr>
                                  <w:b/>
                                  <w:bCs/>
                                  <w:color w:val="000000" w:themeColor="text1"/>
                                </w:rPr>
                                <w:t>dynamically sized</w:t>
                              </w:r>
                              <w:r w:rsidRPr="00073684">
                                <w:rPr>
                                  <w:color w:val="000000" w:themeColor="text1"/>
                                </w:rPr>
                                <w:t xml:space="preserve"> data structure </w:t>
                              </w:r>
                              <w:r>
                                <w:rPr>
                                  <w:color w:val="000000" w:themeColor="text1"/>
                                </w:rPr>
                                <w:t>that can store data of the same type and can grow</w:t>
                              </w:r>
                              <w:r w:rsidR="00B506E9">
                                <w:rPr>
                                  <w:color w:val="000000" w:themeColor="text1"/>
                                </w:rPr>
                                <w:t>/</w:t>
                              </w:r>
                              <w:r>
                                <w:rPr>
                                  <w:color w:val="000000" w:themeColor="text1"/>
                                </w:rPr>
                                <w:t xml:space="preserve">shrink </w:t>
                              </w:r>
                              <w:r w:rsidR="00B506E9">
                                <w:rPr>
                                  <w:color w:val="000000" w:themeColor="text1"/>
                                </w:rPr>
                                <w:t>as</w:t>
                              </w:r>
                              <w:r>
                                <w:rPr>
                                  <w:color w:val="000000" w:themeColor="text1"/>
                                </w:rPr>
                                <w:t xml:space="preserve"> things are added/</w:t>
                              </w:r>
                              <w:r w:rsidR="00B506E9">
                                <w:rPr>
                                  <w:color w:val="000000" w:themeColor="text1"/>
                                </w:rPr>
                                <w:t>removed</w:t>
                              </w:r>
                              <w:r>
                                <w:rPr>
                                  <w:color w:val="000000" w:themeColor="text1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576000" tIns="0" rIns="36000" bIns="0" rtlCol="0" anchor="t" anchorCtr="0"/>
                      </wps:wsp>
                      <wps:wsp>
                        <wps:cNvPr id="52" name="Rectangle: Rounded Corners 5"/>
                        <wps:cNvSpPr/>
                        <wps:spPr>
                          <a:xfrm>
                            <a:off x="-13290" y="579666"/>
                            <a:ext cx="902477" cy="760397"/>
                          </a:xfrm>
                          <a:prstGeom prst="roundRect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53" name="Picture 4" descr="File:Octicons-key.svg - Wikimedia Commons"/>
                          <pic:cNvPicPr preferRelativeResize="0">
                            <a:picLocks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5290" y="630362"/>
                            <a:ext cx="782146" cy="6590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AAEDC2" id="_x0000_s1034" style="position:absolute;left:0;text-align:left;margin-left:275.45pt;margin-top:78.25pt;width:179.4pt;height:112.65pt;z-index:251701248;mso-position-horizontal-relative:margin;mso-position-vertical-relative:margin;mso-width-relative:margin;mso-height-relative:margin" coordorigin="-132" coordsize="38083,201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">
                <v:roundrect id="Rectangle: Rounded Corners 4" o:spid="_x0000_s1035" style="position:absolute;left:3809;width:34141;height:20164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" fillcolor="#ffe599 [1303]" stroked="f" strokeweight="1pt">
                  <v:stroke joinstyle="miter"/>
                  <v:textbox inset="16mm,0,1mm,0">
                    <w:txbxContent>
                      <w:p w14:paraId="3BDF8905" w14:textId="402EDC61" w:rsidR="000B2460" w:rsidRPr="00073684" w:rsidRDefault="000B2460" w:rsidP="000B2460">
                        <w:pPr>
                          <w:ind w:left="-426" w:right="-64"/>
                          <w:rPr>
                            <w:rFonts w:hAnsi="Calibri"/>
                            <w:b/>
                            <w:bCs/>
                            <w:color w:val="000000"/>
                            <w:kern w:val="24"/>
                          </w:rPr>
                        </w:pPr>
                        <w:r w:rsidRPr="004E6684">
                          <w:rPr>
                            <w:rFonts w:hAnsi="Calibri"/>
                            <w:b/>
                            <w:bCs/>
                            <w:color w:val="000000"/>
                            <w:kern w:val="24"/>
                          </w:rPr>
                          <w:t>Key Term</w:t>
                        </w:r>
                        <w:r>
                          <w:rPr>
                            <w:rFonts w:hAnsi="Calibri"/>
                            <w:b/>
                            <w:bCs/>
                            <w:color w:val="000000"/>
                            <w:kern w:val="24"/>
                          </w:rPr>
                          <w:t xml:space="preserve"> – ArrayList</w:t>
                        </w:r>
                        <w:r>
                          <w:rPr>
                            <w:rFonts w:hAnsi="Calibri"/>
                            <w:b/>
                            <w:bCs/>
                            <w:color w:val="000000"/>
                            <w:kern w:val="24"/>
                          </w:rPr>
                          <w:br/>
                        </w:r>
                        <w:r w:rsidRPr="00073684">
                          <w:rPr>
                            <w:color w:val="000000" w:themeColor="text1"/>
                          </w:rPr>
                          <w:t xml:space="preserve">An </w:t>
                        </w:r>
                        <w:r>
                          <w:rPr>
                            <w:b/>
                            <w:bCs/>
                            <w:color w:val="000000" w:themeColor="text1"/>
                          </w:rPr>
                          <w:t>ArrayList</w:t>
                        </w:r>
                        <w:r w:rsidRPr="00073684">
                          <w:rPr>
                            <w:color w:val="000000" w:themeColor="text1"/>
                          </w:rPr>
                          <w:t xml:space="preserve"> is a </w:t>
                        </w:r>
                        <w:r w:rsidRPr="000B2460">
                          <w:rPr>
                            <w:b/>
                            <w:bCs/>
                            <w:color w:val="000000" w:themeColor="text1"/>
                          </w:rPr>
                          <w:t>dynamically sized</w:t>
                        </w:r>
                        <w:r w:rsidRPr="00073684">
                          <w:rPr>
                            <w:color w:val="000000" w:themeColor="text1"/>
                          </w:rPr>
                          <w:t xml:space="preserve"> data structure </w:t>
                        </w:r>
                        <w:r>
                          <w:rPr>
                            <w:color w:val="000000" w:themeColor="text1"/>
                          </w:rPr>
                          <w:t>that can store data of the same type and can grow</w:t>
                        </w:r>
                        <w:r w:rsidR="00B506E9">
                          <w:rPr>
                            <w:color w:val="000000" w:themeColor="text1"/>
                          </w:rPr>
                          <w:t>/</w:t>
                        </w:r>
                        <w:r>
                          <w:rPr>
                            <w:color w:val="000000" w:themeColor="text1"/>
                          </w:rPr>
                          <w:t xml:space="preserve">shrink </w:t>
                        </w:r>
                        <w:r w:rsidR="00B506E9">
                          <w:rPr>
                            <w:color w:val="000000" w:themeColor="text1"/>
                          </w:rPr>
                          <w:t>as</w:t>
                        </w:r>
                        <w:r>
                          <w:rPr>
                            <w:color w:val="000000" w:themeColor="text1"/>
                          </w:rPr>
                          <w:t xml:space="preserve"> things are added/</w:t>
                        </w:r>
                        <w:r w:rsidR="00B506E9">
                          <w:rPr>
                            <w:color w:val="000000" w:themeColor="text1"/>
                          </w:rPr>
                          <w:t>removed</w:t>
                        </w:r>
                        <w:r>
                          <w:rPr>
                            <w:color w:val="000000" w:themeColor="text1"/>
                          </w:rPr>
                          <w:t>.</w:t>
                        </w:r>
                      </w:p>
                    </w:txbxContent>
                  </v:textbox>
                </v:roundrect>
                <v:roundrect id="Rectangle: Rounded Corners 5" o:spid="_x0000_s1036" style="position:absolute;left:-132;top:5796;width:9023;height:760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" fillcolor="#ffd966 [1943]" stroked="f" strokeweight="1pt">
                  <v:stroke joinstyle="miter"/>
                </v:roundrect>
                <v:shape id="Picture 4" o:spid="_x0000_s1037" type="#_x0000_t75" alt="File:Octicons-key.svg - Wikimedia Commons" style="position:absolute;left:552;top:6303;width:7822;height:65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">
                  <v:imagedata r:id="rId15" o:title="Octicons-key"/>
                  <o:lock v:ext="edit" aspectratio="f"/>
                </v:shape>
                <w10:wrap type="square" anchorx="margin" anchory="margin"/>
              </v:group>
            </w:pict>
          </mc:Fallback>
        </mc:AlternateContent>
      </w:r>
      <w:r w:rsidR="007A3CDA">
        <w:t xml:space="preserve">The </w:t>
      </w:r>
      <w:r w:rsidR="007A3CDA">
        <w:rPr>
          <w:b/>
          <w:bCs/>
        </w:rPr>
        <w:t>array</w:t>
      </w:r>
      <w:r w:rsidR="001856B4">
        <w:rPr>
          <w:b/>
          <w:bCs/>
        </w:rPr>
        <w:t xml:space="preserve"> </w:t>
      </w:r>
      <w:r w:rsidR="001856B4">
        <w:t xml:space="preserve">will store </w:t>
      </w:r>
      <w:r w:rsidR="001856B4">
        <w:rPr>
          <w:b/>
          <w:bCs/>
        </w:rPr>
        <w:t>5</w:t>
      </w:r>
      <w:r w:rsidR="001856B4">
        <w:t xml:space="preserve"> different colour values that a bug can take</w:t>
      </w:r>
      <w:r w:rsidR="000808F6">
        <w:t>:</w:t>
      </w:r>
    </w:p>
    <w:p w14:paraId="00D8CE4D" w14:textId="449B9105" w:rsidR="000808F6" w:rsidRPr="000808F6" w:rsidRDefault="001856B4" w:rsidP="000808F6">
      <w:pPr>
        <w:pStyle w:val="H2Body"/>
        <w:numPr>
          <w:ilvl w:val="1"/>
          <w:numId w:val="6"/>
        </w:numPr>
      </w:pPr>
      <w:r w:rsidRPr="00F531E5">
        <w:rPr>
          <w:b/>
          <w:bCs/>
          <w:color w:val="FF0000"/>
        </w:rPr>
        <w:t>red</w:t>
      </w:r>
      <w:r w:rsidR="000808F6" w:rsidRPr="00F531E5">
        <w:rPr>
          <w:b/>
          <w:bCs/>
          <w:color w:val="FF0000"/>
        </w:rPr>
        <w:t xml:space="preserve"> </w:t>
      </w:r>
      <w:r w:rsidR="000808F6">
        <w:t xml:space="preserve">– </w:t>
      </w:r>
      <w:proofErr w:type="gramStart"/>
      <w:r w:rsidR="000808F6">
        <w:t>fill(</w:t>
      </w:r>
      <w:proofErr w:type="gramEnd"/>
      <w:r w:rsidR="000808F6">
        <w:t>255, 0, 0);</w:t>
      </w:r>
    </w:p>
    <w:p w14:paraId="26CBBC26" w14:textId="2D8924D4" w:rsidR="000808F6" w:rsidRPr="000808F6" w:rsidRDefault="001856B4" w:rsidP="000808F6">
      <w:pPr>
        <w:pStyle w:val="H2Body"/>
        <w:numPr>
          <w:ilvl w:val="1"/>
          <w:numId w:val="6"/>
        </w:numPr>
      </w:pPr>
      <w:r w:rsidRPr="00F531E5">
        <w:rPr>
          <w:b/>
          <w:bCs/>
          <w:color w:val="00FF00"/>
        </w:rPr>
        <w:t>green</w:t>
      </w:r>
      <w:r w:rsidR="000808F6">
        <w:t xml:space="preserve"> </w:t>
      </w:r>
      <w:proofErr w:type="gramStart"/>
      <w:r w:rsidR="000808F6">
        <w:t>–  fill</w:t>
      </w:r>
      <w:proofErr w:type="gramEnd"/>
      <w:r w:rsidR="000808F6">
        <w:t>(0, 255, 0);</w:t>
      </w:r>
    </w:p>
    <w:p w14:paraId="4EFB4286" w14:textId="58344B9B" w:rsidR="000808F6" w:rsidRPr="000808F6" w:rsidRDefault="001856B4" w:rsidP="000808F6">
      <w:pPr>
        <w:pStyle w:val="H2Body"/>
        <w:numPr>
          <w:ilvl w:val="1"/>
          <w:numId w:val="6"/>
        </w:numPr>
      </w:pPr>
      <w:r w:rsidRPr="00F531E5">
        <w:rPr>
          <w:b/>
          <w:bCs/>
          <w:color w:val="0000FF"/>
        </w:rPr>
        <w:t>blue</w:t>
      </w:r>
      <w:r w:rsidR="000808F6">
        <w:rPr>
          <w:b/>
          <w:bCs/>
        </w:rPr>
        <w:t xml:space="preserve"> </w:t>
      </w:r>
      <w:r w:rsidR="000808F6" w:rsidRPr="000808F6">
        <w:t xml:space="preserve">– </w:t>
      </w:r>
      <w:proofErr w:type="gramStart"/>
      <w:r w:rsidR="00F531E5">
        <w:t>fill(</w:t>
      </w:r>
      <w:proofErr w:type="gramEnd"/>
      <w:r w:rsidR="00F531E5">
        <w:t>0, 0, 255);</w:t>
      </w:r>
    </w:p>
    <w:p w14:paraId="11B6F3D7" w14:textId="10DA7B5F" w:rsidR="000808F6" w:rsidRPr="000808F6" w:rsidRDefault="001856B4" w:rsidP="000808F6">
      <w:pPr>
        <w:pStyle w:val="H2Body"/>
        <w:numPr>
          <w:ilvl w:val="1"/>
          <w:numId w:val="6"/>
        </w:numPr>
      </w:pPr>
      <w:r w:rsidRPr="00F531E5">
        <w:rPr>
          <w:b/>
          <w:bCs/>
          <w:color w:val="00FFFF"/>
        </w:rPr>
        <w:t>teal</w:t>
      </w:r>
      <w:r w:rsidR="000808F6">
        <w:t xml:space="preserve"> – </w:t>
      </w:r>
      <w:proofErr w:type="gramStart"/>
      <w:r w:rsidR="00F531E5">
        <w:t>fill(</w:t>
      </w:r>
      <w:proofErr w:type="gramEnd"/>
      <w:r w:rsidR="00F531E5">
        <w:t>0, 255, 255);</w:t>
      </w:r>
    </w:p>
    <w:p w14:paraId="53ED904D" w14:textId="489B7E50" w:rsidR="00E559D5" w:rsidRDefault="001856B4" w:rsidP="00136519">
      <w:pPr>
        <w:pStyle w:val="H2Body"/>
        <w:numPr>
          <w:ilvl w:val="1"/>
          <w:numId w:val="6"/>
        </w:numPr>
      </w:pPr>
      <w:r w:rsidRPr="00F531E5">
        <w:rPr>
          <w:b/>
          <w:bCs/>
          <w:color w:val="FFFF00"/>
          <w14:glow w14:rad="101600">
            <w14:schemeClr w14:val="tx1">
              <w14:alpha w14:val="40000"/>
            </w14:schemeClr>
          </w14:glow>
        </w:rPr>
        <w:t>yellow</w:t>
      </w:r>
      <w:r w:rsidR="000808F6">
        <w:t xml:space="preserve"> – </w:t>
      </w:r>
      <w:proofErr w:type="gramStart"/>
      <w:r w:rsidR="00F531E5">
        <w:t>fill(</w:t>
      </w:r>
      <w:proofErr w:type="gramEnd"/>
      <w:r w:rsidR="00F531E5">
        <w:t>255, 255, 0);</w:t>
      </w:r>
    </w:p>
    <w:p w14:paraId="10499929" w14:textId="766DBC0B" w:rsidR="00063FE5" w:rsidRDefault="00063FE5" w:rsidP="00063FE5">
      <w:pPr>
        <w:pStyle w:val="H2Body"/>
        <w:rPr>
          <w:b/>
          <w:bCs/>
          <w:color w:val="FFFF00"/>
          <w14:glow w14:rad="101600">
            <w14:schemeClr w14:val="tx1">
              <w14:alpha w14:val="40000"/>
            </w14:schemeClr>
          </w14:glow>
        </w:rPr>
      </w:pPr>
    </w:p>
    <w:p w14:paraId="7E5972F1" w14:textId="327E6E1C" w:rsidR="00063FE5" w:rsidRDefault="00B66F53" w:rsidP="00794351">
      <w:pPr>
        <w:pStyle w:val="H2Body"/>
      </w:pPr>
      <w:r>
        <w:t xml:space="preserve">Copy over the starter code found in </w:t>
      </w:r>
      <w:r>
        <w:fldChar w:fldCharType="begin"/>
      </w:r>
      <w:r>
        <w:instrText xml:space="preserve"> REF _Ref119165155 \h </w:instrText>
      </w:r>
      <w:r>
        <w:fldChar w:fldCharType="separate"/>
      </w:r>
      <w:r>
        <w:t xml:space="preserve">Table </w:t>
      </w:r>
      <w:r>
        <w:rPr>
          <w:noProof/>
        </w:rPr>
        <w:t>1</w:t>
      </w:r>
      <w:r>
        <w:fldChar w:fldCharType="end"/>
      </w:r>
      <w:r w:rsidR="00794351">
        <w:t xml:space="preserve"> into a new sketch and use the comments to help you finish this exercise.</w:t>
      </w:r>
    </w:p>
    <w:p w14:paraId="5A062549" w14:textId="77777777" w:rsidR="00A051EE" w:rsidRPr="00E559D5" w:rsidRDefault="00A051EE" w:rsidP="00A051EE">
      <w:pPr>
        <w:pStyle w:val="H2Body"/>
        <w:ind w:left="1440"/>
      </w:pPr>
    </w:p>
    <w:p w14:paraId="75078ED7" w14:textId="77777777" w:rsidR="00E559D5" w:rsidRDefault="00DC085E" w:rsidP="00E559D5">
      <w:pPr>
        <w:pStyle w:val="H2Body"/>
        <w:keepNext/>
        <w:ind w:left="0"/>
        <w:jc w:val="center"/>
      </w:pPr>
      <w:r>
        <w:rPr>
          <w:noProof/>
        </w:rPr>
        <w:drawing>
          <wp:inline distT="0" distB="0" distL="0" distR="0" wp14:anchorId="51F063BF" wp14:editId="1255B732">
            <wp:extent cx="4723130" cy="2170430"/>
            <wp:effectExtent l="0" t="0" r="1270" b="1270"/>
            <wp:docPr id="48" name="Picture 48" descr="[video-to-gif output image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[video-to-gif output image]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65FBB" w14:textId="4651D557" w:rsidR="00073684" w:rsidRDefault="00E559D5" w:rsidP="00E559D5">
      <w:pPr>
        <w:pStyle w:val="Caption"/>
        <w:jc w:val="center"/>
      </w:pPr>
      <w:bookmarkStart w:id="2" w:name="_Ref119164387"/>
      <w:r>
        <w:t xml:space="preserve">Figure </w:t>
      </w:r>
      <w:fldSimple w:instr=" SEQ Figure \* ARABIC ">
        <w:r>
          <w:rPr>
            <w:noProof/>
          </w:rPr>
          <w:t>3</w:t>
        </w:r>
      </w:fldSimple>
      <w:bookmarkEnd w:id="2"/>
      <w:r>
        <w:t xml:space="preserve"> Exercise 3 Desired Output</w:t>
      </w:r>
    </w:p>
    <w:p w14:paraId="45E714B0" w14:textId="6E334F0D" w:rsidR="003F655F" w:rsidRDefault="00686B42" w:rsidP="00686B42">
      <w:pPr>
        <w:pStyle w:val="H2Body"/>
      </w:pPr>
      <w:r>
        <w:t xml:space="preserve">After </w:t>
      </w:r>
      <w:r w:rsidR="003241FF" w:rsidRPr="003241FF">
        <w:t xml:space="preserve">doing this, refactor the code so that instead of generating a random colour every time a bug object is created, it </w:t>
      </w:r>
      <w:r>
        <w:t>cycles through the colours (</w:t>
      </w:r>
      <w:proofErr w:type="gramStart"/>
      <w:r>
        <w:t>e.g.</w:t>
      </w:r>
      <w:proofErr w:type="gramEnd"/>
      <w:r>
        <w:t xml:space="preserve"> the first bug added will always be red, followed by green, etc.)</w:t>
      </w:r>
      <w:r w:rsidR="003241FF">
        <w:t>.</w:t>
      </w:r>
      <w:r w:rsidR="003F655F">
        <w:br w:type="page"/>
      </w:r>
    </w:p>
    <w:p w14:paraId="49B7EF04" w14:textId="04CDB7DA" w:rsidR="00063FE5" w:rsidRDefault="00063FE5" w:rsidP="00063FE5">
      <w:pPr>
        <w:pStyle w:val="Caption"/>
        <w:keepNext/>
        <w:jc w:val="center"/>
      </w:pPr>
      <w:bookmarkStart w:id="3" w:name="_Ref119165155"/>
      <w:r>
        <w:lastRenderedPageBreak/>
        <w:t xml:space="preserve">Table </w:t>
      </w:r>
      <w:fldSimple w:instr=" SEQ Table \* ARABIC ">
        <w:r>
          <w:rPr>
            <w:noProof/>
          </w:rPr>
          <w:t>1</w:t>
        </w:r>
      </w:fldSimple>
      <w:bookmarkEnd w:id="3"/>
      <w:r>
        <w:t xml:space="preserve"> Exercise </w:t>
      </w:r>
      <w:r w:rsidR="00457E41">
        <w:t>4</w:t>
      </w:r>
      <w:r>
        <w:t xml:space="preserve"> Starter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F655F" w14:paraId="2CD69846" w14:textId="77777777" w:rsidTr="003F655F">
        <w:tc>
          <w:tcPr>
            <w:tcW w:w="4508" w:type="dxa"/>
            <w:shd w:val="clear" w:color="auto" w:fill="C5E0B3" w:themeFill="accent6" w:themeFillTint="66"/>
          </w:tcPr>
          <w:p w14:paraId="37476C1C" w14:textId="2DD0FF83" w:rsidR="003F655F" w:rsidRPr="003F655F" w:rsidRDefault="003F655F" w:rsidP="003F655F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Main Tab</w:t>
            </w:r>
          </w:p>
        </w:tc>
        <w:tc>
          <w:tcPr>
            <w:tcW w:w="4508" w:type="dxa"/>
            <w:shd w:val="clear" w:color="auto" w:fill="C5E0B3" w:themeFill="accent6" w:themeFillTint="66"/>
          </w:tcPr>
          <w:p w14:paraId="4A0B4158" w14:textId="751E0D58" w:rsidR="003F655F" w:rsidRPr="003F655F" w:rsidRDefault="003F655F" w:rsidP="00136519">
            <w:pPr>
              <w:rPr>
                <w:b/>
                <w:bCs/>
                <w:sz w:val="16"/>
                <w:szCs w:val="16"/>
              </w:rPr>
            </w:pPr>
            <w:r w:rsidRPr="003F655F">
              <w:rPr>
                <w:b/>
                <w:bCs/>
                <w:sz w:val="20"/>
                <w:szCs w:val="20"/>
              </w:rPr>
              <w:t>Bug Tab</w:t>
            </w:r>
          </w:p>
        </w:tc>
      </w:tr>
      <w:tr w:rsidR="00136519" w14:paraId="11C1D791" w14:textId="77777777" w:rsidTr="00136519">
        <w:tc>
          <w:tcPr>
            <w:tcW w:w="4508" w:type="dxa"/>
          </w:tcPr>
          <w:p w14:paraId="34779B36" w14:textId="77777777" w:rsidR="00B66F53" w:rsidRPr="00B66F53" w:rsidRDefault="00B66F53" w:rsidP="00B66F53">
            <w:pPr>
              <w:rPr>
                <w:sz w:val="20"/>
                <w:szCs w:val="20"/>
              </w:rPr>
            </w:pPr>
            <w:r w:rsidRPr="00B66F53">
              <w:rPr>
                <w:sz w:val="20"/>
                <w:szCs w:val="20"/>
              </w:rPr>
              <w:t>/* TODO</w:t>
            </w:r>
          </w:p>
          <w:p w14:paraId="6B8A45A0" w14:textId="77777777" w:rsidR="00B66F53" w:rsidRPr="00B66F53" w:rsidRDefault="00B66F53" w:rsidP="00B66F53">
            <w:pPr>
              <w:rPr>
                <w:sz w:val="20"/>
                <w:szCs w:val="20"/>
              </w:rPr>
            </w:pPr>
            <w:r w:rsidRPr="00B66F53">
              <w:rPr>
                <w:sz w:val="20"/>
                <w:szCs w:val="20"/>
              </w:rPr>
              <w:t xml:space="preserve"> Create an array of the color data type (size of 5)</w:t>
            </w:r>
          </w:p>
          <w:p w14:paraId="329DF141" w14:textId="77777777" w:rsidR="00B66F53" w:rsidRPr="00B66F53" w:rsidRDefault="00B66F53" w:rsidP="00B66F53">
            <w:pPr>
              <w:rPr>
                <w:sz w:val="20"/>
                <w:szCs w:val="20"/>
              </w:rPr>
            </w:pPr>
            <w:r w:rsidRPr="00B66F53">
              <w:rPr>
                <w:sz w:val="20"/>
                <w:szCs w:val="20"/>
              </w:rPr>
              <w:t xml:space="preserve"> Create an ArrayList of Bug </w:t>
            </w:r>
            <w:proofErr w:type="gramStart"/>
            <w:r w:rsidRPr="00B66F53">
              <w:rPr>
                <w:sz w:val="20"/>
                <w:szCs w:val="20"/>
              </w:rPr>
              <w:t>objects</w:t>
            </w:r>
            <w:proofErr w:type="gramEnd"/>
          </w:p>
          <w:p w14:paraId="703D1444" w14:textId="77777777" w:rsidR="00B66F53" w:rsidRPr="00B66F53" w:rsidRDefault="00B66F53" w:rsidP="00B66F53">
            <w:pPr>
              <w:rPr>
                <w:sz w:val="20"/>
                <w:szCs w:val="20"/>
              </w:rPr>
            </w:pPr>
            <w:r w:rsidRPr="00B66F53">
              <w:rPr>
                <w:sz w:val="20"/>
                <w:szCs w:val="20"/>
              </w:rPr>
              <w:t>*/</w:t>
            </w:r>
          </w:p>
          <w:p w14:paraId="723F63BE" w14:textId="77777777" w:rsidR="00B66F53" w:rsidRPr="00B66F53" w:rsidRDefault="00B66F53" w:rsidP="00B66F53">
            <w:pPr>
              <w:rPr>
                <w:sz w:val="20"/>
                <w:szCs w:val="20"/>
              </w:rPr>
            </w:pPr>
          </w:p>
          <w:p w14:paraId="04E277B9" w14:textId="77777777" w:rsidR="00B66F53" w:rsidRPr="00B66F53" w:rsidRDefault="00B66F53" w:rsidP="00B66F53">
            <w:pPr>
              <w:rPr>
                <w:sz w:val="20"/>
                <w:szCs w:val="20"/>
              </w:rPr>
            </w:pPr>
            <w:proofErr w:type="gramStart"/>
            <w:r w:rsidRPr="00B66F53">
              <w:rPr>
                <w:sz w:val="20"/>
                <w:szCs w:val="20"/>
              </w:rPr>
              <w:t>color[</w:t>
            </w:r>
            <w:proofErr w:type="gramEnd"/>
            <w:r w:rsidRPr="00B66F53">
              <w:rPr>
                <w:sz w:val="20"/>
                <w:szCs w:val="20"/>
              </w:rPr>
              <w:t>] colours = new color[5];</w:t>
            </w:r>
          </w:p>
          <w:p w14:paraId="7F17A5E2" w14:textId="77777777" w:rsidR="00B66F53" w:rsidRPr="00B66F53" w:rsidRDefault="00B66F53" w:rsidP="00B66F53">
            <w:pPr>
              <w:rPr>
                <w:sz w:val="20"/>
                <w:szCs w:val="20"/>
              </w:rPr>
            </w:pPr>
            <w:r w:rsidRPr="00B66F53">
              <w:rPr>
                <w:sz w:val="20"/>
                <w:szCs w:val="20"/>
              </w:rPr>
              <w:t xml:space="preserve">ArrayList&lt;Bug&gt; </w:t>
            </w:r>
            <w:proofErr w:type="gramStart"/>
            <w:r w:rsidRPr="00B66F53">
              <w:rPr>
                <w:sz w:val="20"/>
                <w:szCs w:val="20"/>
              </w:rPr>
              <w:t>bugs;</w:t>
            </w:r>
            <w:proofErr w:type="gramEnd"/>
          </w:p>
          <w:p w14:paraId="4943B95A" w14:textId="77777777" w:rsidR="00B66F53" w:rsidRPr="00B66F53" w:rsidRDefault="00B66F53" w:rsidP="00B66F53">
            <w:pPr>
              <w:rPr>
                <w:sz w:val="20"/>
                <w:szCs w:val="20"/>
              </w:rPr>
            </w:pPr>
          </w:p>
          <w:p w14:paraId="462A7B0D" w14:textId="77777777" w:rsidR="00B66F53" w:rsidRPr="00B66F53" w:rsidRDefault="00B66F53" w:rsidP="00B66F53">
            <w:pPr>
              <w:rPr>
                <w:sz w:val="20"/>
                <w:szCs w:val="20"/>
              </w:rPr>
            </w:pPr>
            <w:r w:rsidRPr="00B66F53">
              <w:rPr>
                <w:sz w:val="20"/>
                <w:szCs w:val="20"/>
              </w:rPr>
              <w:t xml:space="preserve">void </w:t>
            </w:r>
            <w:proofErr w:type="gramStart"/>
            <w:r w:rsidRPr="00B66F53">
              <w:rPr>
                <w:sz w:val="20"/>
                <w:szCs w:val="20"/>
              </w:rPr>
              <w:t>setup(</w:t>
            </w:r>
            <w:proofErr w:type="gramEnd"/>
            <w:r w:rsidRPr="00B66F53">
              <w:rPr>
                <w:sz w:val="20"/>
                <w:szCs w:val="20"/>
              </w:rPr>
              <w:t>) {</w:t>
            </w:r>
          </w:p>
          <w:p w14:paraId="66BF74E4" w14:textId="77777777" w:rsidR="00B66F53" w:rsidRPr="00B66F53" w:rsidRDefault="00B66F53" w:rsidP="00B66F53">
            <w:pPr>
              <w:rPr>
                <w:sz w:val="20"/>
                <w:szCs w:val="20"/>
              </w:rPr>
            </w:pPr>
            <w:r w:rsidRPr="00B66F53">
              <w:rPr>
                <w:sz w:val="20"/>
                <w:szCs w:val="20"/>
              </w:rPr>
              <w:t xml:space="preserve">  </w:t>
            </w:r>
            <w:proofErr w:type="gramStart"/>
            <w:r w:rsidRPr="00B66F53">
              <w:rPr>
                <w:sz w:val="20"/>
                <w:szCs w:val="20"/>
              </w:rPr>
              <w:t>size(</w:t>
            </w:r>
            <w:proofErr w:type="gramEnd"/>
            <w:r w:rsidRPr="00B66F53">
              <w:rPr>
                <w:sz w:val="20"/>
                <w:szCs w:val="20"/>
              </w:rPr>
              <w:t>500, 200);</w:t>
            </w:r>
          </w:p>
          <w:p w14:paraId="59F4407E" w14:textId="77777777" w:rsidR="00B66F53" w:rsidRPr="00B66F53" w:rsidRDefault="00B66F53" w:rsidP="00B66F53">
            <w:pPr>
              <w:rPr>
                <w:sz w:val="20"/>
                <w:szCs w:val="20"/>
              </w:rPr>
            </w:pPr>
            <w:r w:rsidRPr="00B66F53">
              <w:rPr>
                <w:sz w:val="20"/>
                <w:szCs w:val="20"/>
              </w:rPr>
              <w:t xml:space="preserve">  bugs = new ArrayList&lt;</w:t>
            </w:r>
            <w:proofErr w:type="gramStart"/>
            <w:r w:rsidRPr="00B66F53">
              <w:rPr>
                <w:sz w:val="20"/>
                <w:szCs w:val="20"/>
              </w:rPr>
              <w:t>&gt;(</w:t>
            </w:r>
            <w:proofErr w:type="gramEnd"/>
            <w:r w:rsidRPr="00B66F53">
              <w:rPr>
                <w:sz w:val="20"/>
                <w:szCs w:val="20"/>
              </w:rPr>
              <w:t>);</w:t>
            </w:r>
          </w:p>
          <w:p w14:paraId="0A5B10AC" w14:textId="77777777" w:rsidR="00B66F53" w:rsidRPr="00B66F53" w:rsidRDefault="00B66F53" w:rsidP="00B66F53">
            <w:pPr>
              <w:rPr>
                <w:sz w:val="20"/>
                <w:szCs w:val="20"/>
              </w:rPr>
            </w:pPr>
            <w:r w:rsidRPr="00B66F53">
              <w:rPr>
                <w:sz w:val="20"/>
                <w:szCs w:val="20"/>
              </w:rPr>
              <w:t xml:space="preserve">  /* go inside the colours array and set each index's value</w:t>
            </w:r>
          </w:p>
          <w:p w14:paraId="629B435D" w14:textId="77777777" w:rsidR="00B66F53" w:rsidRPr="00B66F53" w:rsidRDefault="00B66F53" w:rsidP="00B66F53">
            <w:pPr>
              <w:rPr>
                <w:sz w:val="20"/>
                <w:szCs w:val="20"/>
              </w:rPr>
            </w:pPr>
            <w:r w:rsidRPr="00B66F53">
              <w:rPr>
                <w:sz w:val="20"/>
                <w:szCs w:val="20"/>
              </w:rPr>
              <w:t xml:space="preserve">  e.g. 1st element = </w:t>
            </w:r>
            <w:proofErr w:type="gramStart"/>
            <w:r w:rsidRPr="00B66F53">
              <w:rPr>
                <w:sz w:val="20"/>
                <w:szCs w:val="20"/>
              </w:rPr>
              <w:t>color(</w:t>
            </w:r>
            <w:proofErr w:type="gramEnd"/>
            <w:r w:rsidRPr="00B66F53">
              <w:rPr>
                <w:sz w:val="20"/>
                <w:szCs w:val="20"/>
              </w:rPr>
              <w:t>255, 0, 0); */</w:t>
            </w:r>
          </w:p>
          <w:p w14:paraId="79743F6B" w14:textId="77777777" w:rsidR="00B66F53" w:rsidRPr="00B66F53" w:rsidRDefault="00B66F53" w:rsidP="00B66F53">
            <w:pPr>
              <w:rPr>
                <w:sz w:val="20"/>
                <w:szCs w:val="20"/>
              </w:rPr>
            </w:pPr>
            <w:r w:rsidRPr="00B66F53">
              <w:rPr>
                <w:sz w:val="20"/>
                <w:szCs w:val="20"/>
              </w:rPr>
              <w:t>}</w:t>
            </w:r>
          </w:p>
          <w:p w14:paraId="7BB1D6A4" w14:textId="77777777" w:rsidR="00B66F53" w:rsidRPr="00B66F53" w:rsidRDefault="00B66F53" w:rsidP="00B66F53">
            <w:pPr>
              <w:rPr>
                <w:sz w:val="20"/>
                <w:szCs w:val="20"/>
              </w:rPr>
            </w:pPr>
            <w:r w:rsidRPr="00B66F53">
              <w:rPr>
                <w:sz w:val="20"/>
                <w:szCs w:val="20"/>
              </w:rPr>
              <w:t xml:space="preserve">void </w:t>
            </w:r>
            <w:proofErr w:type="gramStart"/>
            <w:r w:rsidRPr="00B66F53">
              <w:rPr>
                <w:sz w:val="20"/>
                <w:szCs w:val="20"/>
              </w:rPr>
              <w:t>draw(</w:t>
            </w:r>
            <w:proofErr w:type="gramEnd"/>
            <w:r w:rsidRPr="00B66F53">
              <w:rPr>
                <w:sz w:val="20"/>
                <w:szCs w:val="20"/>
              </w:rPr>
              <w:t>) {</w:t>
            </w:r>
          </w:p>
          <w:p w14:paraId="70844BA2" w14:textId="77777777" w:rsidR="00B66F53" w:rsidRPr="00B66F53" w:rsidRDefault="00B66F53" w:rsidP="00B66F53">
            <w:pPr>
              <w:rPr>
                <w:sz w:val="20"/>
                <w:szCs w:val="20"/>
              </w:rPr>
            </w:pPr>
            <w:r w:rsidRPr="00B66F53">
              <w:rPr>
                <w:sz w:val="20"/>
                <w:szCs w:val="20"/>
              </w:rPr>
              <w:t xml:space="preserve">  </w:t>
            </w:r>
            <w:proofErr w:type="gramStart"/>
            <w:r w:rsidRPr="00B66F53">
              <w:rPr>
                <w:sz w:val="20"/>
                <w:szCs w:val="20"/>
              </w:rPr>
              <w:t>background(</w:t>
            </w:r>
            <w:proofErr w:type="gramEnd"/>
            <w:r w:rsidRPr="00B66F53">
              <w:rPr>
                <w:sz w:val="20"/>
                <w:szCs w:val="20"/>
              </w:rPr>
              <w:t>200);</w:t>
            </w:r>
          </w:p>
          <w:p w14:paraId="1E568203" w14:textId="77777777" w:rsidR="00B66F53" w:rsidRPr="00B66F53" w:rsidRDefault="00B66F53" w:rsidP="00B66F53">
            <w:pPr>
              <w:rPr>
                <w:sz w:val="20"/>
                <w:szCs w:val="20"/>
              </w:rPr>
            </w:pPr>
            <w:r w:rsidRPr="00B66F53">
              <w:rPr>
                <w:sz w:val="20"/>
                <w:szCs w:val="20"/>
              </w:rPr>
              <w:t xml:space="preserve">  /* loop through the bugs ArrayList and call </w:t>
            </w:r>
          </w:p>
          <w:p w14:paraId="77C65FD0" w14:textId="77777777" w:rsidR="00B66F53" w:rsidRPr="00B66F53" w:rsidRDefault="00B66F53" w:rsidP="00B66F53">
            <w:pPr>
              <w:rPr>
                <w:sz w:val="20"/>
                <w:szCs w:val="20"/>
              </w:rPr>
            </w:pPr>
            <w:r w:rsidRPr="00B66F53">
              <w:rPr>
                <w:sz w:val="20"/>
                <w:szCs w:val="20"/>
              </w:rPr>
              <w:t xml:space="preserve">     each of the bug's update method */</w:t>
            </w:r>
          </w:p>
          <w:p w14:paraId="1056ADA5" w14:textId="77777777" w:rsidR="00B66F53" w:rsidRPr="00B66F53" w:rsidRDefault="00B66F53" w:rsidP="00B66F53">
            <w:pPr>
              <w:rPr>
                <w:sz w:val="20"/>
                <w:szCs w:val="20"/>
              </w:rPr>
            </w:pPr>
            <w:r w:rsidRPr="00B66F53">
              <w:rPr>
                <w:sz w:val="20"/>
                <w:szCs w:val="20"/>
              </w:rPr>
              <w:t>}</w:t>
            </w:r>
          </w:p>
          <w:p w14:paraId="685048D0" w14:textId="77777777" w:rsidR="00B66F53" w:rsidRPr="00B66F53" w:rsidRDefault="00B66F53" w:rsidP="00B66F53">
            <w:pPr>
              <w:rPr>
                <w:sz w:val="20"/>
                <w:szCs w:val="20"/>
              </w:rPr>
            </w:pPr>
          </w:p>
          <w:p w14:paraId="6B064467" w14:textId="77777777" w:rsidR="00B66F53" w:rsidRPr="00B66F53" w:rsidRDefault="00B66F53" w:rsidP="00B66F53">
            <w:pPr>
              <w:rPr>
                <w:sz w:val="20"/>
                <w:szCs w:val="20"/>
              </w:rPr>
            </w:pPr>
            <w:r w:rsidRPr="00B66F53">
              <w:rPr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B66F53">
              <w:rPr>
                <w:sz w:val="20"/>
                <w:szCs w:val="20"/>
              </w:rPr>
              <w:t>mousePressed</w:t>
            </w:r>
            <w:proofErr w:type="spellEnd"/>
            <w:r w:rsidRPr="00B66F53">
              <w:rPr>
                <w:sz w:val="20"/>
                <w:szCs w:val="20"/>
              </w:rPr>
              <w:t>(</w:t>
            </w:r>
            <w:proofErr w:type="gramEnd"/>
            <w:r w:rsidRPr="00B66F53">
              <w:rPr>
                <w:sz w:val="20"/>
                <w:szCs w:val="20"/>
              </w:rPr>
              <w:t>) {</w:t>
            </w:r>
          </w:p>
          <w:p w14:paraId="6A7B1262" w14:textId="77777777" w:rsidR="00B66F53" w:rsidRPr="00B66F53" w:rsidRDefault="00B66F53" w:rsidP="00B66F53">
            <w:pPr>
              <w:rPr>
                <w:sz w:val="20"/>
                <w:szCs w:val="20"/>
              </w:rPr>
            </w:pPr>
            <w:r w:rsidRPr="00B66F53">
              <w:rPr>
                <w:sz w:val="20"/>
                <w:szCs w:val="20"/>
              </w:rPr>
              <w:t xml:space="preserve">  /* add a new Bug to the bugs ArrayList at </w:t>
            </w:r>
          </w:p>
          <w:p w14:paraId="0E7D3A42" w14:textId="77777777" w:rsidR="00B66F53" w:rsidRPr="00B66F53" w:rsidRDefault="00B66F53" w:rsidP="00B66F53">
            <w:pPr>
              <w:rPr>
                <w:sz w:val="20"/>
                <w:szCs w:val="20"/>
              </w:rPr>
            </w:pPr>
            <w:r w:rsidRPr="00B66F53">
              <w:rPr>
                <w:sz w:val="20"/>
                <w:szCs w:val="20"/>
              </w:rPr>
              <w:t xml:space="preserve">     the </w:t>
            </w:r>
            <w:proofErr w:type="spellStart"/>
            <w:r w:rsidRPr="00B66F53">
              <w:rPr>
                <w:sz w:val="20"/>
                <w:szCs w:val="20"/>
              </w:rPr>
              <w:t>mouseX</w:t>
            </w:r>
            <w:proofErr w:type="spellEnd"/>
            <w:r w:rsidRPr="00B66F53">
              <w:rPr>
                <w:sz w:val="20"/>
                <w:szCs w:val="20"/>
              </w:rPr>
              <w:t xml:space="preserve"> and </w:t>
            </w:r>
            <w:proofErr w:type="spellStart"/>
            <w:r w:rsidRPr="00B66F53">
              <w:rPr>
                <w:sz w:val="20"/>
                <w:szCs w:val="20"/>
              </w:rPr>
              <w:t>mouseY</w:t>
            </w:r>
            <w:proofErr w:type="spellEnd"/>
            <w:r w:rsidRPr="00B66F53">
              <w:rPr>
                <w:sz w:val="20"/>
                <w:szCs w:val="20"/>
              </w:rPr>
              <w:t xml:space="preserve"> location */</w:t>
            </w:r>
          </w:p>
          <w:p w14:paraId="5D4568B9" w14:textId="7530A4BB" w:rsidR="00136519" w:rsidRDefault="00B66F53" w:rsidP="00B66F53">
            <w:r w:rsidRPr="00B66F53">
              <w:rPr>
                <w:sz w:val="20"/>
                <w:szCs w:val="20"/>
              </w:rPr>
              <w:t>}</w:t>
            </w:r>
          </w:p>
        </w:tc>
        <w:tc>
          <w:tcPr>
            <w:tcW w:w="4508" w:type="dxa"/>
          </w:tcPr>
          <w:p w14:paraId="11367FE2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>class Bug {</w:t>
            </w:r>
          </w:p>
          <w:p w14:paraId="72D4C223" w14:textId="77777777" w:rsidR="00136519" w:rsidRPr="00385E4A" w:rsidRDefault="00136519" w:rsidP="00136519">
            <w:pPr>
              <w:rPr>
                <w:sz w:val="20"/>
                <w:szCs w:val="20"/>
              </w:rPr>
            </w:pPr>
          </w:p>
          <w:p w14:paraId="6728AC07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float </w:t>
            </w:r>
            <w:proofErr w:type="gramStart"/>
            <w:r w:rsidRPr="00385E4A">
              <w:rPr>
                <w:sz w:val="20"/>
                <w:szCs w:val="20"/>
              </w:rPr>
              <w:t>x;</w:t>
            </w:r>
            <w:proofErr w:type="gramEnd"/>
          </w:p>
          <w:p w14:paraId="1E5C775D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float </w:t>
            </w:r>
            <w:proofErr w:type="gramStart"/>
            <w:r w:rsidRPr="00385E4A">
              <w:rPr>
                <w:sz w:val="20"/>
                <w:szCs w:val="20"/>
              </w:rPr>
              <w:t>y;</w:t>
            </w:r>
            <w:proofErr w:type="gramEnd"/>
          </w:p>
          <w:p w14:paraId="5C5BF710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float speed = </w:t>
            </w:r>
            <w:proofErr w:type="gramStart"/>
            <w:r w:rsidRPr="00385E4A">
              <w:rPr>
                <w:sz w:val="20"/>
                <w:szCs w:val="20"/>
              </w:rPr>
              <w:t>1.5;</w:t>
            </w:r>
            <w:proofErr w:type="gramEnd"/>
          </w:p>
          <w:p w14:paraId="4F21F734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float size = </w:t>
            </w:r>
            <w:proofErr w:type="gramStart"/>
            <w:r w:rsidRPr="00385E4A">
              <w:rPr>
                <w:sz w:val="20"/>
                <w:szCs w:val="20"/>
              </w:rPr>
              <w:t>30;</w:t>
            </w:r>
            <w:proofErr w:type="gramEnd"/>
          </w:p>
          <w:p w14:paraId="65157049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</w:t>
            </w:r>
            <w:proofErr w:type="spellStart"/>
            <w:r w:rsidRPr="00385E4A">
              <w:rPr>
                <w:sz w:val="20"/>
                <w:szCs w:val="20"/>
              </w:rPr>
              <w:t>color</w:t>
            </w:r>
            <w:proofErr w:type="spellEnd"/>
            <w:r w:rsidRPr="00385E4A"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385E4A">
              <w:rPr>
                <w:sz w:val="20"/>
                <w:szCs w:val="20"/>
              </w:rPr>
              <w:t>bodyColour</w:t>
            </w:r>
            <w:proofErr w:type="spellEnd"/>
            <w:r w:rsidRPr="00385E4A">
              <w:rPr>
                <w:sz w:val="20"/>
                <w:szCs w:val="20"/>
              </w:rPr>
              <w:t>;</w:t>
            </w:r>
            <w:proofErr w:type="gramEnd"/>
          </w:p>
          <w:p w14:paraId="02819E07" w14:textId="77777777" w:rsidR="00136519" w:rsidRPr="00385E4A" w:rsidRDefault="00136519" w:rsidP="00136519">
            <w:pPr>
              <w:rPr>
                <w:sz w:val="20"/>
                <w:szCs w:val="20"/>
              </w:rPr>
            </w:pPr>
          </w:p>
          <w:p w14:paraId="41982F89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</w:t>
            </w:r>
            <w:proofErr w:type="gramStart"/>
            <w:r w:rsidRPr="00385E4A">
              <w:rPr>
                <w:sz w:val="20"/>
                <w:szCs w:val="20"/>
              </w:rPr>
              <w:t>Bug(</w:t>
            </w:r>
            <w:proofErr w:type="gramEnd"/>
            <w:r w:rsidRPr="00385E4A">
              <w:rPr>
                <w:sz w:val="20"/>
                <w:szCs w:val="20"/>
              </w:rPr>
              <w:t>float x, float y) {</w:t>
            </w:r>
          </w:p>
          <w:p w14:paraId="06646F12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  </w:t>
            </w:r>
            <w:proofErr w:type="spellStart"/>
            <w:r w:rsidRPr="00385E4A">
              <w:rPr>
                <w:sz w:val="20"/>
                <w:szCs w:val="20"/>
              </w:rPr>
              <w:t>this.x</w:t>
            </w:r>
            <w:proofErr w:type="spellEnd"/>
            <w:r w:rsidRPr="00385E4A">
              <w:rPr>
                <w:sz w:val="20"/>
                <w:szCs w:val="20"/>
              </w:rPr>
              <w:t xml:space="preserve"> = </w:t>
            </w:r>
            <w:proofErr w:type="gramStart"/>
            <w:r w:rsidRPr="00385E4A">
              <w:rPr>
                <w:sz w:val="20"/>
                <w:szCs w:val="20"/>
              </w:rPr>
              <w:t>x;</w:t>
            </w:r>
            <w:proofErr w:type="gramEnd"/>
          </w:p>
          <w:p w14:paraId="5605B6EA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385E4A">
              <w:rPr>
                <w:sz w:val="20"/>
                <w:szCs w:val="20"/>
              </w:rPr>
              <w:t>this.y</w:t>
            </w:r>
            <w:proofErr w:type="spellEnd"/>
            <w:proofErr w:type="gramEnd"/>
            <w:r w:rsidRPr="00385E4A">
              <w:rPr>
                <w:sz w:val="20"/>
                <w:szCs w:val="20"/>
              </w:rPr>
              <w:t xml:space="preserve"> = y;</w:t>
            </w:r>
          </w:p>
          <w:p w14:paraId="344723BF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  /* TODO 1: generate a random number from 0</w:t>
            </w:r>
          </w:p>
          <w:p w14:paraId="28333014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   to the length of the colours array and use</w:t>
            </w:r>
          </w:p>
          <w:p w14:paraId="715968A1" w14:textId="56656A2D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   that value for the bug's body colour*/</w:t>
            </w:r>
          </w:p>
          <w:p w14:paraId="0E0FDC55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}</w:t>
            </w:r>
          </w:p>
          <w:p w14:paraId="11845577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void </w:t>
            </w:r>
            <w:proofErr w:type="gramStart"/>
            <w:r w:rsidRPr="00385E4A">
              <w:rPr>
                <w:sz w:val="20"/>
                <w:szCs w:val="20"/>
              </w:rPr>
              <w:t>move(</w:t>
            </w:r>
            <w:proofErr w:type="gramEnd"/>
            <w:r w:rsidRPr="00385E4A">
              <w:rPr>
                <w:sz w:val="20"/>
                <w:szCs w:val="20"/>
              </w:rPr>
              <w:t>) {</w:t>
            </w:r>
          </w:p>
          <w:p w14:paraId="1CCF6CA2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  x += </w:t>
            </w:r>
            <w:proofErr w:type="gramStart"/>
            <w:r w:rsidRPr="00385E4A">
              <w:rPr>
                <w:sz w:val="20"/>
                <w:szCs w:val="20"/>
              </w:rPr>
              <w:t>random(</w:t>
            </w:r>
            <w:proofErr w:type="gramEnd"/>
            <w:r w:rsidRPr="00385E4A">
              <w:rPr>
                <w:sz w:val="20"/>
                <w:szCs w:val="20"/>
              </w:rPr>
              <w:t>-speed, speed);</w:t>
            </w:r>
          </w:p>
          <w:p w14:paraId="5C873161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  y += </w:t>
            </w:r>
            <w:proofErr w:type="gramStart"/>
            <w:r w:rsidRPr="00385E4A">
              <w:rPr>
                <w:sz w:val="20"/>
                <w:szCs w:val="20"/>
              </w:rPr>
              <w:t>random(</w:t>
            </w:r>
            <w:proofErr w:type="gramEnd"/>
            <w:r w:rsidRPr="00385E4A">
              <w:rPr>
                <w:sz w:val="20"/>
                <w:szCs w:val="20"/>
              </w:rPr>
              <w:t>-speed, speed);</w:t>
            </w:r>
          </w:p>
          <w:p w14:paraId="497E4EB9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}</w:t>
            </w:r>
          </w:p>
          <w:p w14:paraId="0D9EEC0C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void </w:t>
            </w:r>
            <w:proofErr w:type="gramStart"/>
            <w:r w:rsidRPr="00385E4A">
              <w:rPr>
                <w:sz w:val="20"/>
                <w:szCs w:val="20"/>
              </w:rPr>
              <w:t>render(</w:t>
            </w:r>
            <w:proofErr w:type="gramEnd"/>
            <w:r w:rsidRPr="00385E4A">
              <w:rPr>
                <w:sz w:val="20"/>
                <w:szCs w:val="20"/>
              </w:rPr>
              <w:t>) {</w:t>
            </w:r>
          </w:p>
          <w:p w14:paraId="24D23DDC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  fill(</w:t>
            </w:r>
            <w:proofErr w:type="spellStart"/>
            <w:r w:rsidRPr="00385E4A">
              <w:rPr>
                <w:sz w:val="20"/>
                <w:szCs w:val="20"/>
              </w:rPr>
              <w:t>bodyColour</w:t>
            </w:r>
            <w:proofErr w:type="spellEnd"/>
            <w:proofErr w:type="gramStart"/>
            <w:r w:rsidRPr="00385E4A">
              <w:rPr>
                <w:sz w:val="20"/>
                <w:szCs w:val="20"/>
              </w:rPr>
              <w:t>);</w:t>
            </w:r>
            <w:proofErr w:type="gramEnd"/>
          </w:p>
          <w:p w14:paraId="309BEEEC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  </w:t>
            </w:r>
            <w:proofErr w:type="gramStart"/>
            <w:r w:rsidRPr="00385E4A">
              <w:rPr>
                <w:sz w:val="20"/>
                <w:szCs w:val="20"/>
              </w:rPr>
              <w:t>ellipse(</w:t>
            </w:r>
            <w:proofErr w:type="gramEnd"/>
            <w:r w:rsidRPr="00385E4A">
              <w:rPr>
                <w:sz w:val="20"/>
                <w:szCs w:val="20"/>
              </w:rPr>
              <w:t>x, y, size, size);</w:t>
            </w:r>
          </w:p>
          <w:p w14:paraId="6929B0F1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  </w:t>
            </w:r>
            <w:proofErr w:type="gramStart"/>
            <w:r w:rsidRPr="00385E4A">
              <w:rPr>
                <w:sz w:val="20"/>
                <w:szCs w:val="20"/>
              </w:rPr>
              <w:t>fill(</w:t>
            </w:r>
            <w:proofErr w:type="gramEnd"/>
            <w:r w:rsidRPr="00385E4A">
              <w:rPr>
                <w:sz w:val="20"/>
                <w:szCs w:val="20"/>
              </w:rPr>
              <w:t>0);</w:t>
            </w:r>
          </w:p>
          <w:p w14:paraId="7F760C40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  </w:t>
            </w:r>
            <w:proofErr w:type="gramStart"/>
            <w:r w:rsidRPr="00385E4A">
              <w:rPr>
                <w:sz w:val="20"/>
                <w:szCs w:val="20"/>
              </w:rPr>
              <w:t>ellipse(</w:t>
            </w:r>
            <w:proofErr w:type="gramEnd"/>
            <w:r w:rsidRPr="00385E4A">
              <w:rPr>
                <w:sz w:val="20"/>
                <w:szCs w:val="20"/>
              </w:rPr>
              <w:t>x - size/4, y, size/3, size/2);</w:t>
            </w:r>
          </w:p>
          <w:p w14:paraId="6EC0F95E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  </w:t>
            </w:r>
            <w:proofErr w:type="gramStart"/>
            <w:r w:rsidRPr="00385E4A">
              <w:rPr>
                <w:sz w:val="20"/>
                <w:szCs w:val="20"/>
              </w:rPr>
              <w:t>ellipse(</w:t>
            </w:r>
            <w:proofErr w:type="gramEnd"/>
            <w:r w:rsidRPr="00385E4A">
              <w:rPr>
                <w:sz w:val="20"/>
                <w:szCs w:val="20"/>
              </w:rPr>
              <w:t>x + size/4, y, size/3, size/2);</w:t>
            </w:r>
          </w:p>
          <w:p w14:paraId="7C2B90BE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}</w:t>
            </w:r>
          </w:p>
          <w:p w14:paraId="2E5CC422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void </w:t>
            </w:r>
            <w:proofErr w:type="gramStart"/>
            <w:r w:rsidRPr="00385E4A">
              <w:rPr>
                <w:sz w:val="20"/>
                <w:szCs w:val="20"/>
              </w:rPr>
              <w:t>update(</w:t>
            </w:r>
            <w:proofErr w:type="gramEnd"/>
            <w:r w:rsidRPr="00385E4A">
              <w:rPr>
                <w:sz w:val="20"/>
                <w:szCs w:val="20"/>
              </w:rPr>
              <w:t>) {</w:t>
            </w:r>
          </w:p>
          <w:p w14:paraId="37DD109D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  </w:t>
            </w:r>
            <w:proofErr w:type="gramStart"/>
            <w:r w:rsidRPr="00385E4A">
              <w:rPr>
                <w:sz w:val="20"/>
                <w:szCs w:val="20"/>
              </w:rPr>
              <w:t>move(</w:t>
            </w:r>
            <w:proofErr w:type="gramEnd"/>
            <w:r w:rsidRPr="00385E4A">
              <w:rPr>
                <w:sz w:val="20"/>
                <w:szCs w:val="20"/>
              </w:rPr>
              <w:t>);</w:t>
            </w:r>
          </w:p>
          <w:p w14:paraId="36D31CB8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  </w:t>
            </w:r>
            <w:proofErr w:type="gramStart"/>
            <w:r w:rsidRPr="00385E4A">
              <w:rPr>
                <w:sz w:val="20"/>
                <w:szCs w:val="20"/>
              </w:rPr>
              <w:t>render(</w:t>
            </w:r>
            <w:proofErr w:type="gramEnd"/>
            <w:r w:rsidRPr="00385E4A">
              <w:rPr>
                <w:sz w:val="20"/>
                <w:szCs w:val="20"/>
              </w:rPr>
              <w:t>);</w:t>
            </w:r>
          </w:p>
          <w:p w14:paraId="5C0195D6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}</w:t>
            </w:r>
          </w:p>
          <w:p w14:paraId="4ACF677C" w14:textId="43DE0829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>}</w:t>
            </w:r>
          </w:p>
        </w:tc>
      </w:tr>
    </w:tbl>
    <w:p w14:paraId="690ECD2B" w14:textId="6312E91B" w:rsidR="00977901" w:rsidRDefault="00977901" w:rsidP="00977901"/>
    <w:p w14:paraId="4778F7CD" w14:textId="7A47E4C5" w:rsidR="00457E41" w:rsidRDefault="00457E41" w:rsidP="00457E41">
      <w:r>
        <w:t xml:space="preserve">Extension exercise: </w:t>
      </w:r>
      <w:r>
        <w:t xml:space="preserve"> </w:t>
      </w:r>
      <w:r w:rsidRPr="00AD7954">
        <w:rPr>
          <w:b/>
          <w:bCs/>
        </w:rPr>
        <w:t>Simple collecting game</w:t>
      </w:r>
    </w:p>
    <w:p w14:paraId="06C74ED0" w14:textId="52603139" w:rsidR="00457E41" w:rsidRDefault="00457E41" w:rsidP="00457E41">
      <w:pPr>
        <w:spacing w:after="0" w:line="240" w:lineRule="auto"/>
      </w:pPr>
      <w:r>
        <w:t>W</w:t>
      </w:r>
      <w:r>
        <w:t>rite a simple game where we can move a green circle around the screen (use the mouse) to collect (remove) multiple red squares.</w:t>
      </w:r>
    </w:p>
    <w:p w14:paraId="27274526" w14:textId="77777777" w:rsidR="00457E41" w:rsidRDefault="00457E41" w:rsidP="00457E41">
      <w:pPr>
        <w:spacing w:after="0" w:line="240" w:lineRule="auto"/>
      </w:pPr>
    </w:p>
    <w:p w14:paraId="28949680" w14:textId="77777777" w:rsidR="00457E41" w:rsidRDefault="00457E41" w:rsidP="00457E41">
      <w:pPr>
        <w:spacing w:after="0" w:line="240" w:lineRule="auto"/>
      </w:pPr>
      <w:proofErr w:type="gramStart"/>
      <w:r>
        <w:t>Top down</w:t>
      </w:r>
      <w:proofErr w:type="gramEnd"/>
      <w:r>
        <w:t xml:space="preserve"> design what do we need?   What Classes?  What Events?</w:t>
      </w:r>
    </w:p>
    <w:p w14:paraId="28AE72DB" w14:textId="77777777" w:rsidR="00457E41" w:rsidRPr="00977901" w:rsidRDefault="00457E41" w:rsidP="00977901"/>
    <w:sectPr w:rsidR="00457E41" w:rsidRPr="00977901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D48A99" w14:textId="77777777" w:rsidR="00CE7B71" w:rsidRDefault="00CE7B71" w:rsidP="00DB5310">
      <w:pPr>
        <w:spacing w:after="0" w:line="240" w:lineRule="auto"/>
      </w:pPr>
      <w:r>
        <w:separator/>
      </w:r>
    </w:p>
  </w:endnote>
  <w:endnote w:type="continuationSeparator" w:id="0">
    <w:p w14:paraId="3577B34D" w14:textId="77777777" w:rsidR="00CE7B71" w:rsidRDefault="00CE7B71" w:rsidP="00DB53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810693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044D6350" w14:textId="77777777" w:rsidR="00BF7461" w:rsidRDefault="00000000" w:rsidP="00701A76">
            <w:pPr>
              <w:pStyle w:val="Footer"/>
              <w:jc w:val="center"/>
            </w:pPr>
            <w:sdt>
              <w:sdtPr>
                <w:alias w:val="Title"/>
                <w:tag w:val=""/>
                <w:id w:val="-1949687043"/>
                <w:placeholder>
                  <w:docPart w:val="DE2B2B987DB74CC781138E1D1E85E686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Content>
                <w:r w:rsidR="005A4ACD">
                  <w:t>Week 7 Lab – Collections</w:t>
                </w:r>
              </w:sdtContent>
            </w:sdt>
            <w:r w:rsidR="00BF7461">
              <w:tab/>
            </w:r>
            <w:r w:rsidR="00BF7461">
              <w:tab/>
              <w:t xml:space="preserve">Page </w:t>
            </w:r>
            <w:r w:rsidR="00BF7461">
              <w:rPr>
                <w:b/>
                <w:bCs/>
                <w:sz w:val="24"/>
                <w:szCs w:val="24"/>
              </w:rPr>
              <w:fldChar w:fldCharType="begin"/>
            </w:r>
            <w:r w:rsidR="00BF7461">
              <w:rPr>
                <w:b/>
                <w:bCs/>
              </w:rPr>
              <w:instrText xml:space="preserve"> PAGE </w:instrText>
            </w:r>
            <w:r w:rsidR="00BF7461">
              <w:rPr>
                <w:b/>
                <w:bCs/>
                <w:sz w:val="24"/>
                <w:szCs w:val="24"/>
              </w:rPr>
              <w:fldChar w:fldCharType="separate"/>
            </w:r>
            <w:r w:rsidR="00BF7461">
              <w:rPr>
                <w:b/>
                <w:bCs/>
                <w:noProof/>
              </w:rPr>
              <w:t>2</w:t>
            </w:r>
            <w:r w:rsidR="00BF7461">
              <w:rPr>
                <w:b/>
                <w:bCs/>
                <w:sz w:val="24"/>
                <w:szCs w:val="24"/>
              </w:rPr>
              <w:fldChar w:fldCharType="end"/>
            </w:r>
            <w:r w:rsidR="00BF7461">
              <w:t xml:space="preserve"> of </w:t>
            </w:r>
            <w:r w:rsidR="00BF7461">
              <w:rPr>
                <w:b/>
                <w:bCs/>
                <w:sz w:val="24"/>
                <w:szCs w:val="24"/>
              </w:rPr>
              <w:fldChar w:fldCharType="begin"/>
            </w:r>
            <w:r w:rsidR="00BF7461">
              <w:rPr>
                <w:b/>
                <w:bCs/>
              </w:rPr>
              <w:instrText xml:space="preserve"> NUMPAGES  </w:instrText>
            </w:r>
            <w:r w:rsidR="00BF7461">
              <w:rPr>
                <w:b/>
                <w:bCs/>
                <w:sz w:val="24"/>
                <w:szCs w:val="24"/>
              </w:rPr>
              <w:fldChar w:fldCharType="separate"/>
            </w:r>
            <w:r w:rsidR="00BF7461">
              <w:rPr>
                <w:b/>
                <w:bCs/>
                <w:noProof/>
              </w:rPr>
              <w:t>2</w:t>
            </w:r>
            <w:r w:rsidR="00BF7461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B338C3" w14:textId="77777777" w:rsidR="00CE7B71" w:rsidRDefault="00CE7B71" w:rsidP="00DB5310">
      <w:pPr>
        <w:spacing w:after="0" w:line="240" w:lineRule="auto"/>
      </w:pPr>
      <w:r>
        <w:separator/>
      </w:r>
    </w:p>
  </w:footnote>
  <w:footnote w:type="continuationSeparator" w:id="0">
    <w:p w14:paraId="647729EA" w14:textId="77777777" w:rsidR="00CE7B71" w:rsidRDefault="00CE7B71" w:rsidP="00DB53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0D37A" w14:textId="77777777" w:rsidR="00DB5310" w:rsidRDefault="00073684" w:rsidP="00DB5310">
    <w:pPr>
      <w:pStyle w:val="Header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DF2FDAF" wp14:editId="2AA2C283">
          <wp:simplePos x="0" y="0"/>
          <wp:positionH relativeFrom="column">
            <wp:posOffset>4754742</wp:posOffset>
          </wp:positionH>
          <wp:positionV relativeFrom="paragraph">
            <wp:posOffset>-76338</wp:posOffset>
          </wp:positionV>
          <wp:extent cx="1264257" cy="485337"/>
          <wp:effectExtent l="0" t="0" r="0" b="0"/>
          <wp:wrapNone/>
          <wp:docPr id="1" name="Picture 1" descr="mmu logo - Deluxe Bed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mu logo - Deluxe Bed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64257" cy="4853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42E7C"/>
    <w:multiLevelType w:val="hybridMultilevel"/>
    <w:tmpl w:val="04E40E02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2C6267"/>
    <w:multiLevelType w:val="hybridMultilevel"/>
    <w:tmpl w:val="9A6A4EC6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5E82AB2"/>
    <w:multiLevelType w:val="hybridMultilevel"/>
    <w:tmpl w:val="429A91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A729FE"/>
    <w:multiLevelType w:val="hybridMultilevel"/>
    <w:tmpl w:val="FADA4494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3077BB"/>
    <w:multiLevelType w:val="hybridMultilevel"/>
    <w:tmpl w:val="3A346D2E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5F1199A"/>
    <w:multiLevelType w:val="hybridMultilevel"/>
    <w:tmpl w:val="A86CE2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3234480">
    <w:abstractNumId w:val="2"/>
  </w:num>
  <w:num w:numId="2" w16cid:durableId="1140343856">
    <w:abstractNumId w:val="4"/>
  </w:num>
  <w:num w:numId="3" w16cid:durableId="1298410491">
    <w:abstractNumId w:val="1"/>
  </w:num>
  <w:num w:numId="4" w16cid:durableId="1350061435">
    <w:abstractNumId w:val="3"/>
  </w:num>
  <w:num w:numId="5" w16cid:durableId="1196967249">
    <w:abstractNumId w:val="0"/>
  </w:num>
  <w:num w:numId="6" w16cid:durableId="56507075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MysDQ1MjIxNjEzNDFQ0lEKTi0uzszPAykwrAUAbLq4piwAAAA="/>
  </w:docVars>
  <w:rsids>
    <w:rsidRoot w:val="00454BDE"/>
    <w:rsid w:val="000046AD"/>
    <w:rsid w:val="00007E88"/>
    <w:rsid w:val="00032475"/>
    <w:rsid w:val="00063FE5"/>
    <w:rsid w:val="00070659"/>
    <w:rsid w:val="00073684"/>
    <w:rsid w:val="000808F6"/>
    <w:rsid w:val="000A04C4"/>
    <w:rsid w:val="000A6089"/>
    <w:rsid w:val="000B0B42"/>
    <w:rsid w:val="000B2460"/>
    <w:rsid w:val="000B4A2C"/>
    <w:rsid w:val="000E371C"/>
    <w:rsid w:val="00136519"/>
    <w:rsid w:val="001540C3"/>
    <w:rsid w:val="001856B4"/>
    <w:rsid w:val="00193976"/>
    <w:rsid w:val="001A4A2C"/>
    <w:rsid w:val="001B1C56"/>
    <w:rsid w:val="001D6DE8"/>
    <w:rsid w:val="00204912"/>
    <w:rsid w:val="00204BEF"/>
    <w:rsid w:val="00270AC9"/>
    <w:rsid w:val="002A5CAC"/>
    <w:rsid w:val="002E410C"/>
    <w:rsid w:val="003241FF"/>
    <w:rsid w:val="00324FD9"/>
    <w:rsid w:val="00385E4A"/>
    <w:rsid w:val="00395D05"/>
    <w:rsid w:val="003A4A7E"/>
    <w:rsid w:val="003C10EF"/>
    <w:rsid w:val="003F655F"/>
    <w:rsid w:val="00454BDE"/>
    <w:rsid w:val="00457E41"/>
    <w:rsid w:val="00490746"/>
    <w:rsid w:val="004C1FC3"/>
    <w:rsid w:val="004E6684"/>
    <w:rsid w:val="004F6FEF"/>
    <w:rsid w:val="004F7422"/>
    <w:rsid w:val="0050583E"/>
    <w:rsid w:val="005666E8"/>
    <w:rsid w:val="005776D7"/>
    <w:rsid w:val="005A4ACD"/>
    <w:rsid w:val="005B1543"/>
    <w:rsid w:val="005C4401"/>
    <w:rsid w:val="005D36C4"/>
    <w:rsid w:val="005E2278"/>
    <w:rsid w:val="005F2542"/>
    <w:rsid w:val="006232A4"/>
    <w:rsid w:val="006342CA"/>
    <w:rsid w:val="00651FA9"/>
    <w:rsid w:val="00674B51"/>
    <w:rsid w:val="00686B42"/>
    <w:rsid w:val="00694415"/>
    <w:rsid w:val="006B031C"/>
    <w:rsid w:val="006F462A"/>
    <w:rsid w:val="00701A76"/>
    <w:rsid w:val="00704B92"/>
    <w:rsid w:val="00705BCB"/>
    <w:rsid w:val="007075EA"/>
    <w:rsid w:val="00794351"/>
    <w:rsid w:val="00795E9D"/>
    <w:rsid w:val="007974A7"/>
    <w:rsid w:val="007A3CDA"/>
    <w:rsid w:val="007A5876"/>
    <w:rsid w:val="007B4BBF"/>
    <w:rsid w:val="007E5C31"/>
    <w:rsid w:val="00802A6F"/>
    <w:rsid w:val="0081668C"/>
    <w:rsid w:val="0083370C"/>
    <w:rsid w:val="008353CD"/>
    <w:rsid w:val="00844672"/>
    <w:rsid w:val="00861E5F"/>
    <w:rsid w:val="0088222D"/>
    <w:rsid w:val="00893F27"/>
    <w:rsid w:val="00930498"/>
    <w:rsid w:val="00932EDF"/>
    <w:rsid w:val="00957D8B"/>
    <w:rsid w:val="009738C3"/>
    <w:rsid w:val="00977901"/>
    <w:rsid w:val="00991269"/>
    <w:rsid w:val="009B6E52"/>
    <w:rsid w:val="009C0738"/>
    <w:rsid w:val="00A051EE"/>
    <w:rsid w:val="00A27304"/>
    <w:rsid w:val="00A36030"/>
    <w:rsid w:val="00A67C94"/>
    <w:rsid w:val="00A93EDD"/>
    <w:rsid w:val="00AB4C1A"/>
    <w:rsid w:val="00AB5401"/>
    <w:rsid w:val="00AD58A5"/>
    <w:rsid w:val="00AD5E71"/>
    <w:rsid w:val="00B506E9"/>
    <w:rsid w:val="00B6299C"/>
    <w:rsid w:val="00B66F53"/>
    <w:rsid w:val="00B70043"/>
    <w:rsid w:val="00B71C05"/>
    <w:rsid w:val="00B72BA7"/>
    <w:rsid w:val="00B8642C"/>
    <w:rsid w:val="00BD2E9F"/>
    <w:rsid w:val="00BF0484"/>
    <w:rsid w:val="00BF2617"/>
    <w:rsid w:val="00BF6016"/>
    <w:rsid w:val="00BF7461"/>
    <w:rsid w:val="00C14B00"/>
    <w:rsid w:val="00C31D4E"/>
    <w:rsid w:val="00C52D7F"/>
    <w:rsid w:val="00C551AC"/>
    <w:rsid w:val="00C90D92"/>
    <w:rsid w:val="00CE7B71"/>
    <w:rsid w:val="00D140C4"/>
    <w:rsid w:val="00DB5310"/>
    <w:rsid w:val="00DB7AD2"/>
    <w:rsid w:val="00DC085E"/>
    <w:rsid w:val="00DC6FC3"/>
    <w:rsid w:val="00DD4143"/>
    <w:rsid w:val="00DD4839"/>
    <w:rsid w:val="00DE15ED"/>
    <w:rsid w:val="00E559D5"/>
    <w:rsid w:val="00EA2411"/>
    <w:rsid w:val="00EA24F8"/>
    <w:rsid w:val="00EB0A31"/>
    <w:rsid w:val="00EB3142"/>
    <w:rsid w:val="00F42F6C"/>
    <w:rsid w:val="00F531E5"/>
    <w:rsid w:val="00F563B6"/>
    <w:rsid w:val="00F85FC6"/>
    <w:rsid w:val="00FB42D1"/>
    <w:rsid w:val="00FF1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8FF816"/>
  <w15:chartTrackingRefBased/>
  <w15:docId w15:val="{7E92F3B4-1638-4481-B9E8-C1EF413BF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H2Body"/>
    <w:link w:val="Heading1Char"/>
    <w:uiPriority w:val="9"/>
    <w:qFormat/>
    <w:rsid w:val="003A4A7E"/>
    <w:pPr>
      <w:keepNext/>
      <w:keepLines/>
      <w:pBdr>
        <w:bottom w:val="single" w:sz="12" w:space="1" w:color="538135" w:themeColor="accent6" w:themeShade="BF"/>
      </w:pBdr>
      <w:spacing w:before="120" w:after="12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H2Body"/>
    <w:link w:val="Heading2Char"/>
    <w:uiPriority w:val="9"/>
    <w:unhideWhenUsed/>
    <w:qFormat/>
    <w:rsid w:val="003A4A7E"/>
    <w:pPr>
      <w:keepNext/>
      <w:keepLines/>
      <w:pBdr>
        <w:bottom w:val="single" w:sz="12" w:space="1" w:color="A8D08D" w:themeColor="accent6" w:themeTint="99"/>
      </w:pBdr>
      <w:spacing w:before="120" w:after="120"/>
      <w:ind w:left="426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4A7E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B5310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53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DB53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5310"/>
  </w:style>
  <w:style w:type="paragraph" w:styleId="Footer">
    <w:name w:val="footer"/>
    <w:basedOn w:val="Normal"/>
    <w:link w:val="FooterChar"/>
    <w:uiPriority w:val="99"/>
    <w:unhideWhenUsed/>
    <w:rsid w:val="00DB53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5310"/>
  </w:style>
  <w:style w:type="character" w:customStyle="1" w:styleId="Heading2Char">
    <w:name w:val="Heading 2 Char"/>
    <w:basedOn w:val="DefaultParagraphFont"/>
    <w:link w:val="Heading2"/>
    <w:uiPriority w:val="9"/>
    <w:rsid w:val="003A4A7E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AD5E71"/>
    <w:pPr>
      <w:spacing w:after="200" w:line="240" w:lineRule="auto"/>
    </w:pPr>
    <w:rPr>
      <w:iCs/>
      <w:color w:val="000000" w:themeColor="text1"/>
      <w:sz w:val="18"/>
      <w:szCs w:val="18"/>
    </w:rPr>
  </w:style>
  <w:style w:type="paragraph" w:styleId="NoSpacing">
    <w:name w:val="No Spacing"/>
    <w:uiPriority w:val="1"/>
    <w:qFormat/>
    <w:rsid w:val="00BF7461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BF7461"/>
    <w:rPr>
      <w:color w:val="808080"/>
    </w:rPr>
  </w:style>
  <w:style w:type="paragraph" w:customStyle="1" w:styleId="H1Body">
    <w:name w:val="H1Body"/>
    <w:basedOn w:val="Normal"/>
    <w:link w:val="H1BodyChar"/>
    <w:qFormat/>
    <w:rsid w:val="004E6684"/>
    <w:pPr>
      <w:spacing w:after="40"/>
      <w:ind w:left="142"/>
    </w:pPr>
  </w:style>
  <w:style w:type="character" w:customStyle="1" w:styleId="H1BodyChar">
    <w:name w:val="H1Body Char"/>
    <w:basedOn w:val="DefaultParagraphFont"/>
    <w:link w:val="H1Body"/>
    <w:rsid w:val="004E6684"/>
  </w:style>
  <w:style w:type="paragraph" w:customStyle="1" w:styleId="H2Body">
    <w:name w:val="H2Body"/>
    <w:basedOn w:val="H1Body"/>
    <w:link w:val="H2BodyChar"/>
    <w:qFormat/>
    <w:rsid w:val="00651FA9"/>
    <w:pPr>
      <w:ind w:left="709"/>
    </w:pPr>
  </w:style>
  <w:style w:type="character" w:customStyle="1" w:styleId="H2BodyChar">
    <w:name w:val="H2Body Char"/>
    <w:basedOn w:val="H1BodyChar"/>
    <w:link w:val="H2Body"/>
    <w:rsid w:val="00651FA9"/>
  </w:style>
  <w:style w:type="character" w:styleId="Hyperlink">
    <w:name w:val="Hyperlink"/>
    <w:basedOn w:val="DefaultParagraphFont"/>
    <w:uiPriority w:val="99"/>
    <w:unhideWhenUsed/>
    <w:rsid w:val="00C31D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1D4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31D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8" Type="http://schemas.openxmlformats.org/officeDocument/2006/relationships/image" Target="media/image4.png"/><Relationship Id="rId13" Type="http://schemas.openxmlformats.org/officeDocument/2006/relationships/image" Target="media/image30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7" Type="http://schemas.openxmlformats.org/officeDocument/2006/relationships/image" Target="media/image3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gi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5.sv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wis\OneDrive%20-%20MMU\Teaching\22-23\Templates\Lab%20Shee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2B2B987DB74CC781138E1D1E85E6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F92E03-5258-40D9-AAE4-E2EC91EB983A}"/>
      </w:docPartPr>
      <w:docPartBody>
        <w:p w:rsidR="008405A8" w:rsidRDefault="008405A8">
          <w:pPr>
            <w:pStyle w:val="DE2B2B987DB74CC781138E1D1E85E686"/>
          </w:pPr>
          <w:r w:rsidRPr="00C13C13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5A8"/>
    <w:rsid w:val="00181CDA"/>
    <w:rsid w:val="008405A8"/>
    <w:rsid w:val="00AA0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DE2B2B987DB74CC781138E1D1E85E686">
    <w:name w:val="DE2B2B987DB74CC781138E1D1E85E68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FD2C1895F40E4BA83736360F25857B" ma:contentTypeVersion="15" ma:contentTypeDescription="Create a new document." ma:contentTypeScope="" ma:versionID="ec5832ec1a77a99cd495cd6fb97530da">
  <xsd:schema xmlns:xsd="http://www.w3.org/2001/XMLSchema" xmlns:xs="http://www.w3.org/2001/XMLSchema" xmlns:p="http://schemas.microsoft.com/office/2006/metadata/properties" xmlns:ns2="728cebbb-7fa5-47b2-abac-67ce75316d80" xmlns:ns3="672baa17-facb-4c0b-bc29-1569e6c44c04" targetNamespace="http://schemas.microsoft.com/office/2006/metadata/properties" ma:root="true" ma:fieldsID="7a20055b22e19bb32d3d5cd4e777e993" ns2:_="" ns3:_="">
    <xsd:import namespace="728cebbb-7fa5-47b2-abac-67ce75316d80"/>
    <xsd:import namespace="672baa17-facb-4c0b-bc29-1569e6c44c0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8cebbb-7fa5-47b2-abac-67ce75316d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9d4c506-e2aa-436a-9dbd-af2c157961c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2baa17-facb-4c0b-bc29-1569e6c44c0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62f4ba02-ceca-4887-aead-482b66aabba2}" ma:internalName="TaxCatchAll" ma:showField="CatchAllData" ma:web="672baa17-facb-4c0b-bc29-1569e6c44c0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72baa17-facb-4c0b-bc29-1569e6c44c04" xsi:nil="true"/>
    <lcf76f155ced4ddcb4097134ff3c332f xmlns="728cebbb-7fa5-47b2-abac-67ce75316d80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7577C94A-7151-438F-A6F3-5B31AFC7289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D4CDFAA-497B-4A3D-99F0-1F96903A92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28cebbb-7fa5-47b2-abac-67ce75316d80"/>
    <ds:schemaRef ds:uri="672baa17-facb-4c0b-bc29-1569e6c44c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9791D3C-30A1-48B7-876C-E5A219A820A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3DC93BF-E439-4FC6-A7F6-2437EDCBABC9}">
  <ds:schemaRefs>
    <ds:schemaRef ds:uri="http://schemas.microsoft.com/office/2006/metadata/properties"/>
    <ds:schemaRef ds:uri="http://schemas.microsoft.com/office/infopath/2007/PartnerControls"/>
    <ds:schemaRef ds:uri="672baa17-facb-4c0b-bc29-1569e6c44c04"/>
    <ds:schemaRef ds:uri="728cebbb-7fa5-47b2-abac-67ce75316d8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 Sheet</Template>
  <TotalTime>192</TotalTime>
  <Pages>5</Pages>
  <Words>939</Words>
  <Characters>5358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7 Lab – Collections</dc:title>
  <dc:subject/>
  <dc:creator>Lewis Evans</dc:creator>
  <cp:keywords/>
  <dc:description/>
  <cp:lastModifiedBy>David McLean</cp:lastModifiedBy>
  <cp:revision>84</cp:revision>
  <dcterms:created xsi:type="dcterms:W3CDTF">2022-11-12T14:26:00Z</dcterms:created>
  <dcterms:modified xsi:type="dcterms:W3CDTF">2023-11-10T12:33:00Z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0x010100D2FD2C1895F40E4BA83736360F25857B</vt:lpwstr>
  </property>
  <property fmtid="{D5CDD505-2E9C-101B-9397-08002B2CF9AE}" pid="3" name="GrammarlyDocumentId">
    <vt:lpwstr>d2f04a94fce73306341d0c20ed0350d7529f345c7f6c6977ca569646aa435f34</vt:lpwstr>
  </property>
</Properties>
</file>