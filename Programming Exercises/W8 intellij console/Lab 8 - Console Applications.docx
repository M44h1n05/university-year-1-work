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44"/>
          <w:szCs w:val="44"/>
        </w:rPr>
        <w:alias w:val="Title"/>
        <w:tag w:val=""/>
        <w:id w:val="256021334"/>
        <w:placeholder>
          <w:docPart w:val="DE2B2B987DB74CC781138E1D1E85E686"/>
        </w:placeholder>
        <w:dataBinding w:prefixMappings="xmlns:ns0='http://purl.org/dc/elements/1.1/' xmlns:ns1='http://schemas.openxmlformats.org/package/2006/metadata/core-properties' " w:xpath="/ns1:coreProperties[1]/ns0:title[1]" w:storeItemID="{6C3C8BC8-F283-45AE-878A-BAB7291924A1}"/>
        <w:text/>
      </w:sdtPr>
      <w:sdtContent>
        <w:p w14:paraId="4AB35669" w14:textId="44FC3F8F" w:rsidR="00ED2A91" w:rsidRPr="00E077FC" w:rsidRDefault="005A4ACD" w:rsidP="00C31D4E">
          <w:pPr>
            <w:pStyle w:val="Title"/>
            <w:ind w:right="1796"/>
            <w:jc w:val="left"/>
            <w:rPr>
              <w:b/>
              <w:bCs/>
            </w:rPr>
          </w:pPr>
          <w:r w:rsidRPr="00E077FC">
            <w:rPr>
              <w:b/>
              <w:bCs/>
              <w:sz w:val="44"/>
              <w:szCs w:val="44"/>
            </w:rPr>
            <w:t xml:space="preserve">Week </w:t>
          </w:r>
          <w:r w:rsidR="00E077FC" w:rsidRPr="00E077FC">
            <w:rPr>
              <w:b/>
              <w:bCs/>
              <w:sz w:val="44"/>
              <w:szCs w:val="44"/>
            </w:rPr>
            <w:t>8</w:t>
          </w:r>
          <w:r w:rsidRPr="00E077FC">
            <w:rPr>
              <w:b/>
              <w:bCs/>
              <w:sz w:val="44"/>
              <w:szCs w:val="44"/>
            </w:rPr>
            <w:t xml:space="preserve"> Lab – </w:t>
          </w:r>
          <w:r w:rsidR="00E077FC" w:rsidRPr="00E077FC">
            <w:rPr>
              <w:b/>
              <w:bCs/>
              <w:sz w:val="44"/>
              <w:szCs w:val="44"/>
            </w:rPr>
            <w:t>Intro to Console Applications</w:t>
          </w:r>
        </w:p>
      </w:sdtContent>
    </w:sdt>
    <w:p w14:paraId="6B46ED79" w14:textId="3A659B01" w:rsidR="00BF7461" w:rsidRDefault="00DD4839" w:rsidP="00BF7461">
      <w:pPr>
        <w:pStyle w:val="Heading1"/>
      </w:pPr>
      <w:r>
        <w:t>Lab Intro</w:t>
      </w:r>
    </w:p>
    <w:p w14:paraId="6FF69F2D" w14:textId="59395B8C" w:rsidR="003E4C1B" w:rsidRDefault="00FC1D42" w:rsidP="00FC1D42">
      <w:pPr>
        <w:pStyle w:val="H2Body"/>
        <w:ind w:left="0"/>
      </w:pPr>
      <w:r>
        <w:t xml:space="preserve">This will be our first lab using a different </w:t>
      </w:r>
      <w:r w:rsidRPr="006C31A8">
        <w:rPr>
          <w:b/>
          <w:bCs/>
        </w:rPr>
        <w:t>Integrated Development Environment</w:t>
      </w:r>
      <w:r>
        <w:t xml:space="preserve"> (IDE)</w:t>
      </w:r>
      <w:r w:rsidR="00F96D60">
        <w:t xml:space="preserve">, IntelliJ. </w:t>
      </w:r>
      <w:r w:rsidR="00F96D60" w:rsidRPr="006C31A8">
        <w:rPr>
          <w:b/>
          <w:bCs/>
        </w:rPr>
        <w:t>IntelliJ</w:t>
      </w:r>
      <w:r w:rsidR="00F96D60">
        <w:t xml:space="preserve"> is just one of many IDEs that allows us to program using</w:t>
      </w:r>
      <w:r w:rsidR="00B11C5E">
        <w:t xml:space="preserve"> the Java </w:t>
      </w:r>
      <w:r w:rsidR="007E3C0A">
        <w:t>syntax and</w:t>
      </w:r>
      <w:r w:rsidR="00B11C5E">
        <w:t xml:space="preserve"> is a </w:t>
      </w:r>
      <w:r w:rsidR="00B11C5E" w:rsidRPr="006C31A8">
        <w:rPr>
          <w:b/>
          <w:bCs/>
        </w:rPr>
        <w:t>more industry relevant IDE used by professional Java developers</w:t>
      </w:r>
      <w:r w:rsidR="00B11C5E">
        <w:t>.</w:t>
      </w:r>
    </w:p>
    <w:p w14:paraId="0879F34A" w14:textId="0E4206C3" w:rsidR="00CD2695" w:rsidRPr="006C31A8" w:rsidRDefault="00CD2695" w:rsidP="006C31A8">
      <w:pPr>
        <w:pStyle w:val="H1Body0"/>
        <w:jc w:val="both"/>
      </w:pPr>
      <w:r w:rsidRPr="006C31A8">
        <w:t>There will be quite a lot of exercises in this lab</w:t>
      </w:r>
      <w:r w:rsidR="006C31A8">
        <w:t>, giving</w:t>
      </w:r>
      <w:r w:rsidRPr="006C31A8">
        <w:t xml:space="preserve"> you an opportunity to practise a lot of the concepts we’ve seen so far in the unit, but using the IntelliJ environment. Remember that </w:t>
      </w:r>
      <w:r w:rsidRPr="006C31A8">
        <w:rPr>
          <w:b/>
          <w:bCs/>
        </w:rPr>
        <w:t>Programming is a 30-credit unit</w:t>
      </w:r>
      <w:r w:rsidR="00555CC2" w:rsidRPr="006C31A8">
        <w:t xml:space="preserve">, which </w:t>
      </w:r>
      <w:r w:rsidR="00555CC2" w:rsidRPr="006C31A8">
        <w:rPr>
          <w:b/>
          <w:bCs/>
        </w:rPr>
        <w:t>assumes 300 hours of study</w:t>
      </w:r>
      <w:r w:rsidR="00555CC2" w:rsidRPr="006C31A8">
        <w:t xml:space="preserve"> (this includes times spent in lectures, labs, and webinars)</w:t>
      </w:r>
      <w:r w:rsidR="006C31A8" w:rsidRPr="006C31A8">
        <w:t>.</w:t>
      </w:r>
      <w:r w:rsidR="006C31A8">
        <w:t xml:space="preserve"> It’s important you put the hours in to ensure the rest of your degree runs smoothly.</w:t>
      </w:r>
    </w:p>
    <w:p w14:paraId="7D9BF6B5" w14:textId="008D2C8E" w:rsidR="00DD4839" w:rsidRDefault="00DD4839" w:rsidP="00DD4839">
      <w:pPr>
        <w:pStyle w:val="Heading2"/>
      </w:pPr>
      <w:r>
        <w:t>Learning Outcomes</w:t>
      </w:r>
    </w:p>
    <w:p w14:paraId="6C0EE68D" w14:textId="47AE134E" w:rsidR="007E3C0A" w:rsidRPr="007E3C0A" w:rsidRDefault="000615FA" w:rsidP="00B70043">
      <w:pPr>
        <w:pStyle w:val="H2Body"/>
        <w:numPr>
          <w:ilvl w:val="0"/>
          <w:numId w:val="2"/>
        </w:numPr>
        <w:ind w:left="993"/>
      </w:pPr>
      <w:r w:rsidRPr="00B11C5E">
        <w:rPr>
          <w:b/>
          <w:bCs/>
        </w:rPr>
        <w:t>Develop</w:t>
      </w:r>
      <w:r w:rsidRPr="00B11C5E">
        <w:t xml:space="preserve"> </w:t>
      </w:r>
      <w:r w:rsidR="00F30EF6">
        <w:t xml:space="preserve">simple </w:t>
      </w:r>
      <w:r w:rsidR="00F9779E">
        <w:t>console</w:t>
      </w:r>
      <w:r w:rsidR="00F30EF6">
        <w:t>-based</w:t>
      </w:r>
      <w:r w:rsidR="00F9779E">
        <w:t xml:space="preserve"> applications</w:t>
      </w:r>
    </w:p>
    <w:p w14:paraId="3D737AAD" w14:textId="62BF9DA0" w:rsidR="00DD4839" w:rsidRPr="00B11C5E" w:rsidRDefault="00B11C5E" w:rsidP="00B70043">
      <w:pPr>
        <w:pStyle w:val="H2Body"/>
        <w:numPr>
          <w:ilvl w:val="0"/>
          <w:numId w:val="2"/>
        </w:numPr>
        <w:ind w:left="993"/>
      </w:pPr>
      <w:r w:rsidRPr="00B11C5E">
        <w:rPr>
          <w:b/>
          <w:bCs/>
        </w:rPr>
        <w:t>Develop</w:t>
      </w:r>
      <w:r w:rsidRPr="00B11C5E">
        <w:t xml:space="preserve"> interactive programs that allow user input</w:t>
      </w:r>
    </w:p>
    <w:p w14:paraId="59C6E792" w14:textId="69AE01EF" w:rsidR="0088222D" w:rsidRDefault="00B11C5E" w:rsidP="00B70043">
      <w:pPr>
        <w:pStyle w:val="H2Body"/>
        <w:numPr>
          <w:ilvl w:val="0"/>
          <w:numId w:val="2"/>
        </w:numPr>
        <w:ind w:left="993"/>
      </w:pPr>
      <w:r w:rsidRPr="00B11C5E">
        <w:t>Store and process a collection of primitive type</w:t>
      </w:r>
      <w:r w:rsidR="002E5B19">
        <w:t>s (using an array)</w:t>
      </w:r>
    </w:p>
    <w:p w14:paraId="02B1AAD9" w14:textId="67067E09" w:rsidR="002E5B19" w:rsidRPr="00B11C5E" w:rsidRDefault="002E5B19" w:rsidP="00B70043">
      <w:pPr>
        <w:pStyle w:val="H2Body"/>
        <w:numPr>
          <w:ilvl w:val="0"/>
          <w:numId w:val="2"/>
        </w:numPr>
        <w:ind w:left="993"/>
      </w:pPr>
      <w:r>
        <w:t>Store and process a collection of object types (using an ArrayList)</w:t>
      </w:r>
    </w:p>
    <w:p w14:paraId="12361D69" w14:textId="329AA518" w:rsidR="00DD4839" w:rsidRDefault="00DD4839" w:rsidP="00DD4839">
      <w:pPr>
        <w:pStyle w:val="Heading2"/>
      </w:pPr>
      <w:r>
        <w:t>Resources</w:t>
      </w:r>
    </w:p>
    <w:p w14:paraId="520246A2" w14:textId="053FAD66" w:rsidR="00C31D4E" w:rsidRDefault="00073684" w:rsidP="001540C3">
      <w:pPr>
        <w:pStyle w:val="H2Body"/>
        <w:numPr>
          <w:ilvl w:val="0"/>
          <w:numId w:val="2"/>
        </w:numPr>
        <w:ind w:left="993"/>
      </w:pPr>
      <w:r>
        <w:t xml:space="preserve">Week 7 </w:t>
      </w:r>
      <w:r w:rsidR="002548DC">
        <w:t>lab</w:t>
      </w:r>
      <w:r w:rsidR="00C31D4E">
        <w:t xml:space="preserve"> S</w:t>
      </w:r>
      <w:r>
        <w:t>lides</w:t>
      </w:r>
      <w:r w:rsidR="00FC1D42">
        <w:t xml:space="preserve"> (these introduced the array and ArrayList collections)</w:t>
      </w:r>
    </w:p>
    <w:p w14:paraId="15563E7D" w14:textId="6CE080F3" w:rsidR="00FC1D42" w:rsidRDefault="00FC1D42" w:rsidP="001540C3">
      <w:pPr>
        <w:pStyle w:val="H2Body"/>
        <w:numPr>
          <w:ilvl w:val="0"/>
          <w:numId w:val="2"/>
        </w:numPr>
        <w:ind w:left="993"/>
      </w:pPr>
      <w:r>
        <w:t xml:space="preserve">Week 8 </w:t>
      </w:r>
      <w:r w:rsidR="002548DC">
        <w:t>lab</w:t>
      </w:r>
      <w:r>
        <w:t xml:space="preserve"> Slides (these introduced console applications and IntelliJ)</w:t>
      </w:r>
    </w:p>
    <w:p w14:paraId="46299C81" w14:textId="2FF8F816" w:rsidR="00FC1D42" w:rsidRDefault="00FC1D42" w:rsidP="00B72BA7">
      <w:pPr>
        <w:pStyle w:val="Heading1"/>
      </w:pPr>
      <w:r>
        <w:t>Preparation</w:t>
      </w:r>
    </w:p>
    <w:p w14:paraId="7D5234C3" w14:textId="57627A59" w:rsidR="00FC1D42" w:rsidRDefault="00B11C5E" w:rsidP="00B11C5E">
      <w:pPr>
        <w:pStyle w:val="H2Body"/>
        <w:ind w:left="0"/>
      </w:pPr>
      <w:r>
        <w:t>Start by launching IntelliJ</w:t>
      </w:r>
      <w:r w:rsidR="00E51F42">
        <w:t xml:space="preserve"> from the </w:t>
      </w:r>
      <w:r w:rsidR="00E51F42">
        <w:rPr>
          <w:b/>
          <w:bCs/>
        </w:rPr>
        <w:t xml:space="preserve">Start </w:t>
      </w:r>
      <w:r w:rsidR="00E51F42" w:rsidRPr="001D2DBD">
        <w:t>menu</w:t>
      </w:r>
      <w:r w:rsidR="00E51F42">
        <w:t>. When it launches, you should be greet</w:t>
      </w:r>
      <w:r w:rsidR="008532A5">
        <w:t>ed</w:t>
      </w:r>
      <w:r w:rsidR="00E51F42">
        <w:t xml:space="preserve"> with a screen like the one below</w:t>
      </w:r>
      <w:r w:rsidR="008532A5">
        <w:t xml:space="preserve"> (</w:t>
      </w:r>
      <w:r w:rsidR="008532A5">
        <w:fldChar w:fldCharType="begin"/>
      </w:r>
      <w:r w:rsidR="008532A5">
        <w:instrText xml:space="preserve"> REF _Ref119494704 \h </w:instrText>
      </w:r>
      <w:r w:rsidR="008532A5">
        <w:fldChar w:fldCharType="separate"/>
      </w:r>
      <w:r w:rsidR="005F7292">
        <w:t xml:space="preserve">Figure </w:t>
      </w:r>
      <w:r w:rsidR="005F7292">
        <w:rPr>
          <w:noProof/>
        </w:rPr>
        <w:t>1</w:t>
      </w:r>
      <w:r w:rsidR="008532A5">
        <w:fldChar w:fldCharType="end"/>
      </w:r>
      <w:r w:rsidR="008532A5">
        <w:t>)</w:t>
      </w:r>
      <w:r w:rsidR="00E51F42">
        <w:t>.</w:t>
      </w:r>
    </w:p>
    <w:p w14:paraId="1BD25B80" w14:textId="77777777" w:rsidR="00156BED" w:rsidRDefault="00156BED" w:rsidP="00B11C5E">
      <w:pPr>
        <w:pStyle w:val="H2Body"/>
        <w:ind w:left="0"/>
      </w:pPr>
    </w:p>
    <w:p w14:paraId="0F0F15A6" w14:textId="77777777" w:rsidR="00156BED" w:rsidRDefault="00156BED" w:rsidP="00156BED">
      <w:pPr>
        <w:pStyle w:val="H2Body"/>
        <w:keepNext/>
        <w:ind w:left="0"/>
        <w:jc w:val="center"/>
      </w:pPr>
      <w:r w:rsidRPr="00156BED">
        <w:rPr>
          <w:noProof/>
        </w:rPr>
        <w:drawing>
          <wp:inline distT="0" distB="0" distL="0" distR="0" wp14:anchorId="788B5940" wp14:editId="133A17F6">
            <wp:extent cx="5077460" cy="3028950"/>
            <wp:effectExtent l="19050" t="19050" r="279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6921"/>
                    <a:stretch/>
                  </pic:blipFill>
                  <pic:spPr bwMode="auto">
                    <a:xfrm>
                      <a:off x="0" y="0"/>
                      <a:ext cx="5081398" cy="3031299"/>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3ED10C" w14:textId="723B7E63" w:rsidR="00156BED" w:rsidRDefault="00156BED" w:rsidP="00156BED">
      <w:pPr>
        <w:pStyle w:val="Caption"/>
        <w:jc w:val="center"/>
      </w:pPr>
      <w:bookmarkStart w:id="0" w:name="_Ref119494704"/>
      <w:r>
        <w:t xml:space="preserve">Figure </w:t>
      </w:r>
      <w:fldSimple w:instr=" SEQ Figure \* ARABIC ">
        <w:r w:rsidR="005F7292">
          <w:rPr>
            <w:noProof/>
          </w:rPr>
          <w:t>1</w:t>
        </w:r>
      </w:fldSimple>
      <w:bookmarkEnd w:id="0"/>
      <w:r>
        <w:t xml:space="preserve"> IntelliJ Launch Screen</w:t>
      </w:r>
    </w:p>
    <w:p w14:paraId="4EEB87A8" w14:textId="502C6898" w:rsidR="00C7485B" w:rsidRPr="005D30A9" w:rsidRDefault="005D30A9" w:rsidP="00C7485B">
      <w:r>
        <w:lastRenderedPageBreak/>
        <w:t xml:space="preserve">If you want to change the </w:t>
      </w:r>
      <w:r w:rsidR="002D6A0A">
        <w:t xml:space="preserve">colour </w:t>
      </w:r>
      <w:r>
        <w:t xml:space="preserve">theme of IntelliJ, </w:t>
      </w:r>
      <w:r w:rsidR="001D2DBD">
        <w:t>now is a good time to do so</w:t>
      </w:r>
      <w:r>
        <w:t xml:space="preserve">. You can do this by clicking </w:t>
      </w:r>
      <w:r>
        <w:rPr>
          <w:b/>
          <w:bCs/>
        </w:rPr>
        <w:t>Customize</w:t>
      </w:r>
      <w:r>
        <w:t xml:space="preserve"> </w:t>
      </w:r>
      <w:r w:rsidR="0091275F">
        <w:t>(</w:t>
      </w:r>
      <w:r w:rsidR="00547B6A">
        <w:fldChar w:fldCharType="begin"/>
      </w:r>
      <w:r w:rsidR="00547B6A">
        <w:instrText xml:space="preserve"> REF _Ref119490716 \h </w:instrText>
      </w:r>
      <w:r w:rsidR="00547B6A">
        <w:fldChar w:fldCharType="separate"/>
      </w:r>
      <w:r w:rsidR="005F7292">
        <w:t xml:space="preserve">Figure </w:t>
      </w:r>
      <w:r w:rsidR="005F7292">
        <w:rPr>
          <w:noProof/>
        </w:rPr>
        <w:t>2</w:t>
      </w:r>
      <w:r w:rsidR="00547B6A">
        <w:fldChar w:fldCharType="end"/>
      </w:r>
      <w:r w:rsidR="0091275F">
        <w:t xml:space="preserve">) </w:t>
      </w:r>
      <w:r>
        <w:t xml:space="preserve">and selecting one of the four built-in themes that </w:t>
      </w:r>
      <w:r w:rsidR="0087760F">
        <w:t>come</w:t>
      </w:r>
      <w:r>
        <w:t xml:space="preserve"> with </w:t>
      </w:r>
      <w:r>
        <w:rPr>
          <w:b/>
          <w:bCs/>
        </w:rPr>
        <w:t>IntelliJ</w:t>
      </w:r>
      <w:r>
        <w:t>. I will be using IntelliJ Light</w:t>
      </w:r>
      <w:r w:rsidR="0091275F">
        <w:t xml:space="preserve"> from this point onwards, but feel free to select the one best for you.</w:t>
      </w:r>
      <w:r w:rsidR="0092799B">
        <w:t xml:space="preserve"> You can also change the default font size on this screen if 12</w:t>
      </w:r>
      <w:r w:rsidR="0043493F">
        <w:t xml:space="preserve"> is too small.</w:t>
      </w:r>
    </w:p>
    <w:p w14:paraId="55CD92A6" w14:textId="62E8C9F0" w:rsidR="0091275F" w:rsidRDefault="0079745E" w:rsidP="00944F67">
      <w:r>
        <w:rPr>
          <w:noProof/>
        </w:rPr>
        <mc:AlternateContent>
          <mc:Choice Requires="wps">
            <w:drawing>
              <wp:anchor distT="0" distB="0" distL="114300" distR="114300" simplePos="0" relativeHeight="251693056" behindDoc="0" locked="0" layoutInCell="1" allowOverlap="1" wp14:anchorId="1797FA98" wp14:editId="28BCE836">
                <wp:simplePos x="0" y="0"/>
                <wp:positionH relativeFrom="column">
                  <wp:posOffset>3548183</wp:posOffset>
                </wp:positionH>
                <wp:positionV relativeFrom="paragraph">
                  <wp:posOffset>638497</wp:posOffset>
                </wp:positionV>
                <wp:extent cx="368292" cy="368292"/>
                <wp:effectExtent l="0" t="0" r="13335" b="13335"/>
                <wp:wrapNone/>
                <wp:docPr id="20" name="Oval 20"/>
                <wp:cNvGraphicFramePr/>
                <a:graphic xmlns:a="http://schemas.openxmlformats.org/drawingml/2006/main">
                  <a:graphicData uri="http://schemas.microsoft.com/office/word/2010/wordprocessingShape">
                    <wps:wsp>
                      <wps:cNvSpPr/>
                      <wps:spPr>
                        <a:xfrm>
                          <a:off x="0" y="0"/>
                          <a:ext cx="368292" cy="368292"/>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A3A3B" w14:textId="3A28BA63" w:rsidR="0079745E" w:rsidRPr="004C0E37" w:rsidRDefault="000615FA" w:rsidP="0079745E">
                            <w:pPr>
                              <w:pStyle w:val="NoSpacing"/>
                              <w:jc w:val="center"/>
                              <w:rPr>
                                <w:color w:val="000000" w:themeColor="text1"/>
                                <w:sz w:val="32"/>
                                <w:szCs w:val="32"/>
                              </w:rPr>
                            </w:pPr>
                            <w:r>
                              <w:rPr>
                                <w:color w:val="000000" w:themeColor="text1"/>
                                <w:sz w:val="32"/>
                                <w:szCs w:val="3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7FA98" id="Oval 20" o:spid="_x0000_s1026" style="position:absolute;margin-left:279.4pt;margin-top:50.3pt;width:29pt;height: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EfigIAAMIFAAAOAAAAZHJzL2Uyb0RvYy54bWysVFFvEzEMfkfiP0R5Z9cWqEa161RtGkIa&#10;W8WG9pzmkl6kXByStHfl1+Mkd9fBCkiIPqSOY3+2v7N9cdk1muyF8wpMSadnE0qE4VApsy3p18eb&#10;N+eU+MBMxTQYUdKD8PRy+frVRWsXYgY16Eo4giDGL1pb0joEuygKz2vRMH8GVhh8lOAaFvDqtkXl&#10;WIvojS5mk8m8aMFV1gEX3qP2Oj/SZcKXUvBwL6UXgeiSYm4hnS6dm3gWywu22Dpma8X7NNg/ZNEw&#10;ZTDoCHXNAiM7p15ANYo78CDDGYemACkVF6kGrGY6+aWah5pZkWpBcrwdafL/D5bf7R/s2iENrfUL&#10;j2KsopOuif+YH+kSWYeRLNEFwlH5dn4++zCjhONTLyNKcXS2zoePAhoShZIKrZX1sRy2YPtbH7L1&#10;YBXVHrSqbpTW6RJbQFxpR/YMPx7jXJgwT+5613yGKuvfTfCXPyOq8WNn9XxQY0KpmSJSSu+nINr8&#10;LW7ophE9whyzw1v0LI6cJSkctIh42nwRkqgKWZqlhMcMntcyzU81q0RWv/9tzgkwIkskZ8TuAU7x&#10;NOTc20dXkaZhdJ78KbFc8OiRIoMJo3OjDLhTADqMkbP9QFKmJrIUuk2H+FHcQHVYO+Igj6W3/EZh&#10;r9wyH9bM4RzixOJuCfd4SA1tSaGXKKnBfT+lj/Y4HvhKSYtzXVL/bcecoER/Mjg4cQkMghuEzSCY&#10;XXMF2G1T3FqWJxEdXNCDKB00T7hyVjEKPjHDMVZJeXDD5Srk/YJLi4vVKpnhsFsWbs2D5RE8Ehob&#10;/7F7Ys72AxJwsu5gmPkXQ5Jto6eB1S6AVGmCjjz2VOOiSO3aL7W4iZ7fk9Vx9S5/AAAA//8DAFBL&#10;AwQUAAYACAAAACEAFlq+FN4AAAALAQAADwAAAGRycy9kb3ducmV2LnhtbEyPQU+EMBCF7yb+h2ZM&#10;vLllTSAEKRuD0XjwILsmemzpLJClU0LLLv57x5Me572X974pd6sbxRnnMHhSsN0kIJBabwfqFHwc&#10;nu9yECFqsnr0hAq+McCuur4qdWH9hRo872MnuIRCoRX0MU6FlKHt0emw8RMSe0c/Ox35nDtpZ33h&#10;cjfK+yTJpNMD8UKvJ6x7bE/7xSk4vTdfn7Vs3sxxaZ/yVxrMi6mVur1ZHx9ARFzjXxh+8RkdKmYy&#10;fiEbxKggTXNGj2zwDAhOZNuMFcNKmmcgq1L+/6H6AQAA//8DAFBLAQItABQABgAIAAAAIQC2gziS&#10;/gAAAOEBAAATAAAAAAAAAAAAAAAAAAAAAABbQ29udGVudF9UeXBlc10ueG1sUEsBAi0AFAAGAAgA&#10;AAAhADj9If/WAAAAlAEAAAsAAAAAAAAAAAAAAAAALwEAAF9yZWxzLy5yZWxzUEsBAi0AFAAGAAgA&#10;AAAhACZBcR+KAgAAwgUAAA4AAAAAAAAAAAAAAAAALgIAAGRycy9lMm9Eb2MueG1sUEsBAi0AFAAG&#10;AAgAAAAhABZavhTeAAAACwEAAA8AAAAAAAAAAAAAAAAA5AQAAGRycy9kb3ducmV2LnhtbFBLBQYA&#10;AAAABAAEAPMAAADvBQAAAAA=&#10;" fillcolor="#c5e0b3 [1305]" strokecolor="black [3213]" strokeweight="1pt">
                <v:stroke joinstyle="miter"/>
                <v:textbox inset="0,0,0,0">
                  <w:txbxContent>
                    <w:p w14:paraId="458A3A3B" w14:textId="3A28BA63" w:rsidR="0079745E" w:rsidRPr="004C0E37" w:rsidRDefault="000615FA" w:rsidP="0079745E">
                      <w:pPr>
                        <w:pStyle w:val="NoSpacing"/>
                        <w:jc w:val="center"/>
                        <w:rPr>
                          <w:color w:val="000000" w:themeColor="text1"/>
                          <w:sz w:val="32"/>
                          <w:szCs w:val="32"/>
                        </w:rPr>
                      </w:pPr>
                      <w:r>
                        <w:rPr>
                          <w:color w:val="000000" w:themeColor="text1"/>
                          <w:sz w:val="32"/>
                          <w:szCs w:val="32"/>
                        </w:rPr>
                        <w:t>2</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00135F6B" wp14:editId="020C30E8">
                <wp:simplePos x="0" y="0"/>
                <wp:positionH relativeFrom="column">
                  <wp:posOffset>1216644</wp:posOffset>
                </wp:positionH>
                <wp:positionV relativeFrom="paragraph">
                  <wp:posOffset>1340980</wp:posOffset>
                </wp:positionV>
                <wp:extent cx="368292" cy="368292"/>
                <wp:effectExtent l="0" t="0" r="13335" b="13335"/>
                <wp:wrapNone/>
                <wp:docPr id="18" name="Oval 18"/>
                <wp:cNvGraphicFramePr/>
                <a:graphic xmlns:a="http://schemas.openxmlformats.org/drawingml/2006/main">
                  <a:graphicData uri="http://schemas.microsoft.com/office/word/2010/wordprocessingShape">
                    <wps:wsp>
                      <wps:cNvSpPr/>
                      <wps:spPr>
                        <a:xfrm>
                          <a:off x="0" y="0"/>
                          <a:ext cx="368292" cy="368292"/>
                        </a:xfrm>
                        <a:prstGeom prst="ellipse">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C46E5" w14:textId="77777777" w:rsidR="0079745E" w:rsidRPr="004C0E37" w:rsidRDefault="0079745E" w:rsidP="0079745E">
                            <w:pPr>
                              <w:pStyle w:val="NoSpacing"/>
                              <w:jc w:val="center"/>
                              <w:rPr>
                                <w:color w:val="000000" w:themeColor="text1"/>
                                <w:sz w:val="32"/>
                                <w:szCs w:val="32"/>
                              </w:rPr>
                            </w:pPr>
                            <w:r w:rsidRPr="004C0E37">
                              <w:rPr>
                                <w:color w:val="000000" w:themeColor="text1"/>
                                <w:sz w:val="32"/>
                                <w:szCs w:val="3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35F6B" id="Oval 18" o:spid="_x0000_s1027" style="position:absolute;margin-left:95.8pt;margin-top:105.6pt;width:29pt;height: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3jgIAAMkFAAAOAAAAZHJzL2Uyb0RvYy54bWysVFFvEzEMfkfiP0R5Z9cWqEa161RtGkIa&#10;W8WG9pzmkl6kXByStHfl1+Mkd9fBCkiIPqSOY3+2v7N9cdk1muyF8wpMSadnE0qE4VApsy3p18eb&#10;N+eU+MBMxTQYUdKD8PRy+frVRWsXYgY16Eo4giDGL1pb0joEuygKz2vRMH8GVhh8lOAaFvDqtkXl&#10;WIvojS5mk8m8aMFV1gEX3qP2Oj/SZcKXUvBwL6UXgeiSYm4hnS6dm3gWywu22Dpma8X7NNg/ZNEw&#10;ZTDoCHXNAiM7p15ANYo78CDDGYemACkVF6kGrGY6+aWah5pZkWpBcrwdafL/D5bf7R/s2iENrfUL&#10;j2KsopOuif+YH+kSWYeRLNEFwlH5dn4++zCjhONTLyNKcXS2zoePAhoShZIKrZX1sRy2YPtbH7L1&#10;YBXVHrSqbpTW6RJbQFxpR/YMPx7jXJgwT+5613yGKuvfTfCXPyOq8WNn9XxQY0KpmSJSSu+nINr8&#10;LW7ophE9whyzw1v0LI6cJSkctIh42nwRkqgKWZqlhMcMntcyzU81q0RWv/9tzgkwIkskZ8TuAU7x&#10;NOTc20dXkaZhdJ78KbFc8OiRIoMJo3OjDLhTADqMkbP9QFKmJrIUuk2H3OCyiLxGzQaqw9oRB3k6&#10;veU3ClvmlvmwZg7HEQcXV0y4x0NqaEsKvURJDe77KX20xynBV0paHO+S+m875gQl+pPB+Ym7YBDc&#10;IGwGweyaK8Cmm+LysjyJ6OCCHkTpoHnCzbOKUfCJGY6xSsqDGy5XIa8Z3F1crFbJDGfesnBrHiyP&#10;4JHX2P+P3RNztp+TgAN2B8Pov5iVbBs9Dax2AaRKg3TksWcc90Xq2n63xYX0/J6sjht4+QMAAP//&#10;AwBQSwMEFAAGAAgAAAAhABgDH2jgAAAACwEAAA8AAABkcnMvZG93bnJldi54bWxMj0FPhDAQhe8m&#10;/odmTLy5hcaQBSkbg9F48CCriR5b2gWydEpo2cV/73hyb/NmXt58r9ytbmQnO4fBo4R0kwCz2Hoz&#10;YCfh8+P5bgssRIVGjR6thB8bYFddX5WqMP6MjT3tY8coBEOhJPQxTgXnoe2tU2HjJ4t0O/jZqUhy&#10;7riZ1ZnC3chFkmTcqQHpQ68mW/e2Pe4XJ+H43nx/1bx504elfdq+4qBfdC3l7c36+AAs2jX+m+EP&#10;n9ChIibtFzSBjaTzNCOrBJGmAhg5xH1OG01DlgvgVckvO1S/AAAA//8DAFBLAQItABQABgAIAAAA&#10;IQC2gziS/gAAAOEBAAATAAAAAAAAAAAAAAAAAAAAAABbQ29udGVudF9UeXBlc10ueG1sUEsBAi0A&#10;FAAGAAgAAAAhADj9If/WAAAAlAEAAAsAAAAAAAAAAAAAAAAALwEAAF9yZWxzLy5yZWxzUEsBAi0A&#10;FAAGAAgAAAAhACIf5HeOAgAAyQUAAA4AAAAAAAAAAAAAAAAALgIAAGRycy9lMm9Eb2MueG1sUEsB&#10;Ai0AFAAGAAgAAAAhABgDH2jgAAAACwEAAA8AAAAAAAAAAAAAAAAA6AQAAGRycy9kb3ducmV2Lnht&#10;bFBLBQYAAAAABAAEAPMAAAD1BQAAAAA=&#10;" fillcolor="#c5e0b3 [1305]" strokecolor="black [3213]" strokeweight="1pt">
                <v:stroke joinstyle="miter"/>
                <v:textbox inset="0,0,0,0">
                  <w:txbxContent>
                    <w:p w14:paraId="1D4C46E5" w14:textId="77777777" w:rsidR="0079745E" w:rsidRPr="004C0E37" w:rsidRDefault="0079745E" w:rsidP="0079745E">
                      <w:pPr>
                        <w:pStyle w:val="NoSpacing"/>
                        <w:jc w:val="center"/>
                        <w:rPr>
                          <w:color w:val="000000" w:themeColor="text1"/>
                          <w:sz w:val="32"/>
                          <w:szCs w:val="32"/>
                        </w:rPr>
                      </w:pPr>
                      <w:r w:rsidRPr="004C0E37">
                        <w:rPr>
                          <w:color w:val="000000" w:themeColor="text1"/>
                          <w:sz w:val="32"/>
                          <w:szCs w:val="32"/>
                        </w:rPr>
                        <w:t>1</w:t>
                      </w:r>
                    </w:p>
                  </w:txbxContent>
                </v:textbox>
              </v:oval>
            </w:pict>
          </mc:Fallback>
        </mc:AlternateContent>
      </w:r>
      <w:r w:rsidR="005D30A9" w:rsidRPr="005D30A9">
        <w:rPr>
          <w:noProof/>
        </w:rPr>
        <w:drawing>
          <wp:inline distT="0" distB="0" distL="0" distR="0" wp14:anchorId="776A1E17" wp14:editId="62402795">
            <wp:extent cx="5731510" cy="2818765"/>
            <wp:effectExtent l="19050" t="19050" r="2159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8765"/>
                    </a:xfrm>
                    <a:prstGeom prst="rect">
                      <a:avLst/>
                    </a:prstGeom>
                    <a:ln w="19050">
                      <a:solidFill>
                        <a:schemeClr val="tx1"/>
                      </a:solidFill>
                    </a:ln>
                  </pic:spPr>
                </pic:pic>
              </a:graphicData>
            </a:graphic>
          </wp:inline>
        </w:drawing>
      </w:r>
    </w:p>
    <w:p w14:paraId="0FB7C2C1" w14:textId="5FCCC1F4" w:rsidR="005D30A9" w:rsidRPr="005D30A9" w:rsidRDefault="0091275F" w:rsidP="0091275F">
      <w:pPr>
        <w:pStyle w:val="Caption"/>
        <w:jc w:val="center"/>
      </w:pPr>
      <w:bookmarkStart w:id="1" w:name="_Ref119490716"/>
      <w:r>
        <w:t xml:space="preserve">Figure </w:t>
      </w:r>
      <w:fldSimple w:instr=" SEQ Figure \* ARABIC ">
        <w:r w:rsidR="005F7292">
          <w:rPr>
            <w:noProof/>
          </w:rPr>
          <w:t>2</w:t>
        </w:r>
      </w:fldSimple>
      <w:bookmarkEnd w:id="1"/>
      <w:r>
        <w:t xml:space="preserve"> Customize IntelliJ Theme</w:t>
      </w:r>
    </w:p>
    <w:p w14:paraId="776A8BC0" w14:textId="708D99DA" w:rsidR="00B11C5E" w:rsidRDefault="0043493F" w:rsidP="00B11C5E">
      <w:pPr>
        <w:pStyle w:val="H2Body"/>
        <w:ind w:left="0"/>
      </w:pPr>
      <w:r>
        <w:t xml:space="preserve">Navigate back to the </w:t>
      </w:r>
      <w:r>
        <w:rPr>
          <w:b/>
          <w:bCs/>
        </w:rPr>
        <w:t>Projects</w:t>
      </w:r>
      <w:r>
        <w:t xml:space="preserve"> tab (</w:t>
      </w:r>
      <w:r w:rsidR="00547B6A">
        <w:fldChar w:fldCharType="begin"/>
      </w:r>
      <w:r w:rsidR="00547B6A">
        <w:instrText xml:space="preserve"> REF _Ref119490725 \h </w:instrText>
      </w:r>
      <w:r w:rsidR="00547B6A">
        <w:fldChar w:fldCharType="separate"/>
      </w:r>
      <w:r w:rsidR="005F7292">
        <w:t xml:space="preserve">Figure </w:t>
      </w:r>
      <w:r w:rsidR="005F7292">
        <w:rPr>
          <w:noProof/>
        </w:rPr>
        <w:t>3</w:t>
      </w:r>
      <w:r w:rsidR="00547B6A">
        <w:fldChar w:fldCharType="end"/>
      </w:r>
      <w:r>
        <w:t>)</w:t>
      </w:r>
      <w:r w:rsidR="0057471D">
        <w:t xml:space="preserve">. This tab allows you to </w:t>
      </w:r>
      <w:r w:rsidR="0023208F">
        <w:t xml:space="preserve">launch a project in one of three ways: (1) create a </w:t>
      </w:r>
      <w:r w:rsidR="00FA6810">
        <w:t>new</w:t>
      </w:r>
      <w:r w:rsidR="0023208F">
        <w:t xml:space="preserve"> project (2) open an existing project, or (3) Open a project from a Version Control System (e.g. Git).</w:t>
      </w:r>
      <w:r w:rsidR="00944F67">
        <w:t xml:space="preserve"> Select </w:t>
      </w:r>
      <w:r w:rsidR="00944F67">
        <w:rPr>
          <w:b/>
          <w:bCs/>
        </w:rPr>
        <w:t>New Project</w:t>
      </w:r>
      <w:r w:rsidR="00944F67">
        <w:t xml:space="preserve"> to start a new </w:t>
      </w:r>
      <w:r w:rsidR="003E4C1B">
        <w:t>IntelliJ</w:t>
      </w:r>
      <w:r w:rsidR="00944F67">
        <w:t xml:space="preserve"> project.</w:t>
      </w:r>
    </w:p>
    <w:p w14:paraId="1165F1A6" w14:textId="77777777" w:rsidR="00FC2B39" w:rsidRPr="00944F67" w:rsidRDefault="00FC2B39" w:rsidP="00B11C5E">
      <w:pPr>
        <w:pStyle w:val="H2Body"/>
        <w:ind w:left="0"/>
      </w:pPr>
    </w:p>
    <w:p w14:paraId="436C6BE5" w14:textId="0DB72293" w:rsidR="00944F67" w:rsidRDefault="0057471D" w:rsidP="00944F67">
      <w:r w:rsidRPr="0057471D">
        <w:rPr>
          <w:noProof/>
        </w:rPr>
        <w:drawing>
          <wp:inline distT="0" distB="0" distL="0" distR="0" wp14:anchorId="02B693FD" wp14:editId="45B614A7">
            <wp:extent cx="5731510" cy="3359785"/>
            <wp:effectExtent l="19050" t="19050" r="2159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9785"/>
                    </a:xfrm>
                    <a:prstGeom prst="rect">
                      <a:avLst/>
                    </a:prstGeom>
                    <a:ln w="19050">
                      <a:solidFill>
                        <a:schemeClr val="tx1"/>
                      </a:solidFill>
                    </a:ln>
                  </pic:spPr>
                </pic:pic>
              </a:graphicData>
            </a:graphic>
          </wp:inline>
        </w:drawing>
      </w:r>
    </w:p>
    <w:p w14:paraId="396C932C" w14:textId="3D5178D4" w:rsidR="0043493F" w:rsidRPr="0043493F" w:rsidRDefault="00944F67" w:rsidP="00944F67">
      <w:pPr>
        <w:pStyle w:val="Caption"/>
        <w:jc w:val="center"/>
      </w:pPr>
      <w:bookmarkStart w:id="2" w:name="_Ref119490725"/>
      <w:r>
        <w:t xml:space="preserve">Figure </w:t>
      </w:r>
      <w:fldSimple w:instr=" SEQ Figure \* ARABIC ">
        <w:r w:rsidR="005F7292">
          <w:rPr>
            <w:noProof/>
          </w:rPr>
          <w:t>3</w:t>
        </w:r>
      </w:fldSimple>
      <w:bookmarkEnd w:id="2"/>
      <w:r>
        <w:t xml:space="preserve"> Projects IntelliJ Tab</w:t>
      </w:r>
    </w:p>
    <w:p w14:paraId="055C9363" w14:textId="4B8EFE14" w:rsidR="004602F2" w:rsidRDefault="004602F2" w:rsidP="004602F2"/>
    <w:p w14:paraId="47B6192F" w14:textId="3E105520" w:rsidR="004602F2" w:rsidRDefault="0032472E" w:rsidP="004602F2">
      <w:r>
        <w:rPr>
          <w:noProof/>
        </w:rPr>
        <w:lastRenderedPageBreak/>
        <mc:AlternateContent>
          <mc:Choice Requires="wps">
            <w:drawing>
              <wp:anchor distT="0" distB="0" distL="114300" distR="114300" simplePos="0" relativeHeight="251682816" behindDoc="0" locked="0" layoutInCell="1" allowOverlap="1" wp14:anchorId="11D9ED29" wp14:editId="72076C5C">
                <wp:simplePos x="0" y="0"/>
                <wp:positionH relativeFrom="column">
                  <wp:posOffset>3543300</wp:posOffset>
                </wp:positionH>
                <wp:positionV relativeFrom="paragraph">
                  <wp:posOffset>342900</wp:posOffset>
                </wp:positionV>
                <wp:extent cx="2590800" cy="714375"/>
                <wp:effectExtent l="0" t="0" r="57150" b="28575"/>
                <wp:wrapNone/>
                <wp:docPr id="12" name="Rectangle: Folded Corner 12"/>
                <wp:cNvGraphicFramePr/>
                <a:graphic xmlns:a="http://schemas.openxmlformats.org/drawingml/2006/main">
                  <a:graphicData uri="http://schemas.microsoft.com/office/word/2010/wordprocessingShape">
                    <wps:wsp>
                      <wps:cNvSpPr/>
                      <wps:spPr>
                        <a:xfrm>
                          <a:off x="0" y="0"/>
                          <a:ext cx="2590800" cy="714375"/>
                        </a:xfrm>
                        <a:prstGeom prst="foldedCorner">
                          <a:avLst>
                            <a:gd name="adj" fmla="val 5322"/>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DF5AF" w14:textId="14C32401" w:rsidR="009D7B53" w:rsidRPr="0032472E" w:rsidRDefault="009D7B53" w:rsidP="0032472E">
                            <w:pPr>
                              <w:pStyle w:val="NoSpacing"/>
                              <w:jc w:val="center"/>
                              <w:rPr>
                                <w:color w:val="000000" w:themeColor="text1"/>
                              </w:rPr>
                            </w:pPr>
                            <w:r w:rsidRPr="0032472E">
                              <w:rPr>
                                <w:b/>
                                <w:bCs/>
                                <w:color w:val="000000" w:themeColor="text1"/>
                              </w:rPr>
                              <w:t>Name</w:t>
                            </w:r>
                            <w:r w:rsidRPr="0032472E">
                              <w:rPr>
                                <w:color w:val="000000" w:themeColor="text1"/>
                              </w:rPr>
                              <w:t xml:space="preserve"> of the Project – spaces are allowed</w:t>
                            </w:r>
                            <w:r w:rsidR="0032472E" w:rsidRPr="0032472E">
                              <w:rPr>
                                <w:color w:val="000000" w:themeColor="text1"/>
                              </w:rPr>
                              <w:t>. A project will be represented as a folder in your 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9ED29"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2" o:spid="_x0000_s1028" type="#_x0000_t65" style="position:absolute;margin-left:279pt;margin-top:27pt;width:204pt;height:5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v5uQIAAAoGAAAOAAAAZHJzL2Uyb0RvYy54bWysVN9P2zAQfp+0/8Hy+0hS2gEVKaqKmCYx&#10;QIOJZ9exSSbb59lum+6v5+ykaWFsk6a9JPb9+O7u892dX7RakbVwvgFT0uIop0QYDlVjnkr67eHq&#10;wyklPjBTMQVGlHQrPL2YvX93vrFTMYIaVCUcQRDjpxtb0joEO80yz2uhmT8CKwwqJTjNAl7dU1Y5&#10;tkF0rbJRnn/MNuAq64AL71F62SnpLOFLKXi4ldKLQFRJMbeQvi59l/Gbzc7Z9MkxWze8T4P9Qxaa&#10;NQaDDlCXLDCycs0vULrhDjzIcMRBZyBlw0WqAasp8lfV3NfMilQLkuPtQJP/f7D8Zn1v7xzSsLF+&#10;6vEYq2il0/GP+ZE2kbUdyBJtIByFo8lZfpojpxx1J8X4+GQS2cz23tb58EmAJvFQUhnfulqAM8Il&#10;rtj62odEWkUM09gdrPpOidQKn2DNFJkcj0Y9Zm+L6DvU6OhBNdVVo1S6xJ4RC+UI+iIW58KEcYqk&#10;VvoLVJ0cuwazTu+OYuyOToyldGIMkbovIqVyXgRR5m9xQ1v0OR84Imj0zPYkp1PYKhHxlPkqJGmq&#10;SGtKeMjgsJaiU9WsEp148tucE2BElkjOgN0DvMXTLufePrqKND6Dc/6nxLqHHzxSZDBhcNaNge7R&#10;X1WmwhC5s9+R1FETWQrtskVuIjV9my6h2t454qAbZ2/5VYMtds18uGMOmwe7EndSuMWPVLApKfQn&#10;SmpwP9+SR3scK9RSssF9UFL/Y8WcoER9NjhwZ8V4HBdIuownJyO8uEPN8lBjVnoB2IQFbj/L0zHa&#10;B7U7Sgf6EVfXPEZFFTMcY5eUB7e7LEK3p3D5cTGfJzNcGpaFa3NveQSPPMd5eGgfmbP9nAWc0BvY&#10;7Q42TaPTPdDeNnoamK8CyCZEZWS647W/4MLB04uNdnhPVvsVPnsGAAD//wMAUEsDBBQABgAIAAAA&#10;IQA/ZLWO3QAAAAoBAAAPAAAAZHJzL2Rvd25yZXYueG1sTI/NTsMwEITvSLyDtUhcKuqAiFVCnIof&#10;AWcKqnp0Y5NEjdeRvUnTt2c50dPOakez35Tr2fdicjF1ATXcLjMQDutgO2w0fH+93axAJDJoTR/Q&#10;aTi5BOvq8qI0hQ1H/HTThhrBIZgKo6ElGgopU906b9IyDA759hOiN8RrbKSN5sjhvpd3WaakNx3y&#10;h9YM7qV19WEzeg0jLZ7t63Y3Hj5Oi+k9jzaSIq2vr+anRxDkZvo3wx8+o0PFTPswok2i15DnK+5C&#10;LO55suFBKRZ7diqVg6xKeV6h+gUAAP//AwBQSwECLQAUAAYACAAAACEAtoM4kv4AAADhAQAAEwAA&#10;AAAAAAAAAAAAAAAAAAAAW0NvbnRlbnRfVHlwZXNdLnhtbFBLAQItABQABgAIAAAAIQA4/SH/1gAA&#10;AJQBAAALAAAAAAAAAAAAAAAAAC8BAABfcmVscy8ucmVsc1BLAQItABQABgAIAAAAIQDnNmv5uQIA&#10;AAoGAAAOAAAAAAAAAAAAAAAAAC4CAABkcnMvZTJvRG9jLnhtbFBLAQItABQABgAIAAAAIQA/ZLWO&#10;3QAAAAoBAAAPAAAAAAAAAAAAAAAAABMFAABkcnMvZG93bnJldi54bWxQSwUGAAAAAAQABADzAAAA&#10;HQYAAAAA&#10;" adj="20450" fillcolor="#fff2cc [663]" strokecolor="black [3213]" strokeweight="1pt">
                <v:stroke joinstyle="miter"/>
                <v:textbox>
                  <w:txbxContent>
                    <w:p w14:paraId="3E4DF5AF" w14:textId="14C32401" w:rsidR="009D7B53" w:rsidRPr="0032472E" w:rsidRDefault="009D7B53" w:rsidP="0032472E">
                      <w:pPr>
                        <w:pStyle w:val="NoSpacing"/>
                        <w:jc w:val="center"/>
                        <w:rPr>
                          <w:color w:val="000000" w:themeColor="text1"/>
                        </w:rPr>
                      </w:pPr>
                      <w:r w:rsidRPr="0032472E">
                        <w:rPr>
                          <w:b/>
                          <w:bCs/>
                          <w:color w:val="000000" w:themeColor="text1"/>
                        </w:rPr>
                        <w:t>Name</w:t>
                      </w:r>
                      <w:r w:rsidRPr="0032472E">
                        <w:rPr>
                          <w:color w:val="000000" w:themeColor="text1"/>
                        </w:rPr>
                        <w:t xml:space="preserve"> of the Project – spaces are allowed</w:t>
                      </w:r>
                      <w:r w:rsidR="0032472E" w:rsidRPr="0032472E">
                        <w:rPr>
                          <w:color w:val="000000" w:themeColor="text1"/>
                        </w:rPr>
                        <w:t>. A project will be represented as a folder in your file system.</w:t>
                      </w:r>
                    </w:p>
                  </w:txbxContent>
                </v:textbox>
              </v:shape>
            </w:pict>
          </mc:Fallback>
        </mc:AlternateContent>
      </w:r>
      <w:r w:rsidR="004602F2">
        <w:t>You should be greeted with the screen below (</w:t>
      </w:r>
      <w:r>
        <w:fldChar w:fldCharType="begin"/>
      </w:r>
      <w:r>
        <w:instrText xml:space="preserve"> REF _Ref119491478 \h </w:instrText>
      </w:r>
      <w:r>
        <w:fldChar w:fldCharType="separate"/>
      </w:r>
      <w:r w:rsidR="005F7292">
        <w:t xml:space="preserve">Figure </w:t>
      </w:r>
      <w:r w:rsidR="005F7292">
        <w:rPr>
          <w:noProof/>
        </w:rPr>
        <w:t>4</w:t>
      </w:r>
      <w:r>
        <w:fldChar w:fldCharType="end"/>
      </w:r>
      <w:r w:rsidR="004602F2">
        <w:t>)</w:t>
      </w:r>
      <w:r w:rsidR="007E3B4E">
        <w:t xml:space="preserve"> – see the annotated notes for what </w:t>
      </w:r>
      <w:r w:rsidR="00062DA5">
        <w:t>the various fields mean</w:t>
      </w:r>
      <w:r w:rsidR="004602F2">
        <w:t>.</w:t>
      </w:r>
    </w:p>
    <w:p w14:paraId="2FE3DEF7" w14:textId="6D689A41" w:rsidR="0032472E" w:rsidRDefault="000615FA" w:rsidP="0032472E">
      <w:pPr>
        <w:keepNext/>
      </w:pPr>
      <w:r>
        <w:rPr>
          <w:noProof/>
        </w:rPr>
        <mc:AlternateContent>
          <mc:Choice Requires="wps">
            <w:drawing>
              <wp:anchor distT="0" distB="0" distL="114300" distR="114300" simplePos="0" relativeHeight="251684864" behindDoc="0" locked="0" layoutInCell="1" allowOverlap="1" wp14:anchorId="7A291367" wp14:editId="21D4F2AB">
                <wp:simplePos x="0" y="0"/>
                <wp:positionH relativeFrom="column">
                  <wp:posOffset>4752975</wp:posOffset>
                </wp:positionH>
                <wp:positionV relativeFrom="paragraph">
                  <wp:posOffset>1009650</wp:posOffset>
                </wp:positionV>
                <wp:extent cx="1685925" cy="714375"/>
                <wp:effectExtent l="0" t="0" r="66675" b="28575"/>
                <wp:wrapNone/>
                <wp:docPr id="13" name="Rectangle: Folded Corner 13"/>
                <wp:cNvGraphicFramePr/>
                <a:graphic xmlns:a="http://schemas.openxmlformats.org/drawingml/2006/main">
                  <a:graphicData uri="http://schemas.microsoft.com/office/word/2010/wordprocessingShape">
                    <wps:wsp>
                      <wps:cNvSpPr/>
                      <wps:spPr>
                        <a:xfrm>
                          <a:off x="0" y="0"/>
                          <a:ext cx="1685925" cy="714375"/>
                        </a:xfrm>
                        <a:prstGeom prst="foldedCorner">
                          <a:avLst>
                            <a:gd name="adj" fmla="val 12465"/>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AB2BF" w14:textId="62FDF7E7" w:rsidR="00BE10C1" w:rsidRPr="00BE10C1" w:rsidRDefault="00BE10C1" w:rsidP="00BE10C1">
                            <w:pPr>
                              <w:jc w:val="center"/>
                              <w:rPr>
                                <w:color w:val="000000" w:themeColor="text1"/>
                              </w:rPr>
                            </w:pPr>
                            <w:r>
                              <w:rPr>
                                <w:b/>
                                <w:bCs/>
                                <w:color w:val="000000" w:themeColor="text1"/>
                              </w:rPr>
                              <w:t>Location</w:t>
                            </w:r>
                            <w:r w:rsidRPr="00BE10C1">
                              <w:rPr>
                                <w:color w:val="000000" w:themeColor="text1"/>
                              </w:rPr>
                              <w:t xml:space="preserve"> of the Project – </w:t>
                            </w:r>
                            <w:r>
                              <w:rPr>
                                <w:color w:val="000000" w:themeColor="text1"/>
                              </w:rPr>
                              <w:t>where your project will be saved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91367" id="Rectangle: Folded Corner 13" o:spid="_x0000_s1029" type="#_x0000_t65" style="position:absolute;margin-left:374.25pt;margin-top:79.5pt;width:132.75pt;height:5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5vuQIAAAsGAAAOAAAAZHJzL2Uyb0RvYy54bWysVNtu2zAMfR+wfxD0vjpOk16COkWQosOA&#10;ri3WDn1WZKn2IImapCTOvn6UfEnadRsw7MWWeDkkj0heXDZakY1wvgZT0PxoRIkwHMraPBf06+P1&#10;hzNKfGCmZAqMKOhOeHo5f//uYmtnYgwVqFI4giDGz7a2oFUIdpZlnldCM38EVhhUSnCaBby656x0&#10;bIvoWmXj0egk24IrrQMuvEfpVauk84QvpeDhTkovAlEFxdxC+rr0XcVvNr9gs2fHbFXzLg32D1lo&#10;VhsMOkBdscDI2tW/QOmaO/AgwxEHnYGUNRepBqwmH72q5qFiVqRakBxvB5r8/4Plt5sHe++Qhq31&#10;M4/HWEUjnY5/zI80iazdQJZoAuEozE/OpufjKSUcdaf55Ph0GtnM9t7W+fBRgCbxUFAZ37pcgjPC&#10;Ja7Y5saHRFpJDNPYHaz8RonUCp9gwxTJx5OTHrQzRvgeNnp6UHV5XSuVLrFpxFI5gs4IxrkwYZJC&#10;qbX+DGUrx7YZdQ+PYmyPVnzWizFEar+IlOp5EUSZv8UNTd4RceCIoNEz27OcTmGnRMRT5ouQpC6R&#10;13FKeMjgsJa8VVWsFK14+tucE2BElkjOgN0BvMVTn3NnH11Fmp/BefSnxNqXHzxSZDBhcNa1gfbV&#10;X1WmwhC5te9JaqmJLIVm1SA3BT2OvEbJCsrdvSMO2nn2ll/X2GM3zId75rB7cNRxKYU7/EgF24JC&#10;d6KkAvfjLXm0x7lCLSVbXAgF9d/XzAlK1CeDE3eeTyZxg6TLZHo6xos71KwONWatl4BNmOP6szwd&#10;o31Q/VE60E+4uxYxKqqY4Ri7oDy4/rIM7aLC7cfFYpHMcGtYFm7Mg+URPPIc5+GxeWLOdoMWcERv&#10;oV8ebJZGp32gvW30NLBYB5B1iMo9r90FNw6eXqy0w3uy2u/w+U8AAAD//wMAUEsDBBQABgAIAAAA&#10;IQBN17Mv3wAAAAwBAAAPAAAAZHJzL2Rvd25yZXYueG1sTI/NTsMwEITvSLyDtUjcqJPSkDTEqfhR&#10;xbmFQ3vbxiaJiNfBdtvw9mxPcNvRfJqdqVaTHcTJ+NA7UpDOEhCGGqd7ahV8vK/vChAhImkcHBkF&#10;PybAqr6+qrDU7kwbc9rGVnAIhRIVdDGOpZSh6YzFMHOjIfY+nbcYWfpWao9nDreDnCfJg7TYE3/o&#10;cDQvnWm+tkergPr16+5N7621fon5fd98++dCqdub6ekRRDRT/IPhUp+rQ82dDu5IOohBQb4oMkbZ&#10;yJY86kIk6YKvg4J5nmYg60r+H1H/AgAA//8DAFBLAQItABQABgAIAAAAIQC2gziS/gAAAOEBAAAT&#10;AAAAAAAAAAAAAAAAAAAAAABbQ29udGVudF9UeXBlc10ueG1sUEsBAi0AFAAGAAgAAAAhADj9If/W&#10;AAAAlAEAAAsAAAAAAAAAAAAAAAAALwEAAF9yZWxzLy5yZWxzUEsBAi0AFAAGAAgAAAAhALS4Pm+5&#10;AgAACwYAAA4AAAAAAAAAAAAAAAAALgIAAGRycy9lMm9Eb2MueG1sUEsBAi0AFAAGAAgAAAAhAE3X&#10;sy/fAAAADAEAAA8AAAAAAAAAAAAAAAAAEwUAAGRycy9kb3ducmV2LnhtbFBLBQYAAAAABAAEAPMA&#10;AAAfBgAAAAA=&#10;" adj="18908" fillcolor="#fff2cc [663]" strokecolor="black [3213]" strokeweight="1pt">
                <v:stroke joinstyle="miter"/>
                <v:textbox>
                  <w:txbxContent>
                    <w:p w14:paraId="4F3AB2BF" w14:textId="62FDF7E7" w:rsidR="00BE10C1" w:rsidRPr="00BE10C1" w:rsidRDefault="00BE10C1" w:rsidP="00BE10C1">
                      <w:pPr>
                        <w:jc w:val="center"/>
                        <w:rPr>
                          <w:color w:val="000000" w:themeColor="text1"/>
                        </w:rPr>
                      </w:pPr>
                      <w:r>
                        <w:rPr>
                          <w:b/>
                          <w:bCs/>
                          <w:color w:val="000000" w:themeColor="text1"/>
                        </w:rPr>
                        <w:t>Location</w:t>
                      </w:r>
                      <w:r w:rsidRPr="00BE10C1">
                        <w:rPr>
                          <w:color w:val="000000" w:themeColor="text1"/>
                        </w:rPr>
                        <w:t xml:space="preserve"> of the Project – </w:t>
                      </w:r>
                      <w:r>
                        <w:rPr>
                          <w:color w:val="000000" w:themeColor="text1"/>
                        </w:rPr>
                        <w:t>where your project will be saved</w:t>
                      </w:r>
                    </w:p>
                  </w:txbxContent>
                </v:textbox>
              </v:shape>
            </w:pict>
          </mc:Fallback>
        </mc:AlternateContent>
      </w:r>
      <w:r w:rsidR="007E3B4E">
        <w:rPr>
          <w:noProof/>
        </w:rPr>
        <mc:AlternateContent>
          <mc:Choice Requires="wps">
            <w:drawing>
              <wp:anchor distT="0" distB="0" distL="114300" distR="114300" simplePos="0" relativeHeight="251686912" behindDoc="0" locked="0" layoutInCell="1" allowOverlap="1" wp14:anchorId="441B63E1" wp14:editId="016E5DAC">
                <wp:simplePos x="0" y="0"/>
                <wp:positionH relativeFrom="margin">
                  <wp:posOffset>3197860</wp:posOffset>
                </wp:positionH>
                <wp:positionV relativeFrom="paragraph">
                  <wp:posOffset>2505075</wp:posOffset>
                </wp:positionV>
                <wp:extent cx="2076450" cy="1066800"/>
                <wp:effectExtent l="0" t="0" r="57150" b="19050"/>
                <wp:wrapNone/>
                <wp:docPr id="14" name="Rectangle: Folded Corner 14"/>
                <wp:cNvGraphicFramePr/>
                <a:graphic xmlns:a="http://schemas.openxmlformats.org/drawingml/2006/main">
                  <a:graphicData uri="http://schemas.microsoft.com/office/word/2010/wordprocessingShape">
                    <wps:wsp>
                      <wps:cNvSpPr/>
                      <wps:spPr>
                        <a:xfrm>
                          <a:off x="0" y="0"/>
                          <a:ext cx="2076450" cy="1066800"/>
                        </a:xfrm>
                        <a:prstGeom prst="foldedCorner">
                          <a:avLst>
                            <a:gd name="adj" fmla="val 8191"/>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12021" w14:textId="514B94BF" w:rsidR="007E3B4E" w:rsidRPr="006B1B87" w:rsidRDefault="007E3B4E" w:rsidP="006B1B87">
                            <w:pPr>
                              <w:pStyle w:val="NoSpacing"/>
                              <w:jc w:val="center"/>
                              <w:rPr>
                                <w:color w:val="000000" w:themeColor="text1"/>
                              </w:rPr>
                            </w:pPr>
                            <w:r w:rsidRPr="006B1B87">
                              <w:rPr>
                                <w:b/>
                                <w:bCs/>
                                <w:color w:val="000000" w:themeColor="text1"/>
                              </w:rPr>
                              <w:t xml:space="preserve">Java Version </w:t>
                            </w:r>
                            <w:r w:rsidRPr="006B1B87">
                              <w:rPr>
                                <w:color w:val="000000" w:themeColor="text1"/>
                              </w:rPr>
                              <w:t>– we will be using the default – JDK 18 (JDK = Java Development Kit, allows us to w</w:t>
                            </w:r>
                            <w:r w:rsidR="00004514">
                              <w:rPr>
                                <w:color w:val="000000" w:themeColor="text1"/>
                              </w:rPr>
                              <w:t>r</w:t>
                            </w:r>
                            <w:r w:rsidRPr="006B1B87">
                              <w:rPr>
                                <w:color w:val="000000" w:themeColor="text1"/>
                              </w:rPr>
                              <w:t>ite and compile Java applications)</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B63E1" id="Rectangle: Folded Corner 14" o:spid="_x0000_s1030" type="#_x0000_t65" style="position:absolute;margin-left:251.8pt;margin-top:197.25pt;width:163.5pt;height:8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tbtwIAAAgGAAAOAAAAZHJzL2Uyb0RvYy54bWysVG1P2zAQ/j5p/8Hy95EElQ4qUlQVMU1i&#10;gICJz65j00y2z7PdJt2v39l5aWFsk6Z9Sex7ee7u8d2dX7Raka1wvgZT0uIop0QYDlVtnkv69fHq&#10;wyklPjBTMQVGlHQnPL2Yv3933tiZOIY1qEo4giDGzxpb0nUIdpZlnq+FZv4IrDColOA0C3h1z1nl&#10;WIPoWmXHeT7NGnCVdcCF9yi97JR0nvClFDzcSulFIKqkmFtIX5e+q/jN5uds9uyYXde8T4P9Qxaa&#10;1QaDjlCXLDCycfUvULrmDjzIcMRBZyBlzUWqAasp8lfVPKyZFakWJMfbkSb//2D5zfbB3jmkobF+&#10;5vEYq2il0/GP+ZE2kbUbyRJtIByFx/nH6eQEOeWoK/Lp9DRPdGZ7d+t8+CRAk3goqYyPXS3BGeES&#10;WWx77UNirSKGaWwPVn2jRGqFb7BlipwWZ0V8IsTsbfE0oEZHD6qurmql0iU2jVgqR9AXsTgXJkxS&#10;JLXRX6Dq5Ng2XaZshmJsj06M6Y8FpPaLSCn0iyDK/C1uaIecDxwx7+iZ7VlOp7BTIuIpcy8kqavI&#10;a0p4zOCwlqJTrVklOvHJb3NOgBFZIjkjdg/wFk9Dzr19dBVpfkbn/E+JdY80eqTIYMLorGsD3aO/&#10;qkyFMXJnP5DUURNZCu2qRW5KOom9ECUrqHZ3jjjo5tlbflVji10zH+6Yw+bBtsSlFG7xIxU0JYX+&#10;RMka3I+35NEe5wq1lDS4EErqv2+YE5SozwYn7qyYTOIGSZcij+1CiTtUrdIFpWajl4AdWODuszwd&#10;o21Qw1E60E+4uBYxJKqY4Ri4pDy44bIM3ZbC1cfFYpHMcGVYFq7Ng+URPJIch+GxfWLO9kMWcD5v&#10;YNgc/dx0r7O3jZ4GFpsAsg5RuSe1v+C6wdOLfXZ4T1b7BT7/CQAA//8DAFBLAwQUAAYACAAAACEA&#10;EzUiCeAAAAALAQAADwAAAGRycy9kb3ducmV2LnhtbEyPy07DMBBF90j8gzVI7KhNQ0wIcaqqiFUl&#10;EAXBdho7DzW2I9ttw98zrGA5c4/unKlWsx3ZyYQ4eKfgdiGAGdd4PbhOwcf7800BLCZ0GkfvjIJv&#10;E2FVX15UWGp/dm/mtEsdoxIXS1TQpzSVnMemNxbjwk/GUdb6YDHRGDquA56p3I58KYTkFgdHF3qc&#10;zKY3zWF3tArWUrZh+MKnFjfddvv6WdwfXhqlrq/m9SOwZOb0B8OvPqlDTU57f3Q6slFBLjJJqILs&#10;4S4HRkSRCdrsKZLLHHhd8f8/1D8AAAD//wMAUEsBAi0AFAAGAAgAAAAhALaDOJL+AAAA4QEAABMA&#10;AAAAAAAAAAAAAAAAAAAAAFtDb250ZW50X1R5cGVzXS54bWxQSwECLQAUAAYACAAAACEAOP0h/9YA&#10;AACUAQAACwAAAAAAAAAAAAAAAAAvAQAAX3JlbHMvLnJlbHNQSwECLQAUAAYACAAAACEATSZLW7cC&#10;AAAIBgAADgAAAAAAAAAAAAAAAAAuAgAAZHJzL2Uyb0RvYy54bWxQSwECLQAUAAYACAAAACEAEzUi&#10;CeAAAAALAQAADwAAAAAAAAAAAAAAAAARBQAAZHJzL2Rvd25yZXYueG1sUEsFBgAAAAAEAAQA8wAA&#10;AB4GAAAAAA==&#10;" adj="19831" fillcolor="#fff2cc [663]" strokecolor="black [3213]" strokeweight="1pt">
                <v:stroke joinstyle="miter"/>
                <v:textbox inset=",3mm,,0">
                  <w:txbxContent>
                    <w:p w14:paraId="7F512021" w14:textId="514B94BF" w:rsidR="007E3B4E" w:rsidRPr="006B1B87" w:rsidRDefault="007E3B4E" w:rsidP="006B1B87">
                      <w:pPr>
                        <w:pStyle w:val="NoSpacing"/>
                        <w:jc w:val="center"/>
                        <w:rPr>
                          <w:color w:val="000000" w:themeColor="text1"/>
                        </w:rPr>
                      </w:pPr>
                      <w:r w:rsidRPr="006B1B87">
                        <w:rPr>
                          <w:b/>
                          <w:bCs/>
                          <w:color w:val="000000" w:themeColor="text1"/>
                        </w:rPr>
                        <w:t xml:space="preserve">Java Version </w:t>
                      </w:r>
                      <w:r w:rsidRPr="006B1B87">
                        <w:rPr>
                          <w:color w:val="000000" w:themeColor="text1"/>
                        </w:rPr>
                        <w:t>– we will be using the default – JDK 18 (JDK = Java Development Kit, allows us to w</w:t>
                      </w:r>
                      <w:r w:rsidR="00004514">
                        <w:rPr>
                          <w:color w:val="000000" w:themeColor="text1"/>
                        </w:rPr>
                        <w:t>r</w:t>
                      </w:r>
                      <w:r w:rsidRPr="006B1B87">
                        <w:rPr>
                          <w:color w:val="000000" w:themeColor="text1"/>
                        </w:rPr>
                        <w:t>ite and compile Java applications)</w:t>
                      </w:r>
                    </w:p>
                  </w:txbxContent>
                </v:textbox>
                <w10:wrap anchorx="margin"/>
              </v:shape>
            </w:pict>
          </mc:Fallback>
        </mc:AlternateContent>
      </w:r>
      <w:r w:rsidR="009D7B53" w:rsidRPr="009D7B53">
        <w:rPr>
          <w:noProof/>
        </w:rPr>
        <w:drawing>
          <wp:inline distT="0" distB="0" distL="0" distR="0" wp14:anchorId="3EBC1CFD" wp14:editId="7E8DAED5">
            <wp:extent cx="5971693" cy="461010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845" cy="4617937"/>
                    </a:xfrm>
                    <a:prstGeom prst="rect">
                      <a:avLst/>
                    </a:prstGeom>
                    <a:ln w="19050">
                      <a:solidFill>
                        <a:schemeClr val="tx1"/>
                      </a:solidFill>
                    </a:ln>
                  </pic:spPr>
                </pic:pic>
              </a:graphicData>
            </a:graphic>
          </wp:inline>
        </w:drawing>
      </w:r>
    </w:p>
    <w:p w14:paraId="07A5AC99" w14:textId="757172D2" w:rsidR="009D7B53" w:rsidRDefault="0032472E" w:rsidP="006B1B87">
      <w:pPr>
        <w:pStyle w:val="Caption"/>
        <w:jc w:val="center"/>
      </w:pPr>
      <w:bookmarkStart w:id="3" w:name="_Ref119491478"/>
      <w:r>
        <w:t xml:space="preserve">Figure </w:t>
      </w:r>
      <w:fldSimple w:instr=" SEQ Figure \* ARABIC ">
        <w:r w:rsidR="005F7292">
          <w:rPr>
            <w:noProof/>
          </w:rPr>
          <w:t>4</w:t>
        </w:r>
      </w:fldSimple>
      <w:bookmarkEnd w:id="3"/>
      <w:r>
        <w:t xml:space="preserve"> IntelliJ Project Creation Screen</w:t>
      </w:r>
    </w:p>
    <w:p w14:paraId="2B7AEB89" w14:textId="15F1800F" w:rsidR="00FE7654" w:rsidRPr="00FE7654" w:rsidRDefault="00FE7654" w:rsidP="00FE7654">
      <w:r>
        <w:t xml:space="preserve">See </w:t>
      </w:r>
      <w:r>
        <w:fldChar w:fldCharType="begin"/>
      </w:r>
      <w:r>
        <w:instrText xml:space="preserve"> REF _Ref119495364 \h </w:instrText>
      </w:r>
      <w:r>
        <w:fldChar w:fldCharType="separate"/>
      </w:r>
      <w:r w:rsidR="005F7292">
        <w:t xml:space="preserve">Table </w:t>
      </w:r>
      <w:r w:rsidR="005F7292">
        <w:rPr>
          <w:noProof/>
        </w:rPr>
        <w:t>1</w:t>
      </w:r>
      <w:r>
        <w:fldChar w:fldCharType="end"/>
      </w:r>
      <w:r>
        <w:t xml:space="preserve"> for what values you should be using</w:t>
      </w:r>
      <w:r w:rsidR="00F14FFF">
        <w:t xml:space="preserve"> when creating your new project</w:t>
      </w:r>
      <w:r>
        <w:t>.</w:t>
      </w:r>
    </w:p>
    <w:p w14:paraId="53A0D120" w14:textId="1E23C76B" w:rsidR="00FE7654" w:rsidRDefault="00FE7654" w:rsidP="00FE7654">
      <w:pPr>
        <w:pStyle w:val="Caption"/>
        <w:keepNext/>
        <w:jc w:val="center"/>
      </w:pPr>
      <w:bookmarkStart w:id="4" w:name="_Ref119495364"/>
      <w:r>
        <w:t xml:space="preserve">Table </w:t>
      </w:r>
      <w:fldSimple w:instr=" SEQ Table \* ARABIC ">
        <w:r w:rsidR="005F7292">
          <w:rPr>
            <w:noProof/>
          </w:rPr>
          <w:t>1</w:t>
        </w:r>
      </w:fldSimple>
      <w:bookmarkEnd w:id="4"/>
      <w:r>
        <w:t xml:space="preserve"> IntelliJ New Project Fields</w:t>
      </w:r>
    </w:p>
    <w:tbl>
      <w:tblPr>
        <w:tblStyle w:val="TableGrid"/>
        <w:tblW w:w="0" w:type="auto"/>
        <w:tblLook w:val="04A0" w:firstRow="1" w:lastRow="0" w:firstColumn="1" w:lastColumn="0" w:noHBand="0" w:noVBand="1"/>
      </w:tblPr>
      <w:tblGrid>
        <w:gridCol w:w="1555"/>
        <w:gridCol w:w="4455"/>
        <w:gridCol w:w="3006"/>
      </w:tblGrid>
      <w:tr w:rsidR="00394CAA" w14:paraId="327496BE" w14:textId="77777777" w:rsidTr="00F14FFF">
        <w:tc>
          <w:tcPr>
            <w:tcW w:w="1555" w:type="dxa"/>
            <w:shd w:val="clear" w:color="auto" w:fill="D9F5D3"/>
          </w:tcPr>
          <w:p w14:paraId="474893B2" w14:textId="5C916E4C" w:rsidR="00394CAA" w:rsidRPr="00FE7654" w:rsidRDefault="00394CAA" w:rsidP="00394CAA">
            <w:pPr>
              <w:rPr>
                <w:b/>
                <w:bCs/>
              </w:rPr>
            </w:pPr>
            <w:r w:rsidRPr="00FE7654">
              <w:rPr>
                <w:b/>
                <w:bCs/>
              </w:rPr>
              <w:t>Field</w:t>
            </w:r>
          </w:p>
        </w:tc>
        <w:tc>
          <w:tcPr>
            <w:tcW w:w="4455" w:type="dxa"/>
            <w:shd w:val="clear" w:color="auto" w:fill="D9F5D3"/>
          </w:tcPr>
          <w:p w14:paraId="4656F811" w14:textId="497240F8" w:rsidR="00394CAA" w:rsidRPr="00FE7654" w:rsidRDefault="006F705E" w:rsidP="00394CAA">
            <w:pPr>
              <w:rPr>
                <w:b/>
                <w:bCs/>
              </w:rPr>
            </w:pPr>
            <w:r w:rsidRPr="00FE7654">
              <w:rPr>
                <w:b/>
                <w:bCs/>
              </w:rPr>
              <w:t>Description</w:t>
            </w:r>
          </w:p>
        </w:tc>
        <w:tc>
          <w:tcPr>
            <w:tcW w:w="3006" w:type="dxa"/>
            <w:shd w:val="clear" w:color="auto" w:fill="D9F5D3"/>
          </w:tcPr>
          <w:p w14:paraId="11778D4E" w14:textId="36D5C16E" w:rsidR="00394CAA" w:rsidRPr="00FE7654" w:rsidRDefault="006F705E" w:rsidP="00394CAA">
            <w:pPr>
              <w:rPr>
                <w:b/>
                <w:bCs/>
              </w:rPr>
            </w:pPr>
            <w:r w:rsidRPr="00FE7654">
              <w:rPr>
                <w:b/>
                <w:bCs/>
              </w:rPr>
              <w:t>Value to Use</w:t>
            </w:r>
          </w:p>
        </w:tc>
      </w:tr>
      <w:tr w:rsidR="00394CAA" w14:paraId="25BBDFA0" w14:textId="77777777" w:rsidTr="004707EB">
        <w:tc>
          <w:tcPr>
            <w:tcW w:w="1555" w:type="dxa"/>
          </w:tcPr>
          <w:p w14:paraId="3DC7D3B6" w14:textId="4EDCAD46" w:rsidR="00394CAA" w:rsidRDefault="00394CAA" w:rsidP="00394CAA">
            <w:r>
              <w:t>Name</w:t>
            </w:r>
          </w:p>
        </w:tc>
        <w:tc>
          <w:tcPr>
            <w:tcW w:w="4455" w:type="dxa"/>
          </w:tcPr>
          <w:p w14:paraId="3611BB0B" w14:textId="0A78CBF2" w:rsidR="00394CAA" w:rsidRDefault="006F705E" w:rsidP="00394CAA">
            <w:r>
              <w:t xml:space="preserve">This will be the name of your project. When you create the project a folder will be created </w:t>
            </w:r>
            <w:r w:rsidR="004707EB">
              <w:t>that matches the project name</w:t>
            </w:r>
          </w:p>
        </w:tc>
        <w:tc>
          <w:tcPr>
            <w:tcW w:w="3006" w:type="dxa"/>
          </w:tcPr>
          <w:p w14:paraId="61416B3D" w14:textId="15118E1E" w:rsidR="00394CAA" w:rsidRDefault="004707EB" w:rsidP="00394CAA">
            <w:r>
              <w:t>Week 8</w:t>
            </w:r>
          </w:p>
        </w:tc>
      </w:tr>
      <w:tr w:rsidR="00394CAA" w14:paraId="0C9C2D9E" w14:textId="77777777" w:rsidTr="004707EB">
        <w:tc>
          <w:tcPr>
            <w:tcW w:w="1555" w:type="dxa"/>
          </w:tcPr>
          <w:p w14:paraId="337EB626" w14:textId="445C5B90" w:rsidR="00394CAA" w:rsidRDefault="006F705E" w:rsidP="00394CAA">
            <w:r>
              <w:t>Location</w:t>
            </w:r>
          </w:p>
        </w:tc>
        <w:tc>
          <w:tcPr>
            <w:tcW w:w="4455" w:type="dxa"/>
          </w:tcPr>
          <w:p w14:paraId="6D1EC779" w14:textId="77777777" w:rsidR="00394CAA" w:rsidRDefault="004707EB" w:rsidP="00394CAA">
            <w:r>
              <w:t>Where your project (folder) will be stored.</w:t>
            </w:r>
          </w:p>
          <w:p w14:paraId="702DD620" w14:textId="77777777" w:rsidR="004707EB" w:rsidRDefault="004707EB" w:rsidP="00394CAA"/>
          <w:p w14:paraId="268F8FD0" w14:textId="77777777" w:rsidR="004707EB" w:rsidRPr="000A3336" w:rsidRDefault="004707EB" w:rsidP="00394CAA">
            <w:pPr>
              <w:rPr>
                <w:b/>
                <w:bCs/>
                <w:color w:val="FF0000"/>
              </w:rPr>
            </w:pPr>
            <w:r w:rsidRPr="000A3336">
              <w:rPr>
                <w:b/>
                <w:bCs/>
                <w:color w:val="FF0000"/>
              </w:rPr>
              <w:t>DO NOT USE THE O:\ DRIVE!!</w:t>
            </w:r>
          </w:p>
          <w:p w14:paraId="48C8CC90" w14:textId="77777777" w:rsidR="004707EB" w:rsidRDefault="004707EB" w:rsidP="00394CAA">
            <w:r>
              <w:t>The O:\ drive represents your OneDrive folder. Although OneDrive can handle</w:t>
            </w:r>
            <w:r w:rsidR="00526437">
              <w:t xml:space="preserve"> syncing individual</w:t>
            </w:r>
            <w:r>
              <w:t xml:space="preserve"> Processing (.PDE) files perfectly file, </w:t>
            </w:r>
            <w:r w:rsidR="00526437">
              <w:t>it will struggle to sync an IntelliJ project, as the project folder will contain many</w:t>
            </w:r>
            <w:r w:rsidR="005374AD">
              <w:t xml:space="preserve"> </w:t>
            </w:r>
            <w:r w:rsidR="00FD6579">
              <w:t>smaller files.</w:t>
            </w:r>
          </w:p>
          <w:p w14:paraId="2D8700C9" w14:textId="77777777" w:rsidR="008A42FE" w:rsidRDefault="008A42FE" w:rsidP="00394CAA"/>
          <w:p w14:paraId="1F1E8C0D" w14:textId="21E777F0" w:rsidR="008A42FE" w:rsidRPr="004707EB" w:rsidRDefault="008A42FE" w:rsidP="00394CAA">
            <w:r>
              <w:t xml:space="preserve">We will be using the W:\ drive – this is a storage area available to you when on a campus machine. If you want to continue to </w:t>
            </w:r>
            <w:r>
              <w:lastRenderedPageBreak/>
              <w:t>work on</w:t>
            </w:r>
            <w:r w:rsidR="00A75FE8">
              <w:t xml:space="preserve"> your exercises outside of the lab, the bottom of this lab sheet </w:t>
            </w:r>
            <w:r w:rsidR="00C95E37">
              <w:t xml:space="preserve">(Appendix A) </w:t>
            </w:r>
            <w:r w:rsidR="00A75FE8">
              <w:t>shows how to export your project as a ZIP file, which can then be imported into IntelliJ on another machine.</w:t>
            </w:r>
          </w:p>
        </w:tc>
        <w:tc>
          <w:tcPr>
            <w:tcW w:w="3006" w:type="dxa"/>
          </w:tcPr>
          <w:p w14:paraId="76C7DB15" w14:textId="77777777" w:rsidR="00394CAA" w:rsidRDefault="008A42FE" w:rsidP="00394CAA">
            <w:r>
              <w:lastRenderedPageBreak/>
              <w:t>W:\</w:t>
            </w:r>
          </w:p>
          <w:p w14:paraId="081138ED" w14:textId="77777777" w:rsidR="0021074E" w:rsidRDefault="0021074E" w:rsidP="00394CAA"/>
          <w:p w14:paraId="35BD1C20" w14:textId="71A64434" w:rsidR="0021074E" w:rsidRDefault="0021074E" w:rsidP="0021074E">
            <w:r>
              <w:rPr>
                <w:b/>
                <w:bCs/>
              </w:rPr>
              <w:t>Note:</w:t>
            </w:r>
            <w:r>
              <w:t xml:space="preserve"> you may want to create a subfolder in W:\ named </w:t>
            </w:r>
            <w:r>
              <w:rPr>
                <w:b/>
                <w:bCs/>
              </w:rPr>
              <w:t>Programming</w:t>
            </w:r>
            <w:r>
              <w:t xml:space="preserve"> and set that as your location. This will then create a folder for your project at </w:t>
            </w:r>
            <w:r w:rsidRPr="0021074E">
              <w:rPr>
                <w:b/>
                <w:bCs/>
              </w:rPr>
              <w:t>W:\Programming\Week 8</w:t>
            </w:r>
          </w:p>
          <w:p w14:paraId="71EF83B2" w14:textId="32ECB5E4" w:rsidR="0021074E" w:rsidRPr="0021074E" w:rsidRDefault="0021074E" w:rsidP="00394CAA"/>
        </w:tc>
      </w:tr>
      <w:tr w:rsidR="00394CAA" w14:paraId="5BF4CCC1" w14:textId="77777777" w:rsidTr="004707EB">
        <w:tc>
          <w:tcPr>
            <w:tcW w:w="1555" w:type="dxa"/>
          </w:tcPr>
          <w:p w14:paraId="5E8EB3E1" w14:textId="22301BCB" w:rsidR="00394CAA" w:rsidRDefault="00A75FE8" w:rsidP="00394CAA">
            <w:r>
              <w:t>Language</w:t>
            </w:r>
          </w:p>
        </w:tc>
        <w:tc>
          <w:tcPr>
            <w:tcW w:w="4455" w:type="dxa"/>
          </w:tcPr>
          <w:p w14:paraId="2397A265" w14:textId="5B348659" w:rsidR="00394CAA" w:rsidRDefault="00A75FE8" w:rsidP="00394CAA">
            <w:r>
              <w:t>The language our project will use. Keep this default.</w:t>
            </w:r>
          </w:p>
        </w:tc>
        <w:tc>
          <w:tcPr>
            <w:tcW w:w="3006" w:type="dxa"/>
          </w:tcPr>
          <w:p w14:paraId="0B3DC680" w14:textId="43C0FF93" w:rsidR="00394CAA" w:rsidRPr="00A75FE8" w:rsidRDefault="00A75FE8" w:rsidP="00394CAA">
            <w:pPr>
              <w:rPr>
                <w:i/>
                <w:iCs/>
              </w:rPr>
            </w:pPr>
            <w:r>
              <w:rPr>
                <w:i/>
                <w:iCs/>
              </w:rPr>
              <w:t>Leave the default selected (Java)</w:t>
            </w:r>
          </w:p>
        </w:tc>
      </w:tr>
      <w:tr w:rsidR="00A75FE8" w14:paraId="11DD1F6F" w14:textId="77777777" w:rsidTr="004707EB">
        <w:tc>
          <w:tcPr>
            <w:tcW w:w="1555" w:type="dxa"/>
          </w:tcPr>
          <w:p w14:paraId="1B6DE20C" w14:textId="3BFA093C" w:rsidR="00A75FE8" w:rsidRDefault="00A75FE8" w:rsidP="00394CAA">
            <w:r>
              <w:t>Build System</w:t>
            </w:r>
          </w:p>
        </w:tc>
        <w:tc>
          <w:tcPr>
            <w:tcW w:w="4455" w:type="dxa"/>
          </w:tcPr>
          <w:p w14:paraId="6185B9AE" w14:textId="2FE2D62F" w:rsidR="00A75FE8" w:rsidRDefault="00032FD5" w:rsidP="00394CAA">
            <w:r>
              <w:t xml:space="preserve">The build system. </w:t>
            </w:r>
            <w:r w:rsidR="00A75FE8">
              <w:t>Keep this default.</w:t>
            </w:r>
          </w:p>
        </w:tc>
        <w:tc>
          <w:tcPr>
            <w:tcW w:w="3006" w:type="dxa"/>
          </w:tcPr>
          <w:p w14:paraId="62312173" w14:textId="57E5A9EB" w:rsidR="00A75FE8" w:rsidRDefault="00A75FE8" w:rsidP="00394CAA">
            <w:pPr>
              <w:rPr>
                <w:i/>
                <w:iCs/>
              </w:rPr>
            </w:pPr>
            <w:r>
              <w:rPr>
                <w:i/>
                <w:iCs/>
              </w:rPr>
              <w:t>Leave the default selected (IntelliJ)</w:t>
            </w:r>
          </w:p>
        </w:tc>
      </w:tr>
      <w:tr w:rsidR="00A75FE8" w14:paraId="662403E4" w14:textId="77777777" w:rsidTr="004707EB">
        <w:tc>
          <w:tcPr>
            <w:tcW w:w="1555" w:type="dxa"/>
          </w:tcPr>
          <w:p w14:paraId="4A28F026" w14:textId="6840C76F" w:rsidR="00A75FE8" w:rsidRDefault="00A75FE8" w:rsidP="00394CAA">
            <w:r>
              <w:t>JDK</w:t>
            </w:r>
          </w:p>
        </w:tc>
        <w:tc>
          <w:tcPr>
            <w:tcW w:w="4455" w:type="dxa"/>
          </w:tcPr>
          <w:p w14:paraId="1F91B7E6" w14:textId="32D08F81" w:rsidR="00A75FE8" w:rsidRDefault="00A75FE8" w:rsidP="00394CAA">
            <w:r>
              <w:t xml:space="preserve">The version of the </w:t>
            </w:r>
            <w:r w:rsidR="00C6639A">
              <w:t>Java Development Kit (JDK) to use for this project. We will keep the default.</w:t>
            </w:r>
          </w:p>
        </w:tc>
        <w:tc>
          <w:tcPr>
            <w:tcW w:w="3006" w:type="dxa"/>
          </w:tcPr>
          <w:p w14:paraId="3448C115" w14:textId="3B7D650F" w:rsidR="00A75FE8" w:rsidRDefault="00C6639A" w:rsidP="00394CAA">
            <w:pPr>
              <w:rPr>
                <w:i/>
                <w:iCs/>
              </w:rPr>
            </w:pPr>
            <w:r>
              <w:rPr>
                <w:i/>
                <w:iCs/>
              </w:rPr>
              <w:t>Leave the default selected (18)</w:t>
            </w:r>
          </w:p>
        </w:tc>
      </w:tr>
    </w:tbl>
    <w:p w14:paraId="504D0E93" w14:textId="7AF0FF83" w:rsidR="000D5424" w:rsidRDefault="000D5424">
      <w:pPr>
        <w:rPr>
          <w:rFonts w:asciiTheme="majorHAnsi" w:eastAsiaTheme="majorEastAsia" w:hAnsiTheme="majorHAnsi" w:cstheme="majorBidi"/>
          <w:b/>
          <w:color w:val="000000" w:themeColor="text1"/>
          <w:sz w:val="32"/>
          <w:szCs w:val="32"/>
        </w:rPr>
      </w:pPr>
    </w:p>
    <w:p w14:paraId="690ECD2B" w14:textId="7FDD1162" w:rsidR="00977901" w:rsidRDefault="00CE0A38" w:rsidP="0032472E">
      <w:pPr>
        <w:pStyle w:val="Heading1"/>
      </w:pPr>
      <w:r>
        <w:rPr>
          <w:b w:val="0"/>
          <w:bCs/>
          <w:noProof/>
        </w:rPr>
        <mc:AlternateContent>
          <mc:Choice Requires="wpg">
            <w:drawing>
              <wp:anchor distT="0" distB="0" distL="114300" distR="114300" simplePos="0" relativeHeight="251701248" behindDoc="0" locked="0" layoutInCell="1" allowOverlap="1" wp14:anchorId="1FEC660D" wp14:editId="04C2B6E3">
                <wp:simplePos x="0" y="0"/>
                <wp:positionH relativeFrom="column">
                  <wp:posOffset>-638175</wp:posOffset>
                </wp:positionH>
                <wp:positionV relativeFrom="paragraph">
                  <wp:posOffset>-69850</wp:posOffset>
                </wp:positionV>
                <wp:extent cx="540000" cy="540000"/>
                <wp:effectExtent l="0" t="0" r="0" b="0"/>
                <wp:wrapNone/>
                <wp:docPr id="33" name="Group 33"/>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34"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5"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50E49086" id="Group 33" o:spid="_x0000_s1026" style="position:absolute;margin-left:-50.25pt;margin-top:-5.5pt;width:42.5pt;height:42.5pt;z-index:251701248"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GKrJHgMAAL4HAAAOAAAAZHJzL2Uyb0RvYy54bWykVW1P&#10;2zAQ/j5p/8HKd0gKlEHUFm1loEloQ7Bpn13HSSwc27Ldt3+/u8tLKTA2ARKpHd8999yTu/PkYtNo&#10;tpI+KGumyegwS5g0whbKVNPk18+rg7OEhchNwbU1cppsZUguZh8/TNYul0e2trqQngGICfnaTZM6&#10;RpenaRC1bHg4tE4aOCytb3iEra/SwvM1oDc6Pcqy03RtfeG8FTIEeHvZHiYzwi9LKeKPsgwyMj1N&#10;gFukp6fnAp/pbMLzynNXK9HR4G9g0XBlIOgAdckjZ0uvnkE1SngbbBkPhW1SW5ZKSMoBshllT7K5&#10;9nbpKJcqX1dukAmkfaLTm2HF99W1d/fu1oMSa1eBFrTDXDalb/AXWLINSbYdJJObyAS8HJ9k8Jcw&#10;AUfdmiQVNej+zEvUX1/1S/ug6R6VtYPiCLv8w/vyv6+5kyRryCH/W89UMU2OTxJmeAM1egdVw02l&#10;Zc7u7NIUsmBz6w0UORtjwSAd8BtEC3kA/d6n2JA5z50P8VrahuFimkANmAIpUX3x1U2IwAHsezsM&#10;HKxWxZXSmja+Wsy1ZysORf8lm199Pkfa4LJnpg0aG4tu7TG+AeX7fGgVt1qinTZ3sgSh4JsfERNq&#10;UTnE4UJIE0ftUc0L2YYfU3l00bGp0YO4ECAilxB/wO4AessWpMduYTp7dJXU4YNz9hqx1nnwoMjW&#10;xMG5Ucb6lwA0ZNVFbu17kVppUKWFLbZQRj7quW0HDTeitjBnRPTkjFZQwrOJUyKH/66XYfWslv89&#10;88ArLr1MOpDmvzAa7h+W7gDGjuNRLZRWcUsjFHJGUmZ1qwSWMW4etcW4bws4xqgM+qSQQUByv+UC&#10;l6oybK1izai8GH4fzLnHaVGhXpW4seIhoJb7Z7Tdi7/QymFd4lfCdZcpxHwy+F4Qqx2ql1YsG6jI&#10;9pbwUkPS1oRauZAwn8tmIaHp/beCPi60hhfYZEAO1tHLKOqe6I4M0v5Lrx+PzjKQCsZguyKgfkqe&#10;nH46P4dTnJLdGsH7abfr5b7nX213kqulQUtgRSVJlwTBdhca3kKP92S1u3ZnfwAAAP//AwBQSwME&#10;CgAAAAAAAAAhAKE988IREwAAERMAABQAAABkcnMvbWVkaWEvaW1hZ2UxLnBuZ4lQTkcNChoKAAAA&#10;DUlIRFIAAAGAAAABgAgGAAAApMe1vwAAAAFzUkdCAK7OHOkAAAAEZ0FNQQAAsY8L/GEFAAAACXBI&#10;WXMAADsOAAA7DgHMtqGDAAASpklEQVR4Xu3deYz2+znH8UPFrpY0sQXdLFWl1ogldiKWoEIjlsYS&#10;OxVLrKkImqAaaWyxtFWtVouEVOwlpGItYvnDTix/oLGWiOX6OSbnOU8/zzzz+93Xb87cv+v1St5x&#10;Wn3mvr/XzLm+c+bcM3MPAAAAAAAAAAAAAAAAAAAAAAAAAAAAAAAAAAAAAAAAAAAAAAAAAAAAAAAA&#10;AAAAAAAAAAAAAAAAAAAAAAAAAAAAAAAAAAAAAAAAAAAAAAAAAAAAAAAAAAAAAAAAAAAAAAAAAAAA&#10;AAA32v9I0tDGS0ORpAmNl4YiSRMaLw1FkiY0XhqKJE1ovDQUSZrQeGkokjSh8dJQJGlC46WhSNKE&#10;xktDkaQJjZeGIkkTGi8NRZImNF4aiiRNaLw0FEma0HhpKJI0ofHSUCRpQuOloUjShMZLQ5GkCY2X&#10;hiJJExovDUWSJjReGookTWi8NBRJmtB4aSiSNKHx0lAkaULjpaFI6ukl1VOrj6geWz30///6SdWf&#10;VunPnNLRH6+78dJQJJ3e06vXqS6zLM/0Z7d09Mfbo/HSUCSd1vJZ8FW9d5XexpqO/nh7NV4aiqTt&#10;LZ/1rnXKZ8pHf7w9Gy8NRdK2lq973+3LIney5WvmR3+8vRsvDUXStrZ8dnxh+Ren6W1e1tEfb+/G&#10;S0ORtK01Xxu/3fJn09u8rKM/3t6Nl4YiaVvLyyC3Wr60kt7mZR398fZuvDQUSdtyAdyZC+AGSkOR&#10;tK0nVFttebnk0R9v78ZLQ5G0reVfdG71xCq9zcs6+uPt3XhpKJK2tbzUcYvlyyMvqtLbvKyjP97e&#10;jZeGIml7W14qecpLJI/+eHs2XhqKpNNavt59VcvLI19apbdz1Y7+eHs1XhqKpNO722fKy5dFlv9N&#10;13I8+uPt0XhpKJJ6Wn5c8vLlj+Uz5mUhLi1/vfwL0eX/l/7MKR398bobLw1FkiY0XhqKJE1ovDQU&#10;SZrQeGkokjSh8dJQJGlC46WhSNKExktDkaQJjZeGIkkTGi8NRZImNF4aiiRNaLw0FEma0HhpKJI0&#10;ofHSUCRpQuOloUjShMZLQ5GkCY2XhiJJExovDUWSJjReGookTWi8NBRJmtB4aSiSNKHx0lAkaULj&#10;paFI0oTGS0ORpAmNl4YiSRMaLw2lM4Ct0k7pbLw0lM4Atko7pbPx0lA6A9gq7ZTOxktD6Qxgq7RT&#10;OhsvDaUzgK3STulsvDSUzgC2Sjuls/HSUDoD2CrtlM7GS0PpDGCrtFM6Gy8NpTOArdJO6Wy8NJTO&#10;ALZKO6Wz8dJQOgPYKu2UzsZLQ+kMYKu0UzobLw2lM4Ct0k7pbLw0lM4Atko7pbPx0lA6A9gq7ZTO&#10;xktD6Qxgq7RTOhsvDaUzgK3STulsvDSUzgC2Sjuls/HSUDoD2CrtlM7GS0PpDGCrtFM6Gy8NpTOA&#10;rdJO6Wy8NJTOALZKO6Wz8dJQOgPYKu2UzsZLQ+kMYKu0UzobLw2lM4Ct0k7pbLw0lM4Atko7pbPx&#10;0lA6A9gq7ZTOxktD6Qxgq7RTOhsvDaUzgK3STulsvDSUzgC2Sjuls/HSUDoD2CrtlM7GS0PpDGCr&#10;tFM6Gy8NpTPo8ur//3+ZI+2UzsZLQ+kMuvxM9fTqPf/vPzFB2imdjZeG0hmne83q8ff+5VjvUN36&#10;cfXL1adVr1TdNMv7anmfcbpb3+d7NF4aSmecZlkkv1gts3zi8l8M9bTq9o+tpZdW31y9TXUTLO+j&#10;5Xkt7zOXwOluf393N14aSmds99DqGdWt83xSNc3ytf9/rW6dQ+rHq4+uHihfWr2sung+z63eqmK7&#10;W9+/ezReGkpnbJOW/0XTLoHPrtIc7tSfVF9VvXF1XW5f/hctl8CjKra5fZ7djZeG0hnrPay60/K/&#10;aNIl8BtVmsFVenb1ftWe7rT8L3IJbJfm2dl4aSidsc5Vlv9FEy6BZXmns6/twdUe7rb8L3IJbJNm&#10;2dl4aSidcXVrlv9FR78Evr9K517Tc6o9XHX5X+QSWC/NsbPx0lA642qW5f/MKs3wbh31Eli+hp/O&#10;u7b3r7qtXf4XPa9yCVxdmmFn46WhdMbdnbL8LzriJfCVVTrrmn6z6rZ1+V/kEri6NL/OxktD6YzL&#10;dSz/i452CSyv5knnXNPnVp1OXf4XLZfAW1dcLs2us/HSUDrjzh5edS3/i45yCSyv50/nW9O/Va9R&#10;dela/he5BO4uza2z8dJQOiO79Tt8uzvCj414YZXOtqZvrbosM02PcWq+Y/hyaWadjZeG0hkvb4/P&#10;/C/6keqx1TlbfqxDOtva3rHqsnxH7w9U6XFOzT8J3FmaV2fjpaF0xv0ty//7qjSrUzvC8l88pUrn&#10;W9PPVt32vAR+sHIJvLw0q87GS0PpjPtY/nf3oGr5AW/pjGv6+GoPLoHrlebU2XhpKJ1xL8v/apYf&#10;8ZzOuKa/qvbkErg+aUadjZeG0hn33POIyvK/mhdX6Zxr+tpqb3tfAo+uyPPpbLw0lM6ms/yvbvlN&#10;X+mca1v+aes6uAT2l2bT2XhpKJ1NZvmv871VOuuaXlBdJ5fAvtJcOhsvDaWzqZbl/6wqzeTUjrj8&#10;H1Kls67tQ6rrtucl8Pxq8iWQZtLZeGkonU1k+a/3JVU675p+t3qguAT2kebR2XhpKJ1NY/lv8wdV&#10;OvOavrB6ILkE+qVZdDZeGkpnkzyysvzX+/AqnXlN/1W9bvVA2/sSuCm//P66pDl0Nl4aSmdTWP7b&#10;LedL517Td1U3hUugT5pBZ+OloXQ2wbL8O35zVeroy//Nq3Tutb1bdZPseQksr3Sacgmk83c2XhpK&#10;Z0dn+Z/myVU6+5qWn6h5E7kETpfO3tl4aSidHZnlf7q/rdL51/TJ1U3lEjhNOndn46WhdHZUy5cu&#10;LP/TfFKVzr+mv6teobrJ9r4EHlMdVTpzZ+OloXR2RJZ/j5+v0gzW9A3VOXAJbJPO29l4aSidHY3l&#10;3+NdqjSDtZ3TL1d3CayXztrZeGkonR3JsvyfXaVzntqk5b/4jirNYU0/Wp2bPS+BH6qOdgmkc3Y2&#10;XhpKZ0dh+fd5cPUfVZrFmj6yOkcugatLZ+xsvDSUzo7A8u/1xCrNYk1/WJ0zl8DVpPN1Nl4aSmfn&#10;7i0qy7/Xb1dpHmv6surc7X0JvG117tLZOhsvDaWzc2b59/ugKs1jbW9QHYFL4HLpXJ2Nl4bS2bmy&#10;/PfxvCrNZE3LL9k5EpfAnaUzdTZeGkpn52hZ/s+p0nlObfLyf7MqzWRt710dzZ6XwA9X53oJpPN0&#10;Nl4aSmfnxvLfz1dXaS5r+tXqqFwCLy+dpbPx0lA6OyeW/77+okqzWdNnVEfmEri/dI7OxktD6exc&#10;vGVl+e/n8VWazZr+qXqV6uj2vgTerjoX6QydjZeG0tk5sPz391NVms+avqWawiVwr/T8OxsvDaWz&#10;m25Z/nv9jWb532uZQZrP2s7pM9cOe14Cy8fmOcwzPffOxktD6ewms/yvx/KZe5rRmn6ymmj6JZCe&#10;d2fjpaF0dlNZ/tfjVat/rtKc1vSx1VSTL4H0nDsbLw2ls5to77+hLP/7fGaV5rSmP6+mm/oxm55v&#10;Z+OloXR201j+1+vXqjSrNS3fP8DMj930XDsbLw2ls5vGBXB93qdKc1rbm1a4APZovDSUzm6ivf9G&#10;mvZqlTtZfmZPmtGanlsx999Zpefb2XhpKJ3dVC6Bfb1hlWaztg+sppv8goX0nDsbLw2ls5vMJbCf&#10;L6/SXNb0W9V001+tlp53Z+OloXR20+15CZzbt913+qMqzWRNn19Ntiz/6d+hnp57Z+OloXR2DlwC&#10;vT6qSrNY079Xr1VNZfnfKz3/zsZLQ+nsXOx9CZz7b2Za48eqNIc1fXs1lZ9Ke590hs7GS0Pp7Jy4&#10;BE731lU6/9reuZrI8r+/dI7OxktD6ezc7HkJHOUXdV/mG6t09jW9qJpoWf5+Den9pbN0Nl4aSmfn&#10;yCWwzStUf1+lc6/pE6tpLP8snaez8dJQOjtXe18Cj6mO5lOqdN41/U01zZtXln+WztTZeGkonZ0z&#10;l8A6v1Sls67p66tJLP/LpXN1Nl4aSmfnbs9L4AXVUS6Bd6/SGde2LMQplrN+f5XmcGpHWP6LdLbO&#10;xktD6ewIXAJ3991VOt+alldKTWH5X006X2fjpaF0dhR7XwJvU52r16v+u0pnW9OHVRM8srL8ryad&#10;sbPx0lA6OxKXQPZFVTrTmn6/msDyXyeds7Px0lA6O5o9L4HnV+d4Cfxelc6zpi+ujm5Z/s+q0vlP&#10;7YjLf5HO2tl4aSidHZFL4D4fWqVzrO0h1ZFZ/tuk83Y2XhpKZ0e19yXw6OocLC9nTWdY0/dUR/aI&#10;yvLfJp25s/HSUDo7sumXwLLY0nNf23tUR2X5nyadu7Px0lA6O7rJl8DXVel5r+nF1VFZ/qdLZ+9s&#10;vDSUzibY8xL4weqmXgJ/XaXnvKZPrY5oWf4dvxM5NWX5L9L5OxsvDaWzKaZdAp9Qpee6pn+oHlQd&#10;jeXfJ82gs/HSUDqbZO9LYPlZ+zfFz1Xpea7pm6qjeXhl+fdJc+hsvDSUzqaZcAm8U5We39rO5ZVO&#10;V2X590uz6Gy8NJTOJtrzEnhe9UBfAt9Wpee2phdWR7Is/2dW6aynNnX5L9I8OhsvDaWzqY56Cbxm&#10;9bIqPa81Pa46Cst/P2kmnY2XhtLZZHtfAo+qrtvnVen5rOmPq6N4WGX57yfNpbPx0lA6m+5ol8BL&#10;qvRc1vQV1RFY/vtLs+lsvDSUztj3EnhudV2XwAdU6Tms7Y2qc7cs/2dU6XynZvnfJ82ns/HSUDrj&#10;Xke4BDqe//KjkM+d5X990ow6Gy8NpTPus/clsLz9vbxJlR53be9bnbOHVpb/9Ulz6my8NJTOuL9z&#10;vQSeVKXHXNOvV+fM8r9+aVadjZeG0hkvb89LYHm7e1wCf1alx1vTZ1Xnaln+T6/SuU7N8r+zNK/O&#10;xktD6YxseT39L1ZpZqf2OVWnj6nS46zpX6pXq87VMtN0rlNbPgaWjwWyNLPOxktD6Yw72+OfBJ5c&#10;vWrV6Seq9Fhrelp17jq+DHZrPvO/uzS3zsZLQ+mMy3VeAnss/7et0mOt7e2rI+i6BCz/q0mz62y8&#10;NJTOuLuOS2CP5b94apUeb00/XR3JqZeA5X91aX6djZeG0hlXc8olsNfyf+XqH6v0mGv6uOpotl4C&#10;lv86aYadjZeG0hlXt+US2Gv5Lz69So+5pr+sjmrtJWD5r5fm2Nl4aSidsc6aS2DP5b/4lSo97pq+&#10;pjqyq14Clv82aZadjZeG0hnrXeUS2Hv5v1eVHndty+vnj+5ul4Dlv12aZ2fjpaF0xjaXXQJ7L/9F&#10;x3e8Lr/BbIo7XQKW/2nSTDsbLw2lM7ZLl8B1LP/Xr259zK19cDXJ7ZeA5X+6W+e5R+OloXTGaW79&#10;juHlJZnX4Uur29+Pa/udaqKLl836Dt8et39cdTdeGkpnnG5ZJN0/3uEyH1stP7gtvT+v2hdUUy3v&#10;K8u/R/rY6my8NJTOOF/Lj25+VpXer5f1n9VrV3Cq9PHV2XhpKJ1x/pbf4LX8Gsfld/mm9/HtfWcF&#10;HdLHV2fjpaF0xrE8rnphld7XF71rBR3Sx1dn46WhdMYxPbp6SvUP1a3v71+ooMutH1t7NF4aSmcc&#10;2ytWn1q9uFre30+ooMvt+6S78dJQOmOOo/zIZ26OtFM6Gy8NpTOArdJO6Wy8NJTOALZKO6Wz8dJQ&#10;OgPYKu2UzsZLQ+kMYKu0UzobLw2lM4Ct0k7pbLw0lM4Atko7pbPx0lA6A9gq7ZTOxktD6Qxgq7RT&#10;OhsvDaUzgK3STulsvDSUzgC2Sjuls/HSUDoD2CrtlM7GS0PpDGCrtFM6Gy8NpTOArdJO6Wy8NJTO&#10;ALZKO6Wz8dJQOgPYKu2UzsZLQ+kMYKu0UzobLw2lM4Ct0k7pbLw0lM4Atko7pbPx0lA6A9gq7ZTO&#10;xktD6Qxgq7RTOhsvDaUzgK3STulsvDSUzgC2Sjuls/HSUDoD2CrtlM7GS0PpDGCrtFM6Gy8NpTOA&#10;rdJO6Wy8NJTOALZKO6Wz8dJQOgPYKu2UzsZLQ+kMYKu0UzobLw1FkiY0XhqKJE1ovDQUSZrQeGko&#10;kjSh8dJQJGlC46WhSNKExktDkaQJjZeGIkkTGi8NRZImNF4aiiRNaLw0FEma0HhpKJI0ofHSUCRp&#10;QuOloUjShMZLQ5GkCY2XhiJJExovDUWSJjReGookTWi8NBRJmtB4aSiSNKHx0lAkaULjpaFI0oTG&#10;S0ORpAmNl4YiSRMCAAAAAAAAAAAAAAAAAAAAAAAAAAAAAAAAAAAAAAAAAAAAAAAAAAAAAAAAAAAA&#10;AAAAAAAAAAAAAAAAAAAAAAAAAAAAAAAAAAAAAAAAAAAAAAAAAAAAAAAAAAAAAAAAAAAAAAAAAOBG&#10;uuee/wVzlYYuyyNfXwAAAABJRU5ErkJgglBLAwQKAAAAAAAAACEAFsMhHGUDAABlAwAAFAAAAGRy&#10;cy9tZWRpYS9pbWFnZTIuc3ZnPHN2ZyB2aWV3Qm94PSIwIDAgOTYgOTYiIHhtbG5zPSJodHRwOi8v&#10;d3d3LnczLm9yZy8yMDAwL3N2ZyIgeG1sbnM6eGxpbms9Imh0dHA6Ly93d3cudzMub3JnLzE5OTkv&#10;eGxpbmsiIGlkPSJJY29uc19XZWJEZXNpZ24iIG92ZXJmbG93PSJoaWRkZW4iPjxwYXRoIGQ9Ik0z&#10;NC41OSA2NC40MSAyMy4xNyA1MyAzNC41OSA0MS41OSAzNy40MSA0NC40MSAyOC44MyA1MyAzNy40&#10;MSA2MS41OSAzNC41OSA2NC40MVoiLz48cGF0aCBkPSJNNjEuNDEgNjQuNDEgNTguNTkgNjEuNTkg&#10;NjcuMTcgNTMgNTguNTkgNDQuNDEgNjEuNDEgNDEuNTkgNzIuODMgNTMgNjEuNDEgNjQuNDFaIi8+&#10;PHJlY3QgeD0iMzUuNDQiIHk9IjUxLjU0IiB3aWR0aD0iMjQuOTkiIGhlaWdodD0iNCIgdHJhbnNm&#10;b3JtPSJtYXRyaXgoMC4zODI4NDUgLTAuOTIzODEzIDAuOTIzODEzIDAuMzgyODQ1IC0xOS44OCA3&#10;Ny4zMykiLz48cGF0aCBkPSJNOCAxNyA4IDc5IDg4IDc5IDg4IDE3Wk03NyAyM0M3OC4xMDQ2IDIz&#10;IDc5IDIzLjg5NTQgNzkgMjUgNzkgMjYuMTA0NiA3OC4xMDQ2IDI3IDc3IDI3IDc1Ljg5NTQgMjcg&#10;NzUgMjYuMTA0NiA3NSAyNSA3NSAyMy44OTU0IDc1Ljg5NTQgMjMgNzcgMjNaTTcwIDIzQzcxLjEw&#10;NDYgMjMgNzIgMjMuODk1NCA3MiAyNSA3MiAyNi4xMDQ2IDcxLjEwNDYgMjcgNzAgMjcgNjguODk1&#10;NCAyNyA2OCAyNi4xMDQ2IDY4IDI1IDY4IDIzLjg5NTQgNjguODk1NCAyMyA3MCAyM1pNNjMgMjND&#10;NjQuMTA0NiAyMyA2NSAyMy44OTU0IDY1IDI1IDY1IDI2LjEwNDYgNjQuMTA0NiAyNyA2MyAyNyA2&#10;MS44OTU0IDI3IDYxIDI2LjEwNDYgNjEgMjUgNjEgMjMuODk1NCA2MS44OTU0IDIzIDYzIDIzWk04&#10;MiA3MyAxNCA3MyAxNCAzMyA4MiAzM1oiLz48L3N2Zz5QSwMEFAAGAAgAAAAhAMeBRzrgAAAACwEA&#10;AA8AAABkcnMvZG93bnJldi54bWxMj0FPwzAMhe9I/IfISNy6JEABlabTNAGnCYkNCXHLWq+t1jhV&#10;k7Xdv8c7wc32e3r+Xr6cXSdGHELryYBeKBBIpa9aqg187d6SZxAhWqps5wkNnDHAsri+ym1W+Yk+&#10;cdzGWnAIhcwaaGLsMylD2aCzYeF7JNYOfnA28jrUshrsxOGuk3dKPUpnW+IPje1x3WB53J6cgffJ&#10;Tqt7/Tpujof1+WeXfnxvNBpzezOvXkBEnOOfGS74jA4FM+39iaogOgOJVipl72XS3IotiU75sjfw&#10;9KBAFrn836H4BQAA//8DAFBLAwQUAAYACAAAACEAIlYO7scAAAClAQAAGQAAAGRycy9fcmVscy9l&#10;Mm9Eb2MueG1sLnJlbHO8kLFqAzEMhvdC3sFo7/nuhlJKfFlKIWtIH0DYOp/JWTaWG5q3j2mWBgLd&#10;Okri//4PbXffcVVnKhISGxi6HhSxTS6wN/B5/Hh+BSUV2eGamAxcSGA3bZ62B1qxtpAsIYtqFBYD&#10;S635TWuxC0WULmXidplTiVjbWLzOaE/oSY99/6LLbwZMd0y1dwbK3o2gjpfcmv9mp3kOlt6T/YrE&#10;9UGFDrF1NyAWT9VAJBfwthw7OXvQjx2G/3EYusw/DvruudMVAAD//wMAUEsBAi0AFAAGAAgAAAAh&#10;AKjWx6gTAQAASQIAABMAAAAAAAAAAAAAAAAAAAAAAFtDb250ZW50X1R5cGVzXS54bWxQSwECLQAU&#10;AAYACAAAACEAOP0h/9YAAACUAQAACwAAAAAAAAAAAAAAAABEAQAAX3JlbHMvLnJlbHNQSwECLQAU&#10;AAYACAAAACEA8hiqyR4DAAC+BwAADgAAAAAAAAAAAAAAAABDAgAAZHJzL2Uyb0RvYy54bWxQSwEC&#10;LQAKAAAAAAAAACEAoT3zwhETAAAREwAAFAAAAAAAAAAAAAAAAACNBQAAZHJzL21lZGlhL2ltYWdl&#10;MS5wbmdQSwECLQAKAAAAAAAAACEAFsMhHGUDAABlAwAAFAAAAAAAAAAAAAAAAADQGAAAZHJzL21l&#10;ZGlhL2ltYWdlMi5zdmdQSwECLQAUAAYACAAAACEAx4FHOuAAAAALAQAADwAAAAAAAAAAAAAAAABn&#10;HAAAZHJzL2Rvd25yZXYueG1sUEsBAi0AFAAGAAgAAAAhACJWDu7HAAAApQEAABkAAAAAAAAAAAAA&#10;AAAAdB0AAGRycy9fcmVscy9lMm9Eb2MueG1sLnJlbHNQSwUGAAAAAAcABwC+AQAAch4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UaxAAAANsAAAAPAAAAZHJzL2Rvd25yZXYueG1sRI/RasJA&#10;FETfC/7Dcgt9kbpRi5HUVVQoROqDWj/gkr1NQrN3w+4a49+7gtDHYWbOMItVbxrRkfO1ZQXjUQKC&#10;uLC65lLB+efrfQ7CB2SNjWVScCMPq+XgZYGZtlc+UncKpYgQ9hkqqEJoMyl9UZFBP7ItcfR+rTMY&#10;onSl1A6vEW4aOUmSmTRYc1yosKVtRcXf6WIU7Bqz3aTHbpju3ST/ztPhoZUXpd5e+/UniEB9+A8/&#10;27lWMP2Ax5f4A+TyDgAA//8DAFBLAQItABQABgAIAAAAIQDb4fbL7gAAAIUBAAATAAAAAAAAAAAA&#10;AAAAAAAAAABbQ29udGVudF9UeXBlc10ueG1sUEsBAi0AFAAGAAgAAAAhAFr0LFu/AAAAFQEAAAsA&#10;AAAAAAAAAAAAAAAAHwEAAF9yZWxzLy5yZWxzUEsBAi0AFAAGAAgAAAAhAD1WRRrEAAAA2wAAAA8A&#10;AAAAAAAAAAAAAAAABwIAAGRycy9kb3ducmV2LnhtbFBLBQYAAAAAAwADALcAAAD4AgAAAAA=&#10;" fillcolor="#b0cfa9" stroked="f"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hxQAAANsAAAAPAAAAZHJzL2Rvd25yZXYueG1sRI/dSgMx&#10;FITvBd8hHME7m/Wn0q5Ni4q1xRZKo94fkuPu4uZkSWK7+vSNUOjlMDPfMJNZ71qxoxAbzwquBwUI&#10;YuNtw5WCj/f51QhETMgWW8+k4JcizKbnZxMsrd/zlnY6VSJDOJaooE6pK6WMpiaHceA74ux9+eAw&#10;ZRkqaQPuM9y18qYo7qXDhvNCjR0912S+9Y9TsNLjzUK/mTs9+nv9lE/D9YsPRqnLi/7xAUSiPp3C&#10;x/bSKrgdwv+X/APk9AAAAP//AwBQSwECLQAUAAYACAAAACEA2+H2y+4AAACFAQAAEwAAAAAAAAAA&#10;AAAAAAAAAAAAW0NvbnRlbnRfVHlwZXNdLnhtbFBLAQItABQABgAIAAAAIQBa9CxbvwAAABUBAAAL&#10;AAAAAAAAAAAAAAAAAB8BAABfcmVscy8ucmVsc1BLAQItABQABgAIAAAAIQAfY+vhxQAAANsAAAAP&#10;AAAAAAAAAAAAAAAAAAcCAABkcnMvZG93bnJldi54bWxQSwUGAAAAAAMAAwC3AAAA+QIAAAAA&#10;">
                  <v:imagedata r:id="rId17" o:title="Web design with solid fill"/>
                  <o:lock v:ext="edit" aspectratio="f"/>
                </v:shape>
              </v:group>
            </w:pict>
          </mc:Fallback>
        </mc:AlternateContent>
      </w:r>
      <w:r w:rsidR="00932EDF">
        <w:t xml:space="preserve">Exercise </w:t>
      </w:r>
      <w:r w:rsidR="00DC6FC3">
        <w:t>1</w:t>
      </w:r>
      <w:r w:rsidR="00932EDF">
        <w:t xml:space="preserve"> – </w:t>
      </w:r>
      <w:r w:rsidR="00BC031C">
        <w:t>Simple Console App</w:t>
      </w:r>
    </w:p>
    <w:p w14:paraId="1CF8BABB" w14:textId="385C450C" w:rsidR="00BC031C" w:rsidRDefault="00BC031C" w:rsidP="00BC031C">
      <w:pPr>
        <w:pStyle w:val="H2Body"/>
        <w:ind w:left="0"/>
      </w:pPr>
      <w:r>
        <w:t>Let’s start off b</w:t>
      </w:r>
      <w:r w:rsidR="00C90FEF">
        <w:t>y</w:t>
      </w:r>
      <w:r>
        <w:t xml:space="preserve"> creating </w:t>
      </w:r>
      <w:r w:rsidR="007930F1">
        <w:t>a</w:t>
      </w:r>
      <w:r>
        <w:t xml:space="preserve"> console application</w:t>
      </w:r>
      <w:r w:rsidR="007930F1">
        <w:t xml:space="preserve"> that simply</w:t>
      </w:r>
      <w:r>
        <w:t xml:space="preserve"> </w:t>
      </w:r>
      <w:r w:rsidR="007930F1">
        <w:t xml:space="preserve">prints something to the console </w:t>
      </w:r>
      <w:r>
        <w:t xml:space="preserve">to ensure our </w:t>
      </w:r>
      <w:r w:rsidR="00C90FEF">
        <w:t>environment</w:t>
      </w:r>
      <w:r>
        <w:t xml:space="preserve"> works.</w:t>
      </w:r>
    </w:p>
    <w:p w14:paraId="5B64D56A" w14:textId="4B3EDED6" w:rsidR="00B65353" w:rsidRDefault="00B65353" w:rsidP="00B65353">
      <w:pPr>
        <w:pStyle w:val="H2Body"/>
        <w:numPr>
          <w:ilvl w:val="0"/>
          <w:numId w:val="8"/>
        </w:numPr>
      </w:pPr>
      <w:r>
        <w:rPr>
          <w:b/>
          <w:bCs/>
        </w:rPr>
        <w:t>Create</w:t>
      </w:r>
      <w:r>
        <w:t xml:space="preserve"> a </w:t>
      </w:r>
      <w:r>
        <w:rPr>
          <w:b/>
          <w:bCs/>
        </w:rPr>
        <w:t>Class</w:t>
      </w:r>
      <w:r>
        <w:t xml:space="preserve"> </w:t>
      </w:r>
      <w:r w:rsidR="007930F1">
        <w:t xml:space="preserve">(right-click the </w:t>
      </w:r>
      <w:r w:rsidR="007930F1">
        <w:rPr>
          <w:b/>
          <w:bCs/>
        </w:rPr>
        <w:t>src</w:t>
      </w:r>
      <w:r w:rsidR="007930F1">
        <w:t xml:space="preserve"> folder and select </w:t>
      </w:r>
      <w:r w:rsidR="007930F1">
        <w:rPr>
          <w:b/>
          <w:bCs/>
        </w:rPr>
        <w:t>New</w:t>
      </w:r>
      <w:r w:rsidR="007930F1">
        <w:t xml:space="preserve"> -&gt; </w:t>
      </w:r>
      <w:r w:rsidR="007930F1">
        <w:rPr>
          <w:b/>
          <w:bCs/>
        </w:rPr>
        <w:t>Java Class</w:t>
      </w:r>
      <w:r w:rsidR="002B433F">
        <w:t>)</w:t>
      </w:r>
      <w:r w:rsidR="00366A28">
        <w:t xml:space="preserve"> – see </w:t>
      </w:r>
      <w:r w:rsidR="00366A28">
        <w:fldChar w:fldCharType="begin"/>
      </w:r>
      <w:r w:rsidR="00366A28">
        <w:instrText xml:space="preserve"> REF _Ref119741337 \h </w:instrText>
      </w:r>
      <w:r w:rsidR="00366A28">
        <w:fldChar w:fldCharType="separate"/>
      </w:r>
      <w:r w:rsidR="005F7292">
        <w:t xml:space="preserve">Figure </w:t>
      </w:r>
      <w:r w:rsidR="005F7292">
        <w:rPr>
          <w:noProof/>
        </w:rPr>
        <w:t>5</w:t>
      </w:r>
      <w:r w:rsidR="00366A28">
        <w:fldChar w:fldCharType="end"/>
      </w:r>
      <w:r w:rsidR="00366A28">
        <w:t>.</w:t>
      </w:r>
    </w:p>
    <w:p w14:paraId="1FE3505A" w14:textId="3DA74DCC" w:rsidR="006560B4" w:rsidRDefault="006560B4" w:rsidP="00B65353">
      <w:pPr>
        <w:pStyle w:val="H2Body"/>
        <w:numPr>
          <w:ilvl w:val="0"/>
          <w:numId w:val="8"/>
        </w:numPr>
      </w:pPr>
      <w:r w:rsidRPr="006560B4">
        <w:t>Name the Class</w:t>
      </w:r>
      <w:r>
        <w:rPr>
          <w:b/>
          <w:bCs/>
        </w:rPr>
        <w:t xml:space="preserve"> HelloWorld</w:t>
      </w:r>
      <w:r w:rsidR="00366A28">
        <w:rPr>
          <w:b/>
          <w:bCs/>
        </w:rPr>
        <w:t xml:space="preserve"> </w:t>
      </w:r>
      <w:r w:rsidR="00366A28">
        <w:t>(</w:t>
      </w:r>
      <w:r w:rsidR="00366A28">
        <w:fldChar w:fldCharType="begin"/>
      </w:r>
      <w:r w:rsidR="00366A28">
        <w:instrText xml:space="preserve"> REF _Ref119741361 \h </w:instrText>
      </w:r>
      <w:r w:rsidR="00366A28">
        <w:fldChar w:fldCharType="separate"/>
      </w:r>
      <w:r w:rsidR="005F7292">
        <w:t xml:space="preserve">Figure </w:t>
      </w:r>
      <w:r w:rsidR="005F7292">
        <w:rPr>
          <w:noProof/>
        </w:rPr>
        <w:t>6</w:t>
      </w:r>
      <w:r w:rsidR="00366A28">
        <w:fldChar w:fldCharType="end"/>
      </w:r>
      <w:r w:rsidR="00366A28">
        <w:t>)</w:t>
      </w:r>
    </w:p>
    <w:p w14:paraId="1EED62F2" w14:textId="426514F5" w:rsidR="00B65353" w:rsidRDefault="00B65353" w:rsidP="00B65353">
      <w:pPr>
        <w:pStyle w:val="H2Body"/>
        <w:numPr>
          <w:ilvl w:val="0"/>
          <w:numId w:val="8"/>
        </w:numPr>
      </w:pPr>
      <w:r>
        <w:t xml:space="preserve">In this class, add </w:t>
      </w:r>
      <w:r w:rsidR="004E1A18">
        <w:t xml:space="preserve">a </w:t>
      </w:r>
      <w:r w:rsidR="004E1A18">
        <w:rPr>
          <w:b/>
          <w:bCs/>
        </w:rPr>
        <w:t>main method</w:t>
      </w:r>
      <w:r w:rsidR="007930F1">
        <w:rPr>
          <w:b/>
          <w:bCs/>
        </w:rPr>
        <w:t xml:space="preserve"> </w:t>
      </w:r>
      <w:r w:rsidR="006560B4">
        <w:t xml:space="preserve">– </w:t>
      </w:r>
      <w:r w:rsidR="007930F1">
        <w:t xml:space="preserve">you can either type </w:t>
      </w:r>
      <w:r w:rsidR="00086EA0">
        <w:t xml:space="preserve">out the main method </w:t>
      </w:r>
      <w:r w:rsidR="002548DC">
        <w:t>header (</w:t>
      </w:r>
      <w:r w:rsidR="00086EA0">
        <w:t xml:space="preserve">if you remember the </w:t>
      </w:r>
      <w:r w:rsidR="00F56DC1">
        <w:t>syntax</w:t>
      </w:r>
      <w:r w:rsidR="002548DC">
        <w:t>)</w:t>
      </w:r>
      <w:r w:rsidR="00086EA0">
        <w:t>, or simply type “main” into the class braces { } and IntelliJ should recommend adding a main method from there</w:t>
      </w:r>
      <w:r w:rsidR="00366A28">
        <w:t xml:space="preserve"> (</w:t>
      </w:r>
      <w:r w:rsidR="00042179">
        <w:fldChar w:fldCharType="begin"/>
      </w:r>
      <w:r w:rsidR="00042179">
        <w:instrText xml:space="preserve"> REF _Ref119741498 \h </w:instrText>
      </w:r>
      <w:r w:rsidR="00042179">
        <w:fldChar w:fldCharType="separate"/>
      </w:r>
      <w:r w:rsidR="005F7292">
        <w:t xml:space="preserve">Figure </w:t>
      </w:r>
      <w:r w:rsidR="005F7292">
        <w:rPr>
          <w:noProof/>
        </w:rPr>
        <w:t>7</w:t>
      </w:r>
      <w:r w:rsidR="00042179">
        <w:fldChar w:fldCharType="end"/>
      </w:r>
      <w:r w:rsidR="00366A28">
        <w:t>)</w:t>
      </w:r>
      <w:r w:rsidR="00086EA0">
        <w:t>.</w:t>
      </w:r>
    </w:p>
    <w:p w14:paraId="170DD16C" w14:textId="0827DC01" w:rsidR="00C90FEF" w:rsidRDefault="00C90FEF" w:rsidP="00C90FEF">
      <w:pPr>
        <w:pStyle w:val="H2Body"/>
      </w:pPr>
    </w:p>
    <w:p w14:paraId="5AB695C4" w14:textId="77777777" w:rsidR="002B433F" w:rsidRDefault="00C90FEF" w:rsidP="00D369F9">
      <w:pPr>
        <w:pStyle w:val="H1Body"/>
        <w:keepNext/>
        <w:jc w:val="center"/>
      </w:pPr>
      <w:r w:rsidRPr="00C90FEF">
        <w:rPr>
          <w:noProof/>
        </w:rPr>
        <w:drawing>
          <wp:inline distT="0" distB="0" distL="0" distR="0" wp14:anchorId="5BC9A7A7" wp14:editId="74A002DB">
            <wp:extent cx="5731510" cy="865505"/>
            <wp:effectExtent l="19050" t="19050" r="2159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65505"/>
                    </a:xfrm>
                    <a:prstGeom prst="rect">
                      <a:avLst/>
                    </a:prstGeom>
                    <a:ln w="19050">
                      <a:solidFill>
                        <a:schemeClr val="tx1"/>
                      </a:solidFill>
                    </a:ln>
                  </pic:spPr>
                </pic:pic>
              </a:graphicData>
            </a:graphic>
          </wp:inline>
        </w:drawing>
      </w:r>
    </w:p>
    <w:p w14:paraId="7C2FB594" w14:textId="697F2FED" w:rsidR="00C90FEF" w:rsidRDefault="002B433F" w:rsidP="002B433F">
      <w:pPr>
        <w:pStyle w:val="Caption"/>
        <w:jc w:val="center"/>
      </w:pPr>
      <w:bookmarkStart w:id="5" w:name="_Ref119741337"/>
      <w:r>
        <w:t xml:space="preserve">Figure </w:t>
      </w:r>
      <w:fldSimple w:instr=" SEQ Figure \* ARABIC ">
        <w:r w:rsidR="005F7292">
          <w:rPr>
            <w:noProof/>
          </w:rPr>
          <w:t>5</w:t>
        </w:r>
      </w:fldSimple>
      <w:bookmarkEnd w:id="5"/>
      <w:r>
        <w:t xml:space="preserve"> Creating a New Class in IntelliJ</w:t>
      </w:r>
    </w:p>
    <w:p w14:paraId="49B3D641" w14:textId="5C607A2B" w:rsidR="00366A28" w:rsidRDefault="00885CA8" w:rsidP="00366A28">
      <w:pPr>
        <w:pStyle w:val="H1Body"/>
        <w:keepNext/>
        <w:jc w:val="center"/>
      </w:pPr>
      <w:r w:rsidRPr="00885CA8">
        <w:rPr>
          <w:noProof/>
        </w:rPr>
        <w:drawing>
          <wp:inline distT="0" distB="0" distL="0" distR="0" wp14:anchorId="4600C3A2" wp14:editId="15C9CCE8">
            <wp:extent cx="4258829" cy="2894735"/>
            <wp:effectExtent l="19050" t="19050" r="2794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6052" cy="2899645"/>
                    </a:xfrm>
                    <a:prstGeom prst="rect">
                      <a:avLst/>
                    </a:prstGeom>
                    <a:ln w="19050">
                      <a:solidFill>
                        <a:schemeClr val="tx1"/>
                      </a:solidFill>
                    </a:ln>
                  </pic:spPr>
                </pic:pic>
              </a:graphicData>
            </a:graphic>
          </wp:inline>
        </w:drawing>
      </w:r>
    </w:p>
    <w:p w14:paraId="762BAE58" w14:textId="08EE2A19" w:rsidR="00885CA8" w:rsidRDefault="00366A28" w:rsidP="00366A28">
      <w:pPr>
        <w:pStyle w:val="Caption"/>
        <w:jc w:val="center"/>
      </w:pPr>
      <w:bookmarkStart w:id="6" w:name="_Ref119741361"/>
      <w:r>
        <w:t xml:space="preserve">Figure </w:t>
      </w:r>
      <w:fldSimple w:instr=" SEQ Figure \* ARABIC ">
        <w:r w:rsidR="005F7292">
          <w:rPr>
            <w:noProof/>
          </w:rPr>
          <w:t>6</w:t>
        </w:r>
      </w:fldSimple>
      <w:bookmarkEnd w:id="6"/>
      <w:r>
        <w:t xml:space="preserve"> Naming a Class in IntelliJ</w:t>
      </w:r>
    </w:p>
    <w:p w14:paraId="604E81F6" w14:textId="347987CB" w:rsidR="00366A28" w:rsidRDefault="0021074E" w:rsidP="00D369F9">
      <w:pPr>
        <w:pStyle w:val="H1Body"/>
      </w:pPr>
      <w:r w:rsidRPr="002E410C">
        <w:rPr>
          <w:noProof/>
        </w:rPr>
        <w:lastRenderedPageBreak/>
        <mc:AlternateContent>
          <mc:Choice Requires="wpg">
            <w:drawing>
              <wp:anchor distT="0" distB="0" distL="114300" distR="114300" simplePos="0" relativeHeight="251681792" behindDoc="0" locked="0" layoutInCell="1" allowOverlap="1" wp14:anchorId="793E3B42" wp14:editId="552E733A">
                <wp:simplePos x="0" y="0"/>
                <wp:positionH relativeFrom="margin">
                  <wp:posOffset>3314065</wp:posOffset>
                </wp:positionH>
                <wp:positionV relativeFrom="margin">
                  <wp:posOffset>19050</wp:posOffset>
                </wp:positionV>
                <wp:extent cx="2390775" cy="868680"/>
                <wp:effectExtent l="0" t="0" r="9525" b="7620"/>
                <wp:wrapNone/>
                <wp:docPr id="2" name="KeyTerm1"/>
                <wp:cNvGraphicFramePr/>
                <a:graphic xmlns:a="http://schemas.openxmlformats.org/drawingml/2006/main">
                  <a:graphicData uri="http://schemas.microsoft.com/office/word/2010/wordprocessingGroup">
                    <wpg:wgp>
                      <wpg:cNvGrpSpPr/>
                      <wpg:grpSpPr>
                        <a:xfrm>
                          <a:off x="0" y="0"/>
                          <a:ext cx="2390775" cy="868680"/>
                          <a:chOff x="0" y="0"/>
                          <a:chExt cx="3795014" cy="1223226"/>
                        </a:xfrm>
                      </wpg:grpSpPr>
                      <wps:wsp>
                        <wps:cNvPr id="8" name="Rectangle: Rounded Corners 4"/>
                        <wps:cNvSpPr/>
                        <wps:spPr>
                          <a:xfrm>
                            <a:off x="380962" y="0"/>
                            <a:ext cx="3414052" cy="1223226"/>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2402F" w14:textId="46E1C131" w:rsidR="00B72BA7" w:rsidRPr="00073684" w:rsidRDefault="00B72BA7" w:rsidP="00B72BA7">
                              <w:pPr>
                                <w:ind w:left="-426" w:right="-64"/>
                                <w:rPr>
                                  <w:rFonts w:hAnsi="Calibri"/>
                                  <w:b/>
                                  <w:bCs/>
                                  <w:color w:val="000000"/>
                                  <w:kern w:val="24"/>
                                </w:rPr>
                              </w:pPr>
                              <w:r w:rsidRPr="004E6684">
                                <w:rPr>
                                  <w:rFonts w:hAnsi="Calibri"/>
                                  <w:b/>
                                  <w:bCs/>
                                  <w:color w:val="000000"/>
                                  <w:kern w:val="24"/>
                                </w:rPr>
                                <w:t>Key Term</w:t>
                              </w:r>
                              <w:r>
                                <w:rPr>
                                  <w:rFonts w:hAnsi="Calibri"/>
                                  <w:b/>
                                  <w:bCs/>
                                  <w:color w:val="000000"/>
                                  <w:kern w:val="24"/>
                                </w:rPr>
                                <w:t xml:space="preserve"> – </w:t>
                              </w:r>
                              <w:r w:rsidR="003977E1">
                                <w:rPr>
                                  <w:rFonts w:hAnsi="Calibri"/>
                                  <w:b/>
                                  <w:bCs/>
                                  <w:color w:val="000000"/>
                                  <w:kern w:val="24"/>
                                </w:rPr>
                                <w:t>main method</w:t>
                              </w:r>
                              <w:r>
                                <w:rPr>
                                  <w:rFonts w:hAnsi="Calibri"/>
                                  <w:b/>
                                  <w:bCs/>
                                  <w:color w:val="000000"/>
                                  <w:kern w:val="24"/>
                                </w:rPr>
                                <w:br/>
                              </w:r>
                              <w:r w:rsidR="003977E1">
                                <w:rPr>
                                  <w:color w:val="000000" w:themeColor="text1"/>
                                </w:rPr>
                                <w:t>The main method begins execution of a Java program.</w:t>
                              </w:r>
                            </w:p>
                          </w:txbxContent>
                        </wps:txbx>
                        <wps:bodyPr lIns="576000" tIns="0" rIns="36000" bIns="0" rtlCol="0" anchor="ctr" anchorCtr="0"/>
                      </wps:wsp>
                      <wps:wsp>
                        <wps:cNvPr id="9" name="Rectangle: Rounded Corners 5"/>
                        <wps:cNvSpPr/>
                        <wps:spPr>
                          <a:xfrm>
                            <a:off x="0" y="232252"/>
                            <a:ext cx="902477" cy="760397"/>
                          </a:xfrm>
                          <a:prstGeom prst="round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 name="Picture 4" descr="File:Octicons-key.svg - Wikimedia Commons"/>
                          <pic:cNvPicPr preferRelativeResize="0">
                            <a:picLocks/>
                          </pic:cNvPicPr>
                        </pic:nvPicPr>
                        <pic:blipFill>
                          <a:blip r:embed="rId20" cstate="print">
                            <a:extLst>
                              <a:ext uri="{28A0092B-C50C-407E-A947-70E740481C1C}">
                                <a14:useLocalDpi xmlns:a14="http://schemas.microsoft.com/office/drawing/2010/main" val="0"/>
                              </a:ext>
                            </a:extLst>
                          </a:blip>
                          <a:stretch>
                            <a:fillRect/>
                          </a:stretch>
                        </pic:blipFill>
                        <pic:spPr>
                          <a:xfrm>
                            <a:off x="68580" y="282948"/>
                            <a:ext cx="782146" cy="659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3E3B42" id="KeyTerm1" o:spid="_x0000_s1031" style="position:absolute;left:0;text-align:left;margin-left:260.95pt;margin-top:1.5pt;width:188.25pt;height:68.4pt;z-index:251681792;mso-position-horizontal-relative:margin;mso-position-vertical-relative:margin;mso-width-relative:margin;mso-height-relative:margin" coordsize="37950,1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gz77QMAAKQLAAAOAAAAZHJzL2Uyb0RvYy54bWzsVttO5DgQfR9p/sHK&#10;O+TS6VtEwwPsoJFmB9Qzq312O07HwjfZ7tt+/ZbtJNDQzCJWvA2I4Gv51HGdKl9c7QVHW2osU3KR&#10;5OdZgqgkqmZyvUj++vnlbJYg67CsMVeSLpIDtcnV5edPFztd0UK1itfUIDAibbXTi6R1TldpaklL&#10;BbbnSlMJk40yAjvomnVaG7wD64KnRZZN0p0ytTaKUGth9CZOJpfBftNQ4u6axlKH+CIBbC58Tfiu&#10;/De9vMDV2mDdMtLBwO9AITCTcOhg6gY7jDaGvTAlGDHKqsadEyVS1TSM0OADeJNnz7y5NWqjgy/r&#10;arfWA01A7TOe3m2WfN/eGv1D3xtgYqfXwEXoeV/2jRH+P6BE+0DZYaCM7h0iMFiM5tl0Ok4QgbnZ&#10;BH47TkkLxL/YRto/uo2j6Xyc5WXcmBfFqCgm/jbS/tz0CM1OQ3zYRwrs/6PgR4s1DczaCii4N4jV&#10;gD9BEguI0iXEDZZrTiu0VBtZ0xpdKyMhzFHpQXo0sG2gzVYWGDzB2WiWzSdFgl4SNyrzMhvDlCfu&#10;lP+40sa6W6oE8o1FAsEga48sBBrefrMu8tWv8+dbxVn9hXEeOl5F9JobtMUQ/5gQKl0ZtvON+FPV&#10;cbzM4CcqAYb9tYXlk34YriTo0VsKF3R0CJf+KKn8oRGPH4Hb60kJLXfg1K/jckkbINuHTgAyWH6K&#10;MY9TLa5pHB6/iiUY9JYbOH+w3Rk45X/eRVm33m+lIVEMm7NfAYsuDjvCyUq6YbNgUplTBrgbTo7r&#10;e5IiNZ4lt1/tQyCO+yBbqfoAwcm/Sgj48dRfCSSx0IOGCY1RHF0No45fq5jusCStgmxHnElQ7Fy7&#10;kP28G/5I0FQM5w8X1/wN4hr8fpO4gAHQjs8coCNwCC6ySy7zrCin06gtIG00n3aX3qe0XjIfLa1B&#10;QxD5T6Q1KO63tIa81KvjY6TVCcmc1saRGjQjFfx11RZaL0rNf79KYJfbGJp0RsSbbAhsHjb6DB4G&#10;Gju2Ypy5Q3jkQDrxoOT2nhFfZnznsWrloINYtmDanwo1CtXUEhA6JGVa3RHHiJL27IEezu12jc7Q&#10;3+yBCVozDHVNCJjz+ujN+kNAGLShZkk5QNnSJbXsHyiMMTXCwm+KPFhP29NNXfcI54oz7UuDl6dv&#10;d4wAtmdPmBOkxufRjSIbAYUrvvdMQASIW6YtpMCKihWF2m2+1jkIHt6aDnBqw6SLOcE6Qx1pQ6IO&#10;JYJ0ZXOYCD484vQevVLOJ7MxvG9C1pkV83J2nHWmsyIvJzHrTMbzLO9D+rWs88taHlBFHKEJsELO&#10;Dk9BaB29NZ/2w6rHx/XlvwAAAP//AwBQSwMECgAAAAAAAAAhAJ8NfLsYFwAAGBcAABQAAABkcnMv&#10;bWVkaWEvaW1hZ2UxLnBuZ4lQTkcNChoKAAAADUlIRFIAAAEtAAABVwgDAAABt4PY7QAAAAFzUkdC&#10;AK7OHOkAAAAEZ0FNQQAAsY8L/GEFAAACml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W2v3JAAAA3nRSTlMA1kGCwy5vsBvxXJ0I3kmKyzZ3I/lkpRDmUdM+f8ArrRju&#10;WZoF20bIM3S1IPZhDeNOj9A7vSj+aaoV61aXAkOExTCyHfNeCkuMzTh5uiX7ZqcS6FOU1UCBwi2v&#10;GvBbnAfdSInKNXa3IvikD+VQ0j1+vyprrBftWJkE2kWGMrQf9WChDE2Ozzp7vCf9FOpVAddCg8Qv&#10;cLEcXZ4J30rMN7kk+mUR51LUP8EsbRnvWgbcR4jJNHW2Ifdiow7kT9E8Kf+rFleYA9lEhcYxsx70&#10;X6AL4UzOOXq7JvxnqBPpVJUgIGiqAAAACXBIWXMAADLAAAAywAEoZFrbAAATHUlEQVR4Xu3d/8Ml&#10;VV3A8ccv1C4RRYuZmNQaCAaCaa6iYqAEaaGSiiLWiqHiIqYhthZBrbXFIusXUlwTlyiEFdFEKRbQ&#10;J3STMAyDggL9Xzrnc973zpy5Z2bOOXPmy73Pef3AM/P5fM7nnDs8e5/73OfOzNqkfH9dY6eO1BhE&#10;HI6gwiC44I3kZwhXkS0Qt5HT7nnIfCVT9hsmo+nd+UaFxEWxf4XZLJMKUdo3m2USNopdyVhM3Jjv&#10;kSshYSNXQsJGrnAcCRvJAnEbuQLxCpJzKkKmjOTMTh0hVUYauyRAqsRkZ87zqnrCXWWSczuqVWuP&#10;bL7SpEq2L1S5nO5VVV69ibi8ptzLhBy2lKtqyx4rVZmIy/5yLxNyOKlcVV8muZYaRadNVWPZfL6W&#10;snkdu7X8qrKU5JA/zk6Nr0mRIOJChbGH4ALyc4QrSBY+RsLyBpKa+leukbGYjFbsypZN4qLYlS2L&#10;hI1iX7YsEjaKfdmySBjz3W0mV2LiFZ5l5EpI2MgViFeQnCNccRHZGcJVZGd0xCQsZGckYjJlZGck&#10;YjJlZGckYjIlF5CdUSGram1t6/GkSiRhCgThCkmYAkG4QhJNBaJU1VAmSVPUUCa5lhq7FyEHSZqi&#10;tjJT0zTlvJFCxIkS5QgibhStn8J+HVO1g71sIznH/M8vXEIiGOMX7CXv75WMdKPIj/1bowuFHhjQ&#10;iNJWlNtMip/umgm0odhGrpwl0Ohoai3kNCIKgSZU2sgpzyaiEGlCZcUHyW5jX1t8sbCASg9Jm/0e&#10;IxpQ6YEB9Q5R6IMhtSjzwpA6VPlhTA1K5Es7Bjntm1fIRhsZU+OZRYVstZDCGuoX9VmFbDWTujo3&#10;FyWy1USq6j1cFMnWAkl52VvUy9YCSXk5u6iXrQWS8vLLRb1szUgkzF3FQNkqSCzEucUw2TJkP9Rj&#10;xVDZmpFImPcWA2WrILEgxTizZUgq3Gyw+TpDMhSjK0iGY3zJw2Si0AP5dXyWbWA8D2h/RygOTQrE&#10;wzHeRi7Mdxm8gHwABrpQ4Y1hbtR4YlAdqrwwpB51HhjQhMpW5jVfC2rbUF115yvYENS2uJVqm8mx&#10;o5lAC2pt5EpJAo1Oo9ZCTiGgEGhCpY2cQkAh0IRKGzmFgEKgCZU2cgoBpeVvN8rnqLSRVAhoROpR&#10;V0FS/p48R6gedVVkrTShetQtOKiTL2DHkPom1PlgRD3qfDCiHnU+GFHvEgo9MKIBhR4YUI86Dwyo&#10;R50PRtSizAtD6lDlpeVdYqr8MKYGRX72M8hNSn4g//XAIDepONx3cQxyk4rn+j7Q2xjlJBXfmW20&#10;cXycqSAVP5pvtThaxtSQimcVm81+XgprSMW9xWYzqasjFS8sNptJXR2p8G0lZbWkxHyiQDYbXCdV&#10;9aTonGKzSsVfeupDT75MKppJ/deKzSrJ+JH6pxabVZLxI/UfKDarJONH6l9XbFZJxo/UH1VsVknG&#10;j9SfWGwash9KRp5ZbEICgWTgYcXmjETCyLhji805CQWRYY5VRfSSUQvHSvZDycgHi01IIJAMXGwV&#10;fdgXvxmiD7v5VIpsFiQWQkZ9qNgskWCIYpRsGbIfbj5WNiCZcLOx8nXGpIIxVr7MkQtlxsp/C+RC&#10;MdpGLhjDy8hEoEGBeBRazBCNRBODWJZlWZatiiP/gJ9x2ua7jyM8nltYi9NLKRrWHzJ7i/DPaXbB&#10;pH5+iUF9Y7oQ/8TQ/pTOSAnD+H64/1zmiR7pPY8JotEnMZp38XJaJXQMrTuiWzK07e4GGqZBUx+3&#10;MGRtbQ8R2zvJpkBLDwyYIWq5lFx3NGy3+FPH9ePqu+S6ol071w/Dy8mVkeroJLq1Y4CNnIVUN/Ty&#10;wAAbOcszyHVxIb08MMJGzkauCzr5eA9DykhVkOyCTl48z7RcX/8V0h3QydNHGWUQXORxwkYbOgX4&#10;i51q2FWfZ89plHV5mOq6ttK8AzqlRe8u/pxWSdG7C/eVO7o5md7xyp+zSofm0bw+xRjurbSPRZvk&#10;aB+JJunRPw49esAEUWihJH+aYIYYdFDUb1VsJXIGU4QrnSkrZ1aynYbMEOMOGigfMRH2UvhJ0zGc&#10;OT1OzD/nw353jZ/WarKDBsqbCClEuop+y8ScKyneT0gh0tU1tAtmTgYVpSvEEOko/g3WJ+igmA+s&#10;CSLdXEuzCH0dq9pL/XgxZwYL8zE6QcTHWXwtuYwu8U6hk3IkIYWID0akZU7IFt8jpBDxwYi0Sq9F&#10;v0RIIeKDEYnRXNlNRCHigxFpbae5ciMhhYgPRqR1kObKxYQUIhV3uTAirdJZPuYTeYLIAtK9K73P&#10;dj0hhYgDBT27itmU0mfXiThR0itzHrzwXNUQ6zLXDBBe/wcNynpjLj8g2r/byfYvaFWDrav0f9Bn&#10;VQOtawuTKb7fV9T0KfyZQaGqR0ykEVEIVJAcBnNqRGqPFelhMKe2EKgw+YEwp1bZXSD1Q2FOrXlV&#10;462rDSOGwqxt9lE+IGZusovSgTF7HTn5eByswGXka+GwiqoRj1WWZVmWZVmWZVmW0E9dwS962iP/&#10;SHRMu53XdZ9fPX0U17EIpycpGtqlzF/vj6gcUPni9vVSnSPh6WSmbaevHzWQdzGln6HOeGQ6b3/D&#10;uF49g8lCMLRHW5kpzCZG94Vpgj2f8f1gkgi/Toc+MEWUp9AjPSaI9Gm6pEb7aL9Fn7Ro3oG56FJa&#10;99C7C1olZG4V0RXN0qFvR6fSLRXadpb2Kg+lzzJ0RMM06Onnkl88uOkz7pON19efQ8cUqvdXbsKQ&#10;tbWnEqggmwIdPfwaIwQx2y+Q7O7VdGx3HiPgPJGQXHf0a1f6kLJxE4myr5Lr6lX0a8eAEhIWUl3R&#10;rR31ZeeTKrufXEd0a0e9hVRZgrNAlf+jWyvnfSleT7KMVDf0ake97X0ky15CrhN6taPe5joJvv36&#10;+O1206sdA2ylswkK5Lrwv4g7A2y/TdJCrgs6eajeaVdsJmk5jWQHdPLgPKOFnC36JK8CnXwwwkLK&#10;1v2Zq3QSWqsTGFNCpopsvMb3R6sWXhL/mEQV6Xi/TyM/DJq5n/AC8vHeQiNP1vH6F4KLKIjnesXU&#10;5AuMU4i4UBGPPgH2fFKPO8Cem7Tugj6J0Txe3JuSbWge7200Sovm8Z5Go7RoHu9bNEqL5h3QKC16&#10;d0CjpBK8PKVTUrfSuwM6JUXrLvz+cBiG1h30saruy+plVe+gebReVtX5YPWzqq7L6mlVt9M+0uO0&#10;SY32kVzvtSRB/zihr5a9bWGCKO7PzqTABFH6W5W5L1Oc/lbV5WD1uKo7mCJC6bs99QuIS5giQumZ&#10;IfnrGqaIUHoWVXtsJfKYmSJC6SeO3mUzjfhPwFVWlXZZ0jFGdVVJl2U6RlhYVcpl0THc4qoSLusI&#10;OgZzrCrdsqLPanWtKtmy9GVdozhXtYlIV7QLx3iNiPJZIh3Fvw9PA42IkmhV8Z+QooFGREm0KrpF&#10;oIFGREmzqr+kWwQ6aESUJKvqckV6WmhElBT/Bv+BXlHooRFRAq5oXuduWsWhiUZE6fzhtuNpFIs2&#10;GhGl9m9Ii07la8k//y9t4tFJI6JcS8SDuT3EbW/86JObr779nsu+Ibud0VwjopSug9jmGIakRXON&#10;iBLwB9fulzd0oblGRNlFxMN9DEmL5hoR5WEiHv6KIWnRXCOiBByr1zIkLZprRBTnZ0/cSn9nTcj5&#10;qq901c82X2dIWjTXiCilKw62+XeGpEVzjYgS8BPn6QxJi+YaESXglUyCvyU50FwjorhvGsNVKisY&#10;khYzakSUmk9Tkx0AE2pElNK1/Syk+8d8GhHl20QWkO8d02lElGOJLKKgb8ymEVEuIOJARc+YTCOi&#10;XE/EhZJ+MZdGRDmTiBM1vWIqjYjyIBE3ivrETBoR5UoiNajqERNpRJSWVfW/LObRiCjuVe0nOwBm&#10;1IgoJxKpGG5ZTKgRUer+Dw62LObTiCi131dDLYvpNCJK/fPVQMtiNo2I0vDcPsyymEwjohxGxGWQ&#10;ZTGXRkRp+Ok8zLKYSiOiNB2rQZbFTBoRpek1g9L/sphII6I0/3QedlkHiNQ+X5EdBFMq82XdSaCK&#10;9CCYUpkt62L2F5AfBFMqLOsodheZ/DCYUjHLupE9B8kPhCkVWdaj7LhI/UCYUtHLajwhzAwYBlMq&#10;alnNH+dmxCCYUjmw9gG2ajBiEEypHKg5/3qOEYNgSuUzfK3FiEGUbo/WggED8X1Lm/LB+P0Jh+IB&#10;lW7dVovSQbX/eZDCgbX9GYCywX2Y+d0oGkHTHygoGcWXWcMiCkZSty7SWZZlWZZlWZZlWZZlWZZl&#10;WZZl2eo57/wXvPXH//p95fI/fuDvv/dhwtncRW//Xf5s1mDrr76C8o3qhk9wKAL88K8ZvIEc/DMe&#10;fKSnn0ujlfcTiS5Its2668Qq+tu6m4/E+hkar5xr38kjTGzrVUywOs59iMfWj1cxzSq4+XYeVI/2&#10;xF8obVJ+h8fTu08cYsaltSX103qzpf4X+XM8iAG9j6mXTsdXoLF+lumXyhdZ/AhexBKWxp+y8JF8&#10;k2Ushf9g0SP6CkuZvL0seGTbWc60vZvVju6LLGjCJvKNZaS9r2p6becoD+xTLGuaPs0qJ+OHLGyK&#10;WOKksLTJOZ31JXf1i5lB7H1P2O+epzNuWo5gdWnd5L7rwAOkfexjzJTsY21JNd2q1f/t/ekdrkOs&#10;LKUL6V3HebtSF+qng3Ul9HY6N9hJaZs0N19OJ/3tUvxuKeN5j9+bKJ+GN7OqdN5P5zae93Dqcgn1&#10;1OqvLRnrLXRu5fuy5SLqJ4AVJXQtndtdyogW03nq+hQrSojOHu5lRJtTqR8d60mJzh68X7pQP7ZX&#10;spyUaO2h7mpjCzYzYGSsJin/X+5uYUQ7BozrRywmqXfRvB0DPHyOEaP6OItJaxPd2zxJvYcEdzru&#10;jrWk5nenrhdR7YUxY2q74nK0M5mgiffv1eJ5jBrRN1hKev/GDLUaL27u8NOMG1GfHzh6DnM4XVO6&#10;IYmfCbyeD3iajbDtdUxT9T8UhJjA0WIlPXrbt5kKew+QCLUhjlYyEzhawc8e45nA0TqepSyBCRyt&#10;u1nKEpjA0TqcpSyBl7HkEXW+b+Vwom/GnBBLWQIseFSvZi2TdzQLHtVLWMzknciCxzXs6RbR9rDc&#10;UR23JAdrfQInf+5clmM1gW+tQ0tzrNbXP8Kax3L6Ev2KuH4Wix7J3mU6VmO/1lqif4Paf7HsUTzO&#10;IpZFP3ea95Pogg7DeTkLH0H6jwH2bbxn+OU7Vusns/TBLeGxWn8Hax/aMh6r9a+y+IE5j9UPpv72&#10;1uWsfljOn4O/qRJsTlTlT5HDcH7O+gZJsTNJr5cVDsz5uv1wkuxO0X+yxAEdcv4+WJwST2B6trnP&#10;PuvTHc5j9VyyGqHJ+W/WN5ztzmP1HbIGwYm5jNUNZ5/zWFUvpEl4Uq7eyeIGs8t5rK4jWyAxIY+f&#10;wtIGc9B5rN5EtozUZJw1+F+kdziP1bPIWjaRnIjXsqzh3Ox/rD5LciK4HfyA3LcCvpesZVrH6vPD&#10;X4flPKa2fYys5TUkJ+GmES56GnCspvR99dBJLGpITzC5berH6oxRrtvp/r56IVnLZH4OXnEYKxpY&#10;wLG6kOTIjtnBegYX8HxVfxfxwWw75koWMwb3a4ZzyFqa71Dfu6NP2M1CxvJMVmJzHqvTSKb1FNV5&#10;+7vv+7jzNbG44pYH7jcrGNlBFmQ7kqzF/SOzqzH/5h5oF0u2Oa8g4/4W7Gr4t6Ginc2SbX9C1uL+&#10;FuzqProvAfel2JyXHHcf1q6W6GrKx7Fk2/lkLQ+TTOsRui8B99VMnk3WcgrJtIZ/GyoeS7ZZ132c&#10;6ef56gt0XwbO1zWPkrS4X+J3dQLdl4D7SnvOU73vJ5nWGXRfAu6rbB5F1tLP+wy30n0JuF+LXkzW&#10;0s/l9D9I9yXgfjF+J1nLe0l6YcxKcf+S53zn41ySnhi1QtxvtDxI1nINSW+MWxnuN/CclyD6EMkA&#10;jFwR7j84ON/Qvo1kEMauBPcPtwvIWi4gGYjRK+AqHpHtWLKW60kGY/zSu4vHY3Meqw43/6DDktvC&#10;o7E5/w12upgdPZbafh6LzfncfiLJSHRZYu4XmM7XDB2P1fIfrb6O1X4GrZLHeGw25+v2wOer1Tta&#10;/R2r1TtaAccq4jXDah2tgGMVel1VsUpHK+C5/TCSgVbnaLlfi15P1hL5++DqHC33m53O16LRx2pV&#10;jpb798HbyFqif3fWVuFoBfzuHPXcXliBo8UjsTnPSQh5fcWQlcPDszmOVtjvgwxaOTw828LR8r6N&#10;Cxi2cnh4tsrRupiwPwauHB6ezTpaNxIMwdCVw8OzlY7Wo4TCMHjl8PBs86O1m0Aohq8cHp6No/Vi&#10;dsOZ8auHh2eTo/UtdmJI6xXEw7Opo/UlNuPQfOXw8GwHPslGLJqvnF5uqj38FWAG4/7IXwdTvNN6&#10;Qkk/p302TVeY+xTDCH734Vt6Sc6HG/wCMOPpfK7lQRptEJ3OB9hgx0qLPu95tBPgxxV1M6INeqy0&#10;4GsQbMB/g2VBx2uDH6ssy7Isy7Isy7Isy7Isy7Isy7LRra39PzMNFIOskOAYAAAAAElFTkSuQmCC&#10;UEsDBBQABgAIAAAAIQAtpWh23wAAAAkBAAAPAAAAZHJzL2Rvd25yZXYueG1sTI9BS8NAEIXvgv9h&#10;GcGb3aSxksRsSinqqQi2gnjbZqdJaHY2ZLdJ+u8dT3oc3seb7xXr2XZixMG3jhTEiwgEUuVMS7WC&#10;z8PrQwrCB01Gd45QwRU9rMvbm0Lnxk30geM+1IJLyOdaQRNCn0vpqwat9gvXI3F2coPVgc+hlmbQ&#10;E5fbTi6j6Ela3RJ/aHSP2war8/5iFbxNetok8cu4O5+21+/D6v1rF6NS93fz5hlEwDn8wfCrz+pQ&#10;stPRXch40SlYLeOMUQUJT+I8zdJHEEcGkywFWRby/4Ly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o+DPvtAwAApAsAAA4AAAAAAAAAAAAAAAAAOgIAAGRycy9l&#10;Mm9Eb2MueG1sUEsBAi0ACgAAAAAAAAAhAJ8NfLsYFwAAGBcAABQAAAAAAAAAAAAAAAAAUwYAAGRy&#10;cy9tZWRpYS9pbWFnZTEucG5nUEsBAi0AFAAGAAgAAAAhAC2laHbfAAAACQEAAA8AAAAAAAAAAAAA&#10;AAAAnR0AAGRycy9kb3ducmV2LnhtbFBLAQItABQABgAIAAAAIQCqJg6+vAAAACEBAAAZAAAAAAAA&#10;AAAAAAAAAKkeAABkcnMvX3JlbHMvZTJvRG9jLnhtbC5yZWxzUEsFBgAAAAAGAAYAfAEAAJwfAAAA&#10;AA==&#10;">
                <v:roundrect id="Rectangle: Rounded Corners 4" o:spid="_x0000_s1032" style="position:absolute;left:3809;width:34141;height:122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kwAAAANoAAAAPAAAAZHJzL2Rvd25yZXYueG1sRE9NawIx&#10;EL0L/ocwghfRbPcg7dYoIpTWU9EK7XFMppvFZLLdpO7235uD0OPjfa82g3fiSl1sAit4WBQgiHUw&#10;DdcKTh8v80cQMSEbdIFJwR9F2KzHoxVWJvR8oOsx1SKHcKxQgU2praSM2pLHuAgtcea+Q+cxZdjV&#10;0nTY53DvZFkUS+mx4dxgsaWdJX05/noF5c/ZnfRnWZqde3p972d6/2W1UtPJsH0GkWhI/+K7+80o&#10;yFvzlXwD5PoGAAD//wMAUEsBAi0AFAAGAAgAAAAhANvh9svuAAAAhQEAABMAAAAAAAAAAAAAAAAA&#10;AAAAAFtDb250ZW50X1R5cGVzXS54bWxQSwECLQAUAAYACAAAACEAWvQsW78AAAAVAQAACwAAAAAA&#10;AAAAAAAAAAAfAQAAX3JlbHMvLnJlbHNQSwECLQAUAAYACAAAACEAmSlP5MAAAADaAAAADwAAAAAA&#10;AAAAAAAAAAAHAgAAZHJzL2Rvd25yZXYueG1sUEsFBgAAAAADAAMAtwAAAPQCAAAAAA==&#10;" fillcolor="#ffe599 [1303]" stroked="f" strokeweight="1pt">
                  <v:stroke joinstyle="miter"/>
                  <v:textbox inset="16mm,0,1mm,0">
                    <w:txbxContent>
                      <w:p w14:paraId="00B2402F" w14:textId="46E1C131" w:rsidR="00B72BA7" w:rsidRPr="00073684" w:rsidRDefault="00B72BA7" w:rsidP="00B72BA7">
                        <w:pPr>
                          <w:ind w:left="-426" w:right="-64"/>
                          <w:rPr>
                            <w:rFonts w:hAnsi="Calibri"/>
                            <w:b/>
                            <w:bCs/>
                            <w:color w:val="000000"/>
                            <w:kern w:val="24"/>
                          </w:rPr>
                        </w:pPr>
                        <w:r w:rsidRPr="004E6684">
                          <w:rPr>
                            <w:rFonts w:hAnsi="Calibri"/>
                            <w:b/>
                            <w:bCs/>
                            <w:color w:val="000000"/>
                            <w:kern w:val="24"/>
                          </w:rPr>
                          <w:t>Key Term</w:t>
                        </w:r>
                        <w:r>
                          <w:rPr>
                            <w:rFonts w:hAnsi="Calibri"/>
                            <w:b/>
                            <w:bCs/>
                            <w:color w:val="000000"/>
                            <w:kern w:val="24"/>
                          </w:rPr>
                          <w:t xml:space="preserve"> – </w:t>
                        </w:r>
                        <w:r w:rsidR="003977E1">
                          <w:rPr>
                            <w:rFonts w:hAnsi="Calibri"/>
                            <w:b/>
                            <w:bCs/>
                            <w:color w:val="000000"/>
                            <w:kern w:val="24"/>
                          </w:rPr>
                          <w:t>main method</w:t>
                        </w:r>
                        <w:r>
                          <w:rPr>
                            <w:rFonts w:hAnsi="Calibri"/>
                            <w:b/>
                            <w:bCs/>
                            <w:color w:val="000000"/>
                            <w:kern w:val="24"/>
                          </w:rPr>
                          <w:br/>
                        </w:r>
                        <w:r w:rsidR="003977E1">
                          <w:rPr>
                            <w:color w:val="000000" w:themeColor="text1"/>
                          </w:rPr>
                          <w:t>The main method begins execution of a Java program.</w:t>
                        </w:r>
                      </w:p>
                    </w:txbxContent>
                  </v:textbox>
                </v:roundrect>
                <v:roundrect id="Rectangle: Rounded Corners 5" o:spid="_x0000_s1033" style="position:absolute;top:2322;width:9024;height:7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QMwQAAANoAAAAPAAAAZHJzL2Rvd25yZXYueG1sRI/NasMw&#10;EITvgb6D2EJvsdwciuNGMcU0pTnm55LbVtpaptbKSGrivn0VCOQ4zMw3zKqZ3CDOFGLvWcFzUYIg&#10;1t703Ck4HjbzCkRMyAYHz6TgjyI064fZCmvjL7yj8z51IkM41qjApjTWUkZtyWEs/EicvW8fHKYs&#10;QydNwEuGu0EuyvJFOuw5L1gcqbWkf/a/TkG1nTb6q/UnR9q+H3y5CBV9KPX0OL29gkg0pXv41v40&#10;CpZwvZJvgFz/AwAA//8DAFBLAQItABQABgAIAAAAIQDb4fbL7gAAAIUBAAATAAAAAAAAAAAAAAAA&#10;AAAAAABbQ29udGVudF9UeXBlc10ueG1sUEsBAi0AFAAGAAgAAAAhAFr0LFu/AAAAFQEAAAsAAAAA&#10;AAAAAAAAAAAAHwEAAF9yZWxzLy5yZWxzUEsBAi0AFAAGAAgAAAAhAFEc1AzBAAAA2gAAAA8AAAAA&#10;AAAAAAAAAAAABwIAAGRycy9kb3ducmV2LnhtbFBLBQYAAAAAAwADALcAAAD1AgAAAAA=&#10;" fillcolor="#ffd966 [1943]" stroked="f"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alt="File:Octicons-key.svg - Wikimedia Commons" style="position:absolute;left:685;top:2829;width:7822;height:6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Q8xQAAANsAAAAPAAAAZHJzL2Rvd25yZXYueG1sRI9Pa8JA&#10;EMXvBb/DMoIX0U0slBJdRQSLBwv1z6HHITsmIdnZkN3G2E/fORS8zfDevPeb1WZwjeqpC5VnA+k8&#10;AUWce1txYeB62c/eQYWIbLHxTAYeFGCzHr2sMLP+zifqz7FQEsIhQwNljG2mdchLchjmviUW7eY7&#10;h1HWrtC2w7uEu0YvkuRNO6xYGkpsaVdSXp9/nIHwOT1+/x6nPPRp+vF6/UrSS10bMxkP2yWoSEN8&#10;mv+vD1bwhV5+kQH0+g8AAP//AwBQSwECLQAUAAYACAAAACEA2+H2y+4AAACFAQAAEwAAAAAAAAAA&#10;AAAAAAAAAAAAW0NvbnRlbnRfVHlwZXNdLnhtbFBLAQItABQABgAIAAAAIQBa9CxbvwAAABUBAAAL&#10;AAAAAAAAAAAAAAAAAB8BAABfcmVscy8ucmVsc1BLAQItABQABgAIAAAAIQCQw+Q8xQAAANsAAAAP&#10;AAAAAAAAAAAAAAAAAAcCAABkcnMvZG93bnJldi54bWxQSwUGAAAAAAMAAwC3AAAA+QIAAAAA&#10;">
                  <v:imagedata r:id="rId21" o:title="Octicons-key"/>
                  <o:lock v:ext="edit" aspectratio="f"/>
                </v:shape>
                <w10:wrap anchorx="margin" anchory="margin"/>
              </v:group>
            </w:pict>
          </mc:Fallback>
        </mc:AlternateContent>
      </w:r>
      <w:r w:rsidR="004E1A18" w:rsidRPr="004E1A18">
        <w:rPr>
          <w:noProof/>
        </w:rPr>
        <w:drawing>
          <wp:inline distT="0" distB="0" distL="0" distR="0" wp14:anchorId="66344666" wp14:editId="4DBA6A09">
            <wp:extent cx="5731510" cy="1647825"/>
            <wp:effectExtent l="19050" t="19050" r="2159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47825"/>
                    </a:xfrm>
                    <a:prstGeom prst="rect">
                      <a:avLst/>
                    </a:prstGeom>
                    <a:ln w="19050">
                      <a:solidFill>
                        <a:schemeClr val="tx1"/>
                      </a:solidFill>
                    </a:ln>
                  </pic:spPr>
                </pic:pic>
              </a:graphicData>
            </a:graphic>
          </wp:inline>
        </w:drawing>
      </w:r>
    </w:p>
    <w:p w14:paraId="66BAC340" w14:textId="343FE009" w:rsidR="00042179" w:rsidRDefault="00366A28" w:rsidP="00054BF3">
      <w:pPr>
        <w:pStyle w:val="Caption"/>
        <w:jc w:val="center"/>
      </w:pPr>
      <w:bookmarkStart w:id="7" w:name="_Ref119741498"/>
      <w:r>
        <w:t xml:space="preserve">Figure </w:t>
      </w:r>
      <w:fldSimple w:instr=" SEQ Figure \* ARABIC ">
        <w:r w:rsidR="005F7292">
          <w:rPr>
            <w:noProof/>
          </w:rPr>
          <w:t>7</w:t>
        </w:r>
      </w:fldSimple>
      <w:bookmarkEnd w:id="7"/>
      <w:r>
        <w:t xml:space="preserve"> IntelliJ Suggestion</w:t>
      </w:r>
    </w:p>
    <w:p w14:paraId="53713428" w14:textId="267DE242" w:rsidR="00042179" w:rsidRPr="009D13C4" w:rsidRDefault="00571F53" w:rsidP="00571F53">
      <w:pPr>
        <w:pStyle w:val="ListParagraph"/>
        <w:numPr>
          <w:ilvl w:val="0"/>
          <w:numId w:val="8"/>
        </w:numPr>
      </w:pPr>
      <w:r>
        <w:t xml:space="preserve">Enter a </w:t>
      </w:r>
      <w:r w:rsidRPr="00571F53">
        <w:rPr>
          <w:rFonts w:ascii="Consolas" w:hAnsi="Consolas"/>
        </w:rPr>
        <w:t>println</w:t>
      </w:r>
      <w:r>
        <w:t xml:space="preserve"> statement</w:t>
      </w:r>
      <w:r w:rsidR="003977E1">
        <w:t xml:space="preserve"> in the main method that prints “Hello</w:t>
      </w:r>
      <w:r w:rsidR="00E42C79">
        <w:t>,</w:t>
      </w:r>
      <w:r w:rsidR="003977E1">
        <w:t xml:space="preserve"> </w:t>
      </w:r>
      <w:r w:rsidR="00E42C79">
        <w:t>w</w:t>
      </w:r>
      <w:r w:rsidR="003977E1">
        <w:t>orld</w:t>
      </w:r>
      <w:r w:rsidR="00E42C79">
        <w:t>!</w:t>
      </w:r>
      <w:r w:rsidR="003977E1">
        <w:t>” to the console</w:t>
      </w:r>
      <w:r>
        <w:t xml:space="preserve"> (recall from the lecture that printing to the console </w:t>
      </w:r>
      <w:r w:rsidR="006E0093">
        <w:t>can be</w:t>
      </w:r>
      <w:r w:rsidR="006638C1">
        <w:t xml:space="preserve"> achieved using </w:t>
      </w:r>
      <w:r w:rsidR="006638C1" w:rsidRPr="006638C1">
        <w:rPr>
          <w:rFonts w:ascii="Consolas" w:hAnsi="Consolas"/>
        </w:rPr>
        <w:t>System.out.print</w:t>
      </w:r>
      <w:r w:rsidR="006638C1">
        <w:rPr>
          <w:rFonts w:ascii="Consolas" w:hAnsi="Consolas"/>
        </w:rPr>
        <w:t>ln</w:t>
      </w:r>
      <w:r w:rsidR="006E0093" w:rsidRPr="006E0093">
        <w:t>)</w:t>
      </w:r>
      <w:r w:rsidR="006C7164">
        <w:t xml:space="preserve">. </w:t>
      </w:r>
      <w:r w:rsidR="006C7164">
        <w:rPr>
          <w:b/>
          <w:bCs/>
        </w:rPr>
        <w:t>Hint:</w:t>
      </w:r>
      <w:r w:rsidR="006C7164">
        <w:t xml:space="preserve"> </w:t>
      </w:r>
      <w:r w:rsidR="00BA51E0">
        <w:t xml:space="preserve">entering </w:t>
      </w:r>
      <w:r w:rsidR="00BA51E0" w:rsidRPr="001C5DFC">
        <w:rPr>
          <w:rFonts w:ascii="Consolas" w:hAnsi="Consolas"/>
          <w:b/>
          <w:bCs/>
        </w:rPr>
        <w:t>sout</w:t>
      </w:r>
      <w:r w:rsidR="00BA51E0">
        <w:t xml:space="preserve"> brings u</w:t>
      </w:r>
      <w:r w:rsidR="001C5DFC">
        <w:t>p</w:t>
      </w:r>
      <w:r w:rsidR="00DA7666">
        <w:t xml:space="preserve"> IntelliJ’s code suggestion for printing a string to a console</w:t>
      </w:r>
      <w:r w:rsidR="003258C8">
        <w:t xml:space="preserve"> (</w:t>
      </w:r>
      <w:r w:rsidR="00054BF3">
        <w:fldChar w:fldCharType="begin"/>
      </w:r>
      <w:r w:rsidR="00054BF3">
        <w:instrText xml:space="preserve"> REF _Ref119863984 \h </w:instrText>
      </w:r>
      <w:r w:rsidR="00054BF3">
        <w:fldChar w:fldCharType="separate"/>
      </w:r>
      <w:r w:rsidR="005F7292">
        <w:t xml:space="preserve">Figure </w:t>
      </w:r>
      <w:r w:rsidR="005F7292">
        <w:rPr>
          <w:noProof/>
        </w:rPr>
        <w:t>8</w:t>
      </w:r>
      <w:r w:rsidR="00054BF3">
        <w:fldChar w:fldCharType="end"/>
      </w:r>
      <w:r w:rsidR="003258C8">
        <w:t>)</w:t>
      </w:r>
      <w:r w:rsidR="00054BF3">
        <w:t>.</w:t>
      </w:r>
    </w:p>
    <w:p w14:paraId="76E571D0" w14:textId="7405594A" w:rsidR="009D13C4" w:rsidRPr="004D2A8D" w:rsidRDefault="009D13C4" w:rsidP="009D13C4">
      <w:pPr>
        <w:pStyle w:val="ListParagraph"/>
        <w:numPr>
          <w:ilvl w:val="1"/>
          <w:numId w:val="8"/>
        </w:numPr>
      </w:pPr>
      <w:r>
        <w:rPr>
          <w:rFonts w:ascii="Consolas" w:hAnsi="Consolas"/>
        </w:rPr>
        <w:t>System.out.print</w:t>
      </w:r>
      <w:r w:rsidR="004D2A8D">
        <w:rPr>
          <w:rFonts w:ascii="Consolas" w:hAnsi="Consolas"/>
        </w:rPr>
        <w:t xml:space="preserve">() – </w:t>
      </w:r>
      <w:r w:rsidR="004D2A8D" w:rsidRPr="006E0093">
        <w:t>prints something to the console and leaves the cursor on the current line</w:t>
      </w:r>
    </w:p>
    <w:p w14:paraId="620C65FD" w14:textId="0EC9EFE8" w:rsidR="004D2A8D" w:rsidRPr="00042179" w:rsidRDefault="004D2A8D" w:rsidP="009D13C4">
      <w:pPr>
        <w:pStyle w:val="ListParagraph"/>
        <w:numPr>
          <w:ilvl w:val="1"/>
          <w:numId w:val="8"/>
        </w:numPr>
      </w:pPr>
      <w:r>
        <w:rPr>
          <w:rFonts w:ascii="Consolas" w:hAnsi="Consolas"/>
        </w:rPr>
        <w:t xml:space="preserve">System.out.println() – </w:t>
      </w:r>
      <w:r w:rsidRPr="006E0093">
        <w:t>prints something to the console and moves the cursor to the next line</w:t>
      </w:r>
    </w:p>
    <w:p w14:paraId="0000025B" w14:textId="77777777" w:rsidR="003258C8" w:rsidRDefault="00394A36" w:rsidP="003258C8">
      <w:pPr>
        <w:keepNext/>
      </w:pPr>
      <w:r w:rsidRPr="00394A36">
        <w:rPr>
          <w:noProof/>
        </w:rPr>
        <w:drawing>
          <wp:inline distT="0" distB="0" distL="0" distR="0" wp14:anchorId="3555F04D" wp14:editId="5A45C9D7">
            <wp:extent cx="5731510" cy="2190750"/>
            <wp:effectExtent l="19050" t="19050" r="215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a:srcRect b="14751"/>
                    <a:stretch/>
                  </pic:blipFill>
                  <pic:spPr bwMode="auto">
                    <a:xfrm>
                      <a:off x="0" y="0"/>
                      <a:ext cx="5731510" cy="219075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D9779F" w14:textId="66F102D6" w:rsidR="009F209E" w:rsidRDefault="003258C8" w:rsidP="003258C8">
      <w:pPr>
        <w:pStyle w:val="Caption"/>
        <w:jc w:val="center"/>
      </w:pPr>
      <w:bookmarkStart w:id="8" w:name="_Ref119863984"/>
      <w:r>
        <w:t xml:space="preserve">Figure </w:t>
      </w:r>
      <w:fldSimple w:instr=" SEQ Figure \* ARABIC ">
        <w:r w:rsidR="005F7292">
          <w:rPr>
            <w:noProof/>
          </w:rPr>
          <w:t>8</w:t>
        </w:r>
      </w:fldSimple>
      <w:bookmarkEnd w:id="8"/>
      <w:r>
        <w:t xml:space="preserve"> </w:t>
      </w:r>
      <w:r w:rsidRPr="003258C8">
        <w:rPr>
          <w:rFonts w:ascii="Consolas" w:hAnsi="Consolas"/>
          <w:iCs w:val="0"/>
          <w:color w:val="auto"/>
          <w:sz w:val="22"/>
          <w:szCs w:val="22"/>
        </w:rPr>
        <w:t>sout</w:t>
      </w:r>
      <w:r>
        <w:t xml:space="preserve"> shortcut for generating a println</w:t>
      </w:r>
    </w:p>
    <w:p w14:paraId="1B362281" w14:textId="628D0C5B" w:rsidR="00E42C79" w:rsidRDefault="00E42C79" w:rsidP="00E42C79">
      <w:pPr>
        <w:pStyle w:val="ListParagraph"/>
        <w:numPr>
          <w:ilvl w:val="0"/>
          <w:numId w:val="8"/>
        </w:numPr>
      </w:pPr>
      <w:r>
        <w:rPr>
          <w:b/>
          <w:bCs/>
        </w:rPr>
        <w:t>Run the application</w:t>
      </w:r>
      <w:r w:rsidR="00DA7666">
        <w:rPr>
          <w:b/>
          <w:bCs/>
        </w:rPr>
        <w:t xml:space="preserve"> </w:t>
      </w:r>
      <w:r w:rsidR="005D7539">
        <w:t xml:space="preserve">– there are many ways you can run the program, the green “play” button at the top-right is </w:t>
      </w:r>
      <w:r w:rsidR="003258C8">
        <w:t>probably the easiest (</w:t>
      </w:r>
      <w:r w:rsidR="00574298">
        <w:fldChar w:fldCharType="begin"/>
      </w:r>
      <w:r w:rsidR="00574298">
        <w:instrText xml:space="preserve"> REF _Ref119742472 \h </w:instrText>
      </w:r>
      <w:r w:rsidR="00574298">
        <w:fldChar w:fldCharType="separate"/>
      </w:r>
      <w:r w:rsidR="005F7292">
        <w:t xml:space="preserve">Figure </w:t>
      </w:r>
      <w:r w:rsidR="005F7292">
        <w:rPr>
          <w:noProof/>
        </w:rPr>
        <w:t>9</w:t>
      </w:r>
      <w:r w:rsidR="00574298">
        <w:fldChar w:fldCharType="end"/>
      </w:r>
      <w:r w:rsidR="003258C8">
        <w:t>)</w:t>
      </w:r>
    </w:p>
    <w:p w14:paraId="0BACFD63" w14:textId="0933776D" w:rsidR="003258C8" w:rsidRDefault="00C37E5B" w:rsidP="003258C8">
      <w:pPr>
        <w:keepNext/>
      </w:pPr>
      <w:r>
        <w:rPr>
          <w:noProof/>
        </w:rPr>
        <mc:AlternateContent>
          <mc:Choice Requires="wps">
            <w:drawing>
              <wp:anchor distT="0" distB="0" distL="114300" distR="114300" simplePos="0" relativeHeight="251694080" behindDoc="0" locked="0" layoutInCell="1" allowOverlap="1" wp14:anchorId="557561FA" wp14:editId="722519DE">
                <wp:simplePos x="0" y="0"/>
                <wp:positionH relativeFrom="column">
                  <wp:posOffset>3686175</wp:posOffset>
                </wp:positionH>
                <wp:positionV relativeFrom="paragraph">
                  <wp:posOffset>41274</wp:posOffset>
                </wp:positionV>
                <wp:extent cx="352425" cy="2381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35242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6A0D5" id="Rectangle 23" o:spid="_x0000_s1026" style="position:absolute;margin-left:290.25pt;margin-top:3.25pt;width:27.75pt;height:1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sBggIAAGgFAAAOAAAAZHJzL2Uyb0RvYy54bWysVEtv2zAMvg/YfxB0X/1osnVBnSJokWFA&#10;0RZrh54VWYoFyKImKXGyXz9KfiTohh2G5aBQJvmR/ETy+ubQarIXziswFS0uckqE4VArs63o95f1&#10;hytKfGCmZhqMqOhReHqzfP/uurMLUUIDuhaOIIjxi85WtAnBLrLM80a0zF+AFQaVElzLAl7dNqsd&#10;6xC91VmZ5x+zDlxtHXDhPX6965V0mfClFDw8SulFILqimFtIp0vnJp7Z8potto7ZRvEhDfYPWbRM&#10;GQw6Qd2xwMjOqd+gWsUdeJDhgkObgZSKi1QDVlPkb6p5bpgVqRYkx9uJJv//YPnD/tk+OaShs37h&#10;UYxVHKRr4z/mRw6JrONEljgEwvHj5byclXNKOKrKy6sCZUTJTs7W+fBFQEuiUFGHb5EoYvt7H3rT&#10;0STGMrBWWqf30IZ0GOCqyPPk4UGrOmqjnXfbza12ZM/wSdfrHH9D4DMzTEMbzOZUVJLCUYuIoc03&#10;IYmqsYyyjxD7TUywjHNhQtGrGlaLPtr8PNjokWpOgBFZYpYT9gAwWvYgI3bPwGAfXUVq18l5KP1v&#10;zpNHigwmTM6tMuD+VJnGqobIvf1IUk9NZGkD9fHJEQf9sHjL1wpf8J758MQcTgfOEU58eMRDasCX&#10;gkGipAH380/foz02LWop6XDaKup/7JgTlOivBtv5czGbxfFMl9n8U4kXd67ZnGvMrr0FfP0Cd4vl&#10;SYz2QY+idNC+4mJYxaioYoZj7Iry4MbLbei3AK4WLlarZIYjaVm4N8+WR/DIauzQl8Mrc3Zo44D9&#10;/wDjZLLFm27ubaOngdUugFSp1U+8DnzjOKfGGVZP3Bfn92R1WpDLXwAAAP//AwBQSwMEFAAGAAgA&#10;AAAhAK0si3PeAAAACAEAAA8AAABkcnMvZG93bnJldi54bWxMj81OwzAQhO9IvIO1SNyo3ZKGErKp&#10;EBIgeiO04uomSxLFP1HsNuHtWU5wWo1mNPtNvp2tEWcaQ+cdwnKhQJCrfN25BmH/8XyzARGidrU2&#10;3hHCNwXYFpcXuc5qP7l3OpexEVziQqYR2hiHTMpQtWR1WPiBHHtffrQ6shwbWY964nJr5EqpVFrd&#10;Of7Q6oGeWqr68mQR3qaV6T4bvXst+/LQ++RleXdvEa+v5scHEJHm+BeGX3xGh4KZjv7k6iAMwnqj&#10;1hxFSPmwn96mvO2IkCQKZJHL/wOKHwAAAP//AwBQSwECLQAUAAYACAAAACEAtoM4kv4AAADhAQAA&#10;EwAAAAAAAAAAAAAAAAAAAAAAW0NvbnRlbnRfVHlwZXNdLnhtbFBLAQItABQABgAIAAAAIQA4/SH/&#10;1gAAAJQBAAALAAAAAAAAAAAAAAAAAC8BAABfcmVscy8ucmVsc1BLAQItABQABgAIAAAAIQCZgfsB&#10;ggIAAGgFAAAOAAAAAAAAAAAAAAAAAC4CAABkcnMvZTJvRG9jLnhtbFBLAQItABQABgAIAAAAIQCt&#10;LItz3gAAAAgBAAAPAAAAAAAAAAAAAAAAANwEAABkcnMvZG93bnJldi54bWxQSwUGAAAAAAQABADz&#10;AAAA5wUAAAAA&#10;" filled="f" strokecolor="red" strokeweight="3pt"/>
            </w:pict>
          </mc:Fallback>
        </mc:AlternateContent>
      </w:r>
      <w:r w:rsidR="005D7539" w:rsidRPr="005D7539">
        <w:rPr>
          <w:noProof/>
        </w:rPr>
        <w:drawing>
          <wp:inline distT="0" distB="0" distL="0" distR="0" wp14:anchorId="4B02C5F8" wp14:editId="0E101C84">
            <wp:extent cx="5534025" cy="1771650"/>
            <wp:effectExtent l="19050" t="19050" r="28575" b="190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24"/>
                    <a:srcRect t="11246" b="14056"/>
                    <a:stretch/>
                  </pic:blipFill>
                  <pic:spPr bwMode="auto">
                    <a:xfrm>
                      <a:off x="0" y="0"/>
                      <a:ext cx="5534797" cy="1771897"/>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5BD084" w14:textId="06063F17" w:rsidR="005D7539" w:rsidRDefault="003258C8" w:rsidP="003258C8">
      <w:pPr>
        <w:pStyle w:val="Caption"/>
        <w:jc w:val="center"/>
      </w:pPr>
      <w:bookmarkStart w:id="9" w:name="_Ref119742472"/>
      <w:r>
        <w:t xml:space="preserve">Figure </w:t>
      </w:r>
      <w:fldSimple w:instr=" SEQ Figure \* ARABIC ">
        <w:r w:rsidR="005F7292">
          <w:rPr>
            <w:noProof/>
          </w:rPr>
          <w:t>9</w:t>
        </w:r>
      </w:fldSimple>
      <w:bookmarkEnd w:id="9"/>
      <w:r>
        <w:t xml:space="preserve"> IntelliJ's Run Button</w:t>
      </w:r>
    </w:p>
    <w:p w14:paraId="2FC1703B" w14:textId="35896F51" w:rsidR="00FE425F" w:rsidRDefault="00FE425F" w:rsidP="00FE425F">
      <w:r>
        <w:rPr>
          <w:noProof/>
        </w:rPr>
        <w:lastRenderedPageBreak/>
        <w:drawing>
          <wp:inline distT="0" distB="0" distL="0" distR="0" wp14:anchorId="74803AC2" wp14:editId="1CDF4D5B">
            <wp:extent cx="3952875" cy="857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190" b="57944"/>
                    <a:stretch/>
                  </pic:blipFill>
                  <pic:spPr bwMode="auto">
                    <a:xfrm>
                      <a:off x="0" y="0"/>
                      <a:ext cx="3952875" cy="857250"/>
                    </a:xfrm>
                    <a:prstGeom prst="rect">
                      <a:avLst/>
                    </a:prstGeom>
                    <a:ln>
                      <a:noFill/>
                    </a:ln>
                    <a:extLst>
                      <a:ext uri="{53640926-AAD7-44D8-BBD7-CCE9431645EC}">
                        <a14:shadowObscured xmlns:a14="http://schemas.microsoft.com/office/drawing/2010/main"/>
                      </a:ext>
                    </a:extLst>
                  </pic:spPr>
                </pic:pic>
              </a:graphicData>
            </a:graphic>
          </wp:inline>
        </w:drawing>
      </w:r>
    </w:p>
    <w:p w14:paraId="25C66843" w14:textId="6191C4FE" w:rsidR="0005569D" w:rsidRPr="00FE425F" w:rsidRDefault="0005569D" w:rsidP="00FE425F">
      <w:r>
        <w:rPr>
          <w:noProof/>
        </w:rPr>
        <w:drawing>
          <wp:inline distT="0" distB="0" distL="0" distR="0" wp14:anchorId="303F35F1" wp14:editId="04052716">
            <wp:extent cx="1333500" cy="36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3500" cy="361950"/>
                    </a:xfrm>
                    <a:prstGeom prst="rect">
                      <a:avLst/>
                    </a:prstGeom>
                  </pic:spPr>
                </pic:pic>
              </a:graphicData>
            </a:graphic>
          </wp:inline>
        </w:drawing>
      </w:r>
    </w:p>
    <w:p w14:paraId="5B5929B1" w14:textId="7318CB04" w:rsidR="00C37E5B" w:rsidRDefault="00000C1A">
      <w:pPr>
        <w:rPr>
          <w:noProof/>
        </w:rPr>
      </w:pPr>
      <w:r>
        <w:rPr>
          <w:noProof/>
        </w:rPr>
        <w:t>You should see “Hello, world!” output to the console area at the bottom</w:t>
      </w:r>
      <w:r w:rsidR="00845B96">
        <w:rPr>
          <w:noProof/>
        </w:rPr>
        <w:t xml:space="preserve"> (</w:t>
      </w:r>
      <w:r w:rsidR="00845B96">
        <w:rPr>
          <w:noProof/>
        </w:rPr>
        <w:fldChar w:fldCharType="begin"/>
      </w:r>
      <w:r w:rsidR="00845B96">
        <w:rPr>
          <w:noProof/>
        </w:rPr>
        <w:instrText xml:space="preserve"> REF _Ref119742598 \h </w:instrText>
      </w:r>
      <w:r w:rsidR="00845B96">
        <w:rPr>
          <w:noProof/>
        </w:rPr>
      </w:r>
      <w:r w:rsidR="00845B96">
        <w:rPr>
          <w:noProof/>
        </w:rPr>
        <w:fldChar w:fldCharType="separate"/>
      </w:r>
      <w:r w:rsidR="005F7292">
        <w:t xml:space="preserve">Figure </w:t>
      </w:r>
      <w:r w:rsidR="005F7292">
        <w:rPr>
          <w:noProof/>
        </w:rPr>
        <w:t>10</w:t>
      </w:r>
      <w:r w:rsidR="00845B96">
        <w:rPr>
          <w:noProof/>
        </w:rPr>
        <w:fldChar w:fldCharType="end"/>
      </w:r>
      <w:r w:rsidR="00845B96">
        <w:rPr>
          <w:noProof/>
        </w:rPr>
        <w:t>)</w:t>
      </w:r>
      <w:r>
        <w:rPr>
          <w:noProof/>
        </w:rPr>
        <w:t>.</w:t>
      </w:r>
    </w:p>
    <w:p w14:paraId="14E8489F" w14:textId="77777777" w:rsidR="00845B96" w:rsidRDefault="00C37E5B" w:rsidP="00845B96">
      <w:pPr>
        <w:keepNext/>
        <w:jc w:val="center"/>
      </w:pPr>
      <w:r w:rsidRPr="00C37E5B">
        <w:rPr>
          <w:noProof/>
        </w:rPr>
        <w:drawing>
          <wp:inline distT="0" distB="0" distL="0" distR="0" wp14:anchorId="3C6F3A3A" wp14:editId="78F4CDB4">
            <wp:extent cx="3723640" cy="1259938"/>
            <wp:effectExtent l="19050" t="19050" r="1016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27"/>
                    <a:srcRect b="24519"/>
                    <a:stretch/>
                  </pic:blipFill>
                  <pic:spPr bwMode="auto">
                    <a:xfrm>
                      <a:off x="0" y="0"/>
                      <a:ext cx="3734688" cy="126367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DC5E050" w14:textId="5E54C40B" w:rsidR="004E1A18" w:rsidRPr="00845B96" w:rsidRDefault="00845B96" w:rsidP="00845B96">
      <w:pPr>
        <w:pStyle w:val="Caption"/>
        <w:jc w:val="center"/>
      </w:pPr>
      <w:bookmarkStart w:id="10" w:name="_Ref119742598"/>
      <w:r>
        <w:t xml:space="preserve">Figure </w:t>
      </w:r>
      <w:fldSimple w:instr=" SEQ Figure \* ARABIC ">
        <w:r w:rsidR="005F7292">
          <w:rPr>
            <w:noProof/>
          </w:rPr>
          <w:t>10</w:t>
        </w:r>
      </w:fldSimple>
      <w:bookmarkEnd w:id="10"/>
      <w:r>
        <w:t xml:space="preserve"> Exercise 1 Console Output</w:t>
      </w:r>
    </w:p>
    <w:p w14:paraId="7110E32B" w14:textId="4A7F7CA0" w:rsidR="00BC031C" w:rsidRDefault="00A5352B" w:rsidP="00BC031C">
      <w:pPr>
        <w:pStyle w:val="Heading1"/>
      </w:pPr>
      <w:r>
        <w:rPr>
          <w:b w:val="0"/>
          <w:bCs/>
          <w:noProof/>
        </w:rPr>
        <mc:AlternateContent>
          <mc:Choice Requires="wpg">
            <w:drawing>
              <wp:anchor distT="0" distB="0" distL="114300" distR="114300" simplePos="0" relativeHeight="251712512" behindDoc="0" locked="0" layoutInCell="1" allowOverlap="1" wp14:anchorId="286A763D" wp14:editId="4E0CEC6D">
                <wp:simplePos x="0" y="0"/>
                <wp:positionH relativeFrom="column">
                  <wp:posOffset>-685800</wp:posOffset>
                </wp:positionH>
                <wp:positionV relativeFrom="paragraph">
                  <wp:posOffset>-114300</wp:posOffset>
                </wp:positionV>
                <wp:extent cx="540000" cy="540000"/>
                <wp:effectExtent l="0" t="0" r="0" b="0"/>
                <wp:wrapNone/>
                <wp:docPr id="45" name="Group 45"/>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46"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7"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644BC096" id="Group 45" o:spid="_x0000_s1026" style="position:absolute;margin-left:-54pt;margin-top:-9pt;width:42.5pt;height:42.5pt;z-index:251712512"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6iPkIAMAAL4HAAAOAAAAZHJzL2Uyb0RvYy54bWykVW1P&#10;2zAQ/j5p/8Hyd0jKWl6itmgrA01CWwWb9tl1nMTCsS3bbdp/vzvnpRQYmwCJ1I7vnnvuyd15ermt&#10;FdkI56XRMzo6TikRmptc6nJGf/28PjqnxAemc6aMFjO6E55ezj9+mDY2EyemMioXjgCI9lljZ7QK&#10;wWZJ4nklauaPjRUaDgvjahZg68okd6wB9FolJ2l6mjTG5dYZLryHt1ftIZ1H/KIQPPwoCi8CUTMK&#10;3EJ8uvhc4TOZT1lWOmYryTsa7A0saiY1BB2grlhgZO3kM6hacme8KcIxN3ViikJyEXOAbEbpk2xu&#10;nFnbmEuZNaUdZAJpn+j0Zlj+fXPj7L1dOlCisSVoEXeYy7ZwNf4CS7KNku0GycQ2EA4vJ+MU/ijh&#10;cNSto6S8At2fefHq66t+SR80OaDSWCgOv8/fvy//+4pZEWX1GeS/dETmMzo+pUSzGmr0DqqG6VKJ&#10;jNyZtc5FThbGaShyMsGCQTrgN4jmMw/6vU+xIXOWWefDjTA1wcWMQg3oHCnF+mKbWx+AA9j3dhjY&#10;GyXza6lU3LhytVCObBgU/Zd0cf35AmmDy4GZ0misDbq1x/gGlO/ziauwUwLtlL4TBQgF3/wkMokt&#10;KoY4jHOhw6g9qlgu2vCTWB5ddGxq9IhcIiAiFxB/wO4AessWpMduYTp7dBWxwwfn9DVirfPgESMb&#10;HQbnWmrjXgJQkFUXubXvRWqlQZVWJt9BGbmgFqYdNEzzysCc4cFFZ7SCEp5PreQZ/He9DKtntfzv&#10;mQdeYe0E7UDq/8KomXtY2yMYO5YFuZJKhl0coZAzktKbpeRYxrh51BZnfVvAMUYlY0py4Tkk91us&#10;cClLTRoZKhLLi+D3wZx7nBYV6lXyW8MfPGp5eBa3B/FXSlqsS/xKuO4yhZhPBt8LYrVD9crwdQ0V&#10;2d4STihI2mhfSespcZmoVwKa3n3L48eF1nAcmwzIwTo4EXjVE92TQdp/6fVPo/N0QgmMwXYVgfop&#10;OT49u7iAU5yS3RrB+2m37+W+519t9yhXSyMugVUsyXhJRNjuQsNb6PE+Wu2v3fkfAAAA//8DAFBL&#10;AwQKAAAAAAAAACEAoT3zwhETAAAREwAAFAAAAGRycy9tZWRpYS9pbWFnZTEucG5niVBORw0KGgoA&#10;AAANSUhEUgAAAYAAAAGACAYAAACkx7W/AAAAAXNSR0IArs4c6QAAAARnQU1BAACxjwv8YQUAAAAJ&#10;cEhZcwAAOw4AADsOAcy2oYMAABKmSURBVHhe7d15jPb7OcfxQ8WuljSxBd0sVaXWiCV2IpagQiOW&#10;xhI7FUusqQiaoBppbLG0Va1Wi4RU7CWkYi1i+cNOLH+gsZaI5fo5Juc5Tz/PPPP73ddvzty/6/VK&#10;3nFafea+v9fMub5z5twzcw8AAAAAAAAAAAAAAAAAAAAAAAAAAAAAAAAAAAAAAAAAAAAAAAAAAAAA&#10;AAAAAAAAAAAAAAAAAAAAAAAAAAAAAAAAAAAAAAAAAAAAAAAAAAAAAAAAAAAAAAAAAAAAAAAAAAAA&#10;AAAAADfa/0jS0MZLQ5GkCY2XhiJJExovDUWSJjReGookTWi8NBRJmtB4aSiSNKHx0lAkaULjpaFI&#10;0oTGS0ORpAmNl4YiSRMaLw1FkiY0XhqKJE1ovDQUSZrQeGkokjSh8dJQJGlC46WhSNKExktDkaQJ&#10;jZeGIkkTGi8NRZImNF4aiiRNaLw0FEma0HhpKJI0ofHSUCRpQuOloUjq6SXVU6uPqB5bPfT///pJ&#10;1Z9W6c+c0tEfr7vx0lAknd7Tq9epLrMsz/Rnt3T0x9uj8dJQJJ3W8lnwVb13ld7Gmo7+eHs1XhqK&#10;pO0tn/Wudcpnykd/vD0bLw1F0raWr3vf7csid7Lla+ZHf7y9Gy8NRdK2tnx2fGH5F6fpbV7W0R9v&#10;78ZLQ5G0rTVfG7/d8mfT27ysoz/e3o2XhiJpW8vLILdavrSS3uZlHf3x9m68NBRJ23IB3JkL4AZK&#10;Q5G0rSdUW215ueTRH2/vxktDkbSt5V90bvXEKr3Nyzr64+3deGkokra1vNRxi+XLIy+q0tu8rKM/&#10;3t6Nl4YiaXtbXip5ykskj/54ezZeGoqk01q+3n1Vy8sjX1qlt3PVjv54ezVeGoqk07vbZ8rLl0WW&#10;/03Xcjz64+3ReGkoknpaflzy8uWP5TPmZSEuLX+9/AvR5f+X/swpHf3xuhsvDUWSJjReGookTWi8&#10;NBRJmtB4aSiSNKHx0lAkaULjpaFI0oTGS0ORpAmNl4YiSRMaLw1FkiY0XhqKJE1ovDQUSZrQeGko&#10;kjSh8dJQJGlC46WhSNKExktDkaQJjZeGIkkTGi8NRZImNF4aiiRNaLw0FEma0HhpKJI0ofHSUCRp&#10;QuOloUjShMZLQ5GkCY2XhiJJExovDaUzgK3STulsvDSUzgC2Sjuls/HSUDoD2CrtlM7GS0PpDGCr&#10;tFM6Gy8NpTOArdJO6Wy8NJTOALZKO6Wz8dJQOgPYKu2UzsZLQ+kMYKu0UzobLw2lM4Ct0k7pbLw0&#10;lM4Atko7pbPx0lA6A9gq7ZTOxktD6Qxgq7RTOhsvDaUzgK3STulsvDSUzgC2Sjuls/HSUDoD2Crt&#10;lM7GS0PpDGCrtFM6Gy8NpTOArdJO6Wy8NJTOALZKO6Wz8dJQOgPYKu2UzsZLQ+kMYKu0UzobLw2l&#10;M4Ct0k7pbLw0lM4Atko7pbPx0lA6A9gq7ZTOxktD6Qxgq7RTOhsvDaUzgK3STulsvDSUzgC2Sjul&#10;s/HSUDoD2CrtlM7GS0PpDGCrtFM6Gy8NpTOArdJO6Wy8NJTOALZKO6Wz8dJQOgPYKu2UzsZLQ+kM&#10;YKu0UzobLw2lM+jy6v//f5kj7ZTOxktD6Qy6/Ez19Oo9/+8/MUHaKZ2Nl4bSGad7zerx9/7lWO9Q&#10;3fpx9cvVp1WvVN00y/tqeZ9xulvf53s0XhpKZ5xmWSS/WC2zfOLyXwz1tOr2j62ll1bfXL1NdRMs&#10;76PleS3vM5fA6W5/f3c3XhpKZ2z30OoZ1a3zfFI1zfK1/3+tbp1D6serj64eKF9avay6eD7Prd6q&#10;Yrtb3797NF4aSmdsk5b/RdMugc+u0hzu1J9UX1W9cXVdbl/+Fy2XwKMqtrl9nt2Nl4bSGes9rLrT&#10;8r9o0iXwG1WawVV6dvV+1Z7utPwvcglsl+bZ2XhpKJ2xzlWW/0UTLoFleaezr+3B1R7utvwvcgls&#10;k2bZ2XhpKJ1xdWuW/0VHvwS+v0rnXtNzqj1cdflf5BJYL82xs/HSUDrjapbl/8wqzfBuHfUSWL6G&#10;n867tvevuq1d/hc9r3IJXF2aYWfjpaF0xt2dsvwvOuIl8JVVOuuafrPqtnX5X+QSuLo0v87GS0Pp&#10;jMt1LP+LjnYJLK/mSedc0+dWnU5d/hctl8BbV1wuza6z8dJQOuPOHl51Lf+LjnIJLK/nT+db079V&#10;r1F16Vr+F7kE7i7NrbPx0lA6I7v1O3y7O8KPjXhhlc62pm+tuiwzTY9xar5j+HJpZp2Nl4bSGS9v&#10;j8/8L/qR6rHVOVt+rEM629reseqyfEfvD1TpcU7NPwncWZpXZ+OloXTG/S3L//uqNKtTO8LyXzyl&#10;Sudb089W3fa8BH6wcgm8vDSrzsZLQ+mM+1j+d/egavkBb+mMa/r4ag8ugeuV5tTZeGkonXEvy/9q&#10;lh/xnM64pr+q9uQSuD5pRp2Nl4bSGffc84jK8r+aF1fpnGv62mpve18Cj67I8+lsvDSUzqaz/K9u&#10;+U1f6ZxrW/5p6zq4BPaXZtPZeGkonU1m+a/zvVU665peUF0nl8C+0lw6Gy8NpbOpluX/rCrN5NSO&#10;uPwfUqWzru1Dquu25yXw/GryJZBm0tl4aSidTWT5r/clVTrvmn63eqC4BPaR5tHZeGkonU1j+W/z&#10;B1U685q+sHoguQT6pVl0Nl4aSmeTPLKy/Nf78CqdeU3/Vb1u9UDb+xK4Kb/8/rqkOXQ2XhpKZ1NY&#10;/tst50vnXtN3VTeFS6BPmkFn46WhdDbBsvw7fnNV6ujL/82rdO61vVt1k+x5CSyvdJpyCaTzdzZe&#10;GkpnR2f5n+bJVTr7mpafqHkTuQROl87e2XhpKJ0dmeV/ur+t0vnX9MnVTeUSOE06d2fjpaF0dlTL&#10;ly4s/9N8UpXOv6a/q16husn2vgQeUx1VOnNn46WhdHZEln+Pn6/SDNb0DdU5cAlsk87b2XhpKJ0d&#10;jeXf412qNIO1ndMvV3cJrJfO2tl4aSidHcmy/J9dpXOe2qTlv/iOKs1hTT9anZs9L4Efqo52CaRz&#10;djZeGkpnR2H593lw9R9VmsWaPrI6Ry6Bq0tn7Gy8NJTOjsDy7/XEKs1iTX9YnTOXwNWk83U2XhpK&#10;Z+fuLSrLv9dvV2kea/qy6tztfQm8bXXu0tk6Gy8NpbNzZvn3+6AqzWNtb1AdgUvgculcnY2XhtLZ&#10;ubL89/G8Ks1kTcsv2TkSl8CdpTN1Nl4aSmfnaFn+z6nSeU5t8vJ/syrNZG3vXR3NnpfAD1fnegmk&#10;83Q2XhpKZ+fG8t/PV1dpLmv61eqoXAIvL52ls/HSUDo7J5b/vv6iSrNZ02dUR+YSuL90js7GS0Pp&#10;7Fy8ZWX57+fxVZrNmv6pepXq6Pa+BN6uOhfpDJ2Nl4bS2Tmw/Pf3U1Waz5q+pZrCJXCv9Pw7Gy8N&#10;pbObbln+e/2NZvnfa5lBms/azukz1w57XgLLx+Y5zDM9987GS0Pp7Caz/K/H8pl7mtGafrKaaPol&#10;kJ53Z+OloXR2U1n+1+NVq3+u0pzW9LHVVJMvgfScOxsvDaWzm2jvv6Es//t8ZpXmtKY/r6ab+jGb&#10;nm9n46WhdHbTWP7X69eqNKs1Ld8/wMyP3fRcOxsvDaWzm8YFcH3ep0pzWtubVrgA9mi8NJTObqK9&#10;/0aa9mqVO1l+Zk+a0ZqeWzH331ml59vZeGkond1ULoF9vWGVZrO2D6ymm/yChfScOxsvDaWzm8wl&#10;sJ8vr9Jc1vRb1XTTX62Wnndn46WhdHbT7XkJnNu33Xf6oyrNZE2fX022LP/p36Genntn46WhdHYO&#10;XAK9PqpKs1jTv1evVU1l+d8rPf/OxktD6exc7H0JnPtvZlrjx6o0hzV9ezWVn0p7n3SGzsZLQ+ns&#10;nLgETvfWVTr/2t65msjyv790js7GS0Pp7NzseQkc5Rd1X+Ybq3T2Nb2ommhZ/n4N6f2ls3Q2XhpK&#10;Z+fIJbDNK1R/X6Vzr+kTq2ks/yydp7Px0lA6O1d7XwKPqY7mU6p03jX9TTXNm1eWf5bO1Nl4aSid&#10;nTOXwDq/VKWzrunrq0ks/8ulc3U2XhpKZ+duz0vgBdVRLoF3r9IZ17YsxCmWs35/leZwakdY/ot0&#10;ts7GS0Pp7AhcAnf33VU635qWV0pNYflfTTpfZ+OloXR2FHtfAm9TnavXq/67Smdb04dVEzyysvyv&#10;Jp2xs/HSUDo7EpdA9kVVOtOafr+awPJfJ52zs/HSUDo7mj0vgedX53gJ/F6VzrOmL66Obln+z6rS&#10;+U/tiMt/kc7a2XhpKJ0dkUvgPh9apXOs7SHVkVn+26TzdjZeGkpnR7X3JfDo6hwsL2dNZ1jT91RH&#10;9ojK8t8mnbmz8dJQOjuy6ZfAstjSc1/be1RHZfmfJp27s/HSUDo7usmXwNdV6Xmv6cXVUVn+p0tn&#10;72y8NJTOJtjzEvjB6qZeAn9dpee8pk+tjmhZ/h2/Ezk1Zfkv0vk7Gy8NpbMppl0Cn1Cl57qmf6ge&#10;VB2N5d8nzaCz8dJQOptk70tg+Vn7N8XPVel5rumbqqN5eGX590lz6Gy8NJTOpplwCbxTlZ7f2s7l&#10;lU5XZfn3S7PobLw0lM4m2vMSeF71QF8C31al57amF1ZHsiz/Z1bprKc2dfkv0jw6Gy8NpbOpjnoJ&#10;vGb1sio9rzU9rjoKy38/aSadjZeG0tlke18Cj6qu2+dV6fms6Y+ro3hYZfnvJ82ls/HSUDqb7miX&#10;wEuq9FzW9BXVEVj++0uz6Wy8NJTO2PcSeG51XZfAB1TpOaztjapztyz/Z1TpfKdm+d8nzaez8dJQ&#10;OuNeR7gEOp7/8qOQz53lf33SjDobLw2lM+6z9yWwvP29vEmVHndt71uds4dWlv/1SXPqbLw0lM64&#10;v3O9BJ5Upcdc069X58zyv35pVp2Nl4bSGS9vz0tgebt7XAJ/VqXHW9NnVedqWf5Pr9K5Ts3yv7M0&#10;r87GS0PpjGx5Pf0vVmlmp/Y5VaePqdLjrOlfqlerztUy03SuU1s+BpaPBbI0s87GS0PpjDvb458E&#10;nly9atXpJ6r0WGt6WnXuOr4Mdms+87+7NLfOxktD6YzLdV4Ceyz/t63SY63t7asj6LoELP+rSbPr&#10;bLw0lM64u45LYI/lv3hqlR5vTT9dHcmpl4Dlf3Vpfp2Nl4bSGVdzyiWw1/J/5eofq/SYa/q46mi2&#10;XgKW/zpphp2Nl4bSGVe35RLYa/kvPr1Kj7mmv6yOau0lYPmvl+bY2XhpKJ2xzppLYM/lv/iVKj3u&#10;mr6mOrKrXgKW/zZplp2Nl4bSGetd5RLYe/m/V5Ued23L6+eP7m6XgOW/XZpnZ+OloXTGNpddAnsv&#10;/0XHd7wuv8FsijtdApb/adJMOxsvDaUztkuXwHUs/9evbn3MrX1wNcntl4Dlf7pb57lH46WhdMZp&#10;bv2O4eUlmdfhS6vb349r+51qoouXzfoO3x63f1x1N14aSmecblkk3T/e4TIfWy0/uC29P6/aF1RT&#10;Le8ry79H+tjqbLw0lM44X8uPbn5Wld6vl/Wf1WtXcKr08dXZeGkonXH+lt/gtfwax+V3+ab38e19&#10;ZwUd0sdXZ+OloXTGsTyuemGV3tcXvWsFHdLHV2fjpaF0xjE9unpK9Q/Vre/vX6igy60fW3s0XhpK&#10;ZxzbK1afWr24Wt7fT6igy+37pLvx0lA6Y46j/Mhnbo60UzobLw2lM4Ct0k7pbLw0lM4Atko7pbPx&#10;0lA6A9gq7ZTOxktD6Qxgq7RTOhsvDaUzgK3STulsvDSUzgC2Sjuls/HSUDoD2CrtlM7GS0PpDGCr&#10;tFM6Gy8NpTOArdJO6Wy8NJTOALZKO6Wz8dJQOgPYKu2UzsZLQ+kMYKu0UzobLw2lM4Ct0k7pbLw0&#10;lM4Atko7pbPx0lA6A9gq7ZTOxktD6Qxgq7RTOhsvDaUzgK3STulsvDSUzgC2Sjuls/HSUDoD2Crt&#10;lM7GS0PpDGCrtFM6Gy8NpTOArdJO6Wy8NJTOALZKO6Wz8dJQOgPYKu2UzsZLQ+kMYKu0UzobLw2l&#10;M4Ct0k7pbLw0lM4Atko7pbPx0lA6A9gq7ZTOxktD6Qxgq7RTOhsvDUWSJjReGookTWi8NBRJmtB4&#10;aSiSNKHx0lAkaULjpaFI0oTGS0ORpAmNl4YiSRMaLw1FkiY0XhqKJE1ovDQUSZrQeGkokjSh8dJQ&#10;JGlC46WhSNKExktDkaQJjZeGIkkTGi8NRZImNF4aiiRNaLw0FEma0HhpKJI0ofHSUCRpQuOloUjS&#10;hMZLQ5GkCY2XhiJJEwIAAAAAAAAAAAAAAAAAAAAAAAAAAAAAAAAAAAAAAAAAAAAAAAAAAAAAAAAA&#10;AAAAAAAAAAAAAAAAAAAAAAAAAAAAAAAAAAAAAAAAAAAAAAAAAAAAAAAAAAAAAAAAAAAAAAAAAAAA&#10;4Ea6557/BXOVhi7LI19fAAAAAElFTkSuQmCCUEsDBAoAAAAAAAAAIQAWwyEcZQMAAGUDAAAUAAAA&#10;ZHJzL21lZGlhL2ltYWdlMi5zdmc8c3ZnIHZpZXdCb3g9IjAgMCA5NiA5NiIgeG1sbnM9Imh0dHA6&#10;Ly93d3cudzMub3JnLzIwMDAvc3ZnIiB4bWxuczp4bGluaz0iaHR0cDovL3d3dy53My5vcmcvMTk5&#10;OS94bGluayIgaWQ9Ikljb25zX1dlYkRlc2lnbiIgb3ZlcmZsb3c9ImhpZGRlbiI+PHBhdGggZD0i&#10;TTM0LjU5IDY0LjQxIDIzLjE3IDUzIDM0LjU5IDQxLjU5IDM3LjQxIDQ0LjQxIDI4LjgzIDUzIDM3&#10;LjQxIDYxLjU5IDM0LjU5IDY0LjQxWiIvPjxwYXRoIGQ9Ik02MS40MSA2NC40MSA1OC41OSA2MS41&#10;OSA2Ny4xNyA1MyA1OC41OSA0NC40MSA2MS40MSA0MS41OSA3Mi44MyA1MyA2MS40MSA2NC40MVoi&#10;Lz48cmVjdCB4PSIzNS40NCIgeT0iNTEuNTQiIHdpZHRoPSIyNC45OSIgaGVpZ2h0PSI0IiB0cmFu&#10;c2Zvcm09Im1hdHJpeCgwLjM4Mjg0NSAtMC45MjM4MTMgMC45MjM4MTMgMC4zODI4NDUgLTE5Ljg4&#10;IDc3LjMzKSIvPjxwYXRoIGQ9Ik04IDE3IDggNzkgODggNzkgODggMTdaTTc3IDIzQzc4LjEwNDYg&#10;MjMgNzkgMjMuODk1NCA3OSAyNSA3OSAyNi4xMDQ2IDc4LjEwNDYgMjcgNzcgMjcgNzUuODk1NCAy&#10;NyA3NSAyNi4xMDQ2IDc1IDI1IDc1IDIzLjg5NTQgNzUuODk1NCAyMyA3NyAyM1pNNzAgMjNDNzEu&#10;MTA0NiAyMyA3MiAyMy44OTU0IDcyIDI1IDcyIDI2LjEwNDYgNzEuMTA0NiAyNyA3MCAyNyA2OC44&#10;OTU0IDI3IDY4IDI2LjEwNDYgNjggMjUgNjggMjMuODk1NCA2OC44OTU0IDIzIDcwIDIzWk02MyAy&#10;M0M2NC4xMDQ2IDIzIDY1IDIzLjg5NTQgNjUgMjUgNjUgMjYuMTA0NiA2NC4xMDQ2IDI3IDYzIDI3&#10;IDYxLjg5NTQgMjcgNjEgMjYuMTA0NiA2MSAyNSA2MSAyMy44OTU0IDYxLjg5NTQgMjMgNjMgMjNa&#10;TTgyIDczIDE0IDczIDE0IDMzIDgyIDMzWiIvPjwvc3ZnPlBLAwQUAAYACAAAACEAcbPo8d8AAAAL&#10;AQAADwAAAGRycy9kb3ducmV2LnhtbEyPQWvCQBCF74X+h2UKvcVNlFqJ2YhI25MUqoXibcyOSTA7&#10;G7JrEv99N6f29j3m8ea9bDOaRvTUudqygmQWgyAurK65VPB9fI9WIJxH1thYJgV3crDJHx8yTLUd&#10;+Iv6gy9FCGGXooLK+zaV0hUVGXQz2xKH28V2Bn2QXSl1h0MIN42cx/FSGqw5fKiwpV1FxfVwMwo+&#10;Bhy2i+St318vu/vp+PL5s09IqeencbsG4Wn0f2aY6ofqkIdOZ3tj7USjIEriVRjjJ5ogWKL5IsBZ&#10;wfI1Bpln8v+G/BcAAP//AwBQSwMEFAAGAAgAAAAhACJWDu7HAAAApQEAABkAAABkcnMvX3JlbHMv&#10;ZTJvRG9jLnhtbC5yZWxzvJCxagMxDIb3Qt7BaO/57oZSSnxZSiFrSB9A2DqfyVk2lhuat49plgYC&#10;3TpK4v/+D21333FVZyoSEhsYuh4UsU0usDfwefx4fgUlFdnhmpgMXEhgN22etgdasbaQLCGLahQW&#10;A0ut+U1rsQtFlC5l4naZU4lY21i8zmhP6EmPff+iy28GTHdMtXcGyt6NoI6X3Jr/Zqd5Dpbek/2K&#10;xPVBhQ6xdTcgFk/VQCQX8LYcOzl70I8dhv9xGLrMPw767rnTFQAA//8DAFBLAQItABQABgAIAAAA&#10;IQCo1seoEwEAAEkCAAATAAAAAAAAAAAAAAAAAAAAAABbQ29udGVudF9UeXBlc10ueG1sUEsBAi0A&#10;FAAGAAgAAAAhADj9If/WAAAAlAEAAAsAAAAAAAAAAAAAAAAARAEAAF9yZWxzLy5yZWxzUEsBAi0A&#10;FAAGAAgAAAAhACHqI+QgAwAAvgcAAA4AAAAAAAAAAAAAAAAAQwIAAGRycy9lMm9Eb2MueG1sUEsB&#10;Ai0ACgAAAAAAAAAhAKE988IREwAAERMAABQAAAAAAAAAAAAAAAAAjwUAAGRycy9tZWRpYS9pbWFn&#10;ZTEucG5nUEsBAi0ACgAAAAAAAAAhABbDIRxlAwAAZQMAABQAAAAAAAAAAAAAAAAA0hgAAGRycy9t&#10;ZWRpYS9pbWFnZTIuc3ZnUEsBAi0AFAAGAAgAAAAhAHGz6PHfAAAACwEAAA8AAAAAAAAAAAAAAAAA&#10;aRwAAGRycy9kb3ducmV2LnhtbFBLAQItABQABgAIAAAAIQAiVg7uxwAAAKUBAAAZAAAAAAAAAAAA&#10;AAAAAHUdAABkcnMvX3JlbHMvZTJvRG9jLnhtbC5yZWxzUEsFBgAAAAAHAAcAvgEAAHMeA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g2LxAAAANsAAAAPAAAAZHJzL2Rvd25yZXYueG1sRI/dasJA&#10;FITvC77DcgRvRDeVYiS6ihWElPbCvwc4ZI9JMHs27K4xvr1bKPRymJlvmNWmN43oyPnasoL3aQKC&#10;uLC65lLB5byfLED4gKyxsUwKnuRhsx68rTDT9sFH6k6hFBHCPkMFVQhtJqUvKjLop7Yljt7VOoMh&#10;SldK7fAR4aaRsySZS4M1x4UKW9pVVNxOd6PgqzG7z/TYjdMfN8u/83R8aOVdqdGw3y5BBOrDf/iv&#10;nWsFH3P4/RJ/gFy/AAAA//8DAFBLAQItABQABgAIAAAAIQDb4fbL7gAAAIUBAAATAAAAAAAAAAAA&#10;AAAAAAAAAABbQ29udGVudF9UeXBlc10ueG1sUEsBAi0AFAAGAAgAAAAhAFr0LFu/AAAAFQEAAAsA&#10;AAAAAAAAAAAAAAAAHwEAAF9yZWxzLy5yZWxzUEsBAi0AFAAGAAgAAAAhAPrODYvEAAAA2wAAAA8A&#10;AAAAAAAAAAAAAAAABwIAAGRycy9kb3ducmV2LnhtbFBLBQYAAAAAAwADALcAAAD4Ag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NwxQAAANsAAAAPAAAAZHJzL2Rvd25yZXYueG1sRI/dSgMx&#10;FITvC75DOELv2qxStV2bFi3+FFsojXp/SI67i5uTJYnt6tMbQejlMDPfMPNl71pxoBAbzwouxgUI&#10;YuNtw5WCt9fH0RRETMgWW8+k4JsiLBdngzmW1h95TwedKpEhHEtUUKfUlVJGU5PDOPYdcfY+fHCY&#10;sgyVtAGPGe5aeVkU19Jhw3mhxo5WNZlP/eUUbPRs96xfzERPf57e5f3V9sEHo9TwvL+7BZGoT6fw&#10;f3ttFUxu4O9L/gFy8QsAAP//AwBQSwECLQAUAAYACAAAACEA2+H2y+4AAACFAQAAEwAAAAAAAAAA&#10;AAAAAAAAAAAAW0NvbnRlbnRfVHlwZXNdLnhtbFBLAQItABQABgAIAAAAIQBa9CxbvwAAABUBAAAL&#10;AAAAAAAAAAAAAAAAAB8BAABfcmVscy8ucmVsc1BLAQItABQABgAIAAAAIQDY+6NwxQAAANsAAAAP&#10;AAAAAAAAAAAAAAAAAAcCAABkcnMvZG93bnJldi54bWxQSwUGAAAAAAMAAwC3AAAA+QIAAAAA&#10;">
                  <v:imagedata r:id="rId17" o:title="Web design with solid fill"/>
                  <o:lock v:ext="edit" aspectratio="f"/>
                </v:shape>
              </v:group>
            </w:pict>
          </mc:Fallback>
        </mc:AlternateContent>
      </w:r>
      <w:r w:rsidR="00BC031C">
        <w:t xml:space="preserve">Exercise 2 – </w:t>
      </w:r>
      <w:r w:rsidR="00381BCF">
        <w:t>Introducing Variables</w:t>
      </w:r>
    </w:p>
    <w:p w14:paraId="1349E121" w14:textId="4FC4E081" w:rsidR="00EC3FB7" w:rsidRDefault="0096708D" w:rsidP="0096708D">
      <w:pPr>
        <w:pStyle w:val="H2Body"/>
        <w:numPr>
          <w:ilvl w:val="0"/>
          <w:numId w:val="10"/>
        </w:numPr>
        <w:ind w:right="3356"/>
      </w:pPr>
      <w:r w:rsidRPr="002E410C">
        <w:rPr>
          <w:noProof/>
        </w:rPr>
        <mc:AlternateContent>
          <mc:Choice Requires="wpg">
            <w:drawing>
              <wp:anchor distT="0" distB="0" distL="114300" distR="114300" simplePos="0" relativeHeight="251703296" behindDoc="0" locked="0" layoutInCell="1" allowOverlap="1" wp14:anchorId="5C9EA832" wp14:editId="3CEECB14">
                <wp:simplePos x="0" y="0"/>
                <wp:positionH relativeFrom="margin">
                  <wp:posOffset>3800475</wp:posOffset>
                </wp:positionH>
                <wp:positionV relativeFrom="margin">
                  <wp:posOffset>2466975</wp:posOffset>
                </wp:positionV>
                <wp:extent cx="2533650" cy="1019175"/>
                <wp:effectExtent l="0" t="0" r="0" b="9525"/>
                <wp:wrapNone/>
                <wp:docPr id="36" name="KeyTerm1"/>
                <wp:cNvGraphicFramePr/>
                <a:graphic xmlns:a="http://schemas.openxmlformats.org/drawingml/2006/main">
                  <a:graphicData uri="http://schemas.microsoft.com/office/word/2010/wordprocessingGroup">
                    <wpg:wgp>
                      <wpg:cNvGrpSpPr/>
                      <wpg:grpSpPr>
                        <a:xfrm>
                          <a:off x="0" y="0"/>
                          <a:ext cx="2533650" cy="1019175"/>
                          <a:chOff x="0" y="0"/>
                          <a:chExt cx="3795014" cy="1223226"/>
                        </a:xfrm>
                      </wpg:grpSpPr>
                      <wps:wsp>
                        <wps:cNvPr id="37" name="Rectangle: Rounded Corners 4"/>
                        <wps:cNvSpPr/>
                        <wps:spPr>
                          <a:xfrm>
                            <a:off x="380962" y="0"/>
                            <a:ext cx="3414052" cy="1223226"/>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A64A9" w14:textId="1503E254" w:rsidR="001B2C37" w:rsidRPr="001B2C37" w:rsidRDefault="001B2C37" w:rsidP="001B2C37">
                              <w:pPr>
                                <w:ind w:left="-426" w:right="-64"/>
                                <w:rPr>
                                  <w:rFonts w:hAnsi="Calibri"/>
                                  <w:color w:val="000000"/>
                                  <w:kern w:val="24"/>
                                </w:rPr>
                              </w:pPr>
                              <w:r w:rsidRPr="004E6684">
                                <w:rPr>
                                  <w:rFonts w:hAnsi="Calibri"/>
                                  <w:b/>
                                  <w:bCs/>
                                  <w:color w:val="000000"/>
                                  <w:kern w:val="24"/>
                                </w:rPr>
                                <w:t>Key Term</w:t>
                              </w:r>
                              <w:r>
                                <w:rPr>
                                  <w:rFonts w:hAnsi="Calibri"/>
                                  <w:b/>
                                  <w:bCs/>
                                  <w:color w:val="000000"/>
                                  <w:kern w:val="24"/>
                                </w:rPr>
                                <w:t xml:space="preserve"> – Scanner</w:t>
                              </w:r>
                              <w:r>
                                <w:rPr>
                                  <w:rFonts w:hAnsi="Calibri"/>
                                  <w:b/>
                                  <w:bCs/>
                                  <w:color w:val="000000"/>
                                  <w:kern w:val="24"/>
                                </w:rPr>
                                <w:br/>
                              </w:r>
                              <w:r>
                                <w:rPr>
                                  <w:color w:val="000000" w:themeColor="text1"/>
                                </w:rPr>
                                <w:t xml:space="preserve">The </w:t>
                              </w:r>
                              <w:r>
                                <w:rPr>
                                  <w:b/>
                                  <w:bCs/>
                                  <w:color w:val="000000" w:themeColor="text1"/>
                                </w:rPr>
                                <w:t>Scanner</w:t>
                              </w:r>
                              <w:r>
                                <w:rPr>
                                  <w:color w:val="000000" w:themeColor="text1"/>
                                </w:rPr>
                                <w:t xml:space="preserve"> class is a built-in</w:t>
                              </w:r>
                              <w:r w:rsidR="00B27B55">
                                <w:rPr>
                                  <w:color w:val="000000" w:themeColor="text1"/>
                                </w:rPr>
                                <w:t xml:space="preserve"> Java</w:t>
                              </w:r>
                              <w:r>
                                <w:rPr>
                                  <w:color w:val="000000" w:themeColor="text1"/>
                                </w:rPr>
                                <w:t xml:space="preserve"> class that allows us to gather input from the keyboard</w:t>
                              </w:r>
                              <w:r w:rsidR="00B27B55">
                                <w:rPr>
                                  <w:color w:val="000000" w:themeColor="text1"/>
                                </w:rPr>
                                <w:t>.</w:t>
                              </w:r>
                            </w:p>
                          </w:txbxContent>
                        </wps:txbx>
                        <wps:bodyPr lIns="576000" tIns="0" rIns="36000" bIns="0" rtlCol="0" anchor="ctr" anchorCtr="0"/>
                      </wps:wsp>
                      <wps:wsp>
                        <wps:cNvPr id="38" name="Rectangle: Rounded Corners 5"/>
                        <wps:cNvSpPr/>
                        <wps:spPr>
                          <a:xfrm>
                            <a:off x="0" y="232252"/>
                            <a:ext cx="902477" cy="760397"/>
                          </a:xfrm>
                          <a:prstGeom prst="round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9" name="Picture 4" descr="File:Octicons-key.svg - Wikimedia Commons"/>
                          <pic:cNvPicPr preferRelativeResize="0">
                            <a:picLocks/>
                          </pic:cNvPicPr>
                        </pic:nvPicPr>
                        <pic:blipFill>
                          <a:blip r:embed="rId20" cstate="print">
                            <a:extLst>
                              <a:ext uri="{28A0092B-C50C-407E-A947-70E740481C1C}">
                                <a14:useLocalDpi xmlns:a14="http://schemas.microsoft.com/office/drawing/2010/main" val="0"/>
                              </a:ext>
                            </a:extLst>
                          </a:blip>
                          <a:stretch>
                            <a:fillRect/>
                          </a:stretch>
                        </pic:blipFill>
                        <pic:spPr>
                          <a:xfrm>
                            <a:off x="68580" y="282948"/>
                            <a:ext cx="782146" cy="659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9EA832" id="_x0000_s1035" style="position:absolute;left:0;text-align:left;margin-left:299.25pt;margin-top:194.25pt;width:199.5pt;height:80.25pt;z-index:251703296;mso-position-horizontal-relative:margin;mso-position-vertical-relative:margin;mso-width-relative:margin;mso-height-relative:margin" coordsize="37950,1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3r28gMAAKcLAAAOAAAAZHJzL2Uyb0RvYy54bWzsVttu3DYQfS/QfyD0&#10;buuyd8HrPNiNESBtjE2LPnMpakWYIgmSe+vXd4aU5F17nQQp/FYD1vI2w8PDOTO8+XBoJdlx64RW&#10;yyS/zhLCFdOVUJtl8tefH6/mCXGeqopKrfgyOXKXfLj99ZebvSl5oRstK24JOFGu3Jtl0nhvyjR1&#10;rOEtddfacAWTtbYt9dC1m7SydA/eW5kWWTZN99pWxmrGnYPR+ziZ3Ab/dc2Z/1LXjnsilwlg8+Fr&#10;w3eN3/T2hpYbS00jWAeD/gSKlgoFmw6u7qmnZGvFK1etYFY7XftrpttU17VgPJwBTpNnL07zYPXW&#10;hLNsyv3GDDQBtS94+mm37I/dgzVfzaMFJvZmA1yEHp7lUNsWfwElOQTKjgNl/OAJg8FiMhpNJ8As&#10;g7k8yxf5bBJJZQ0w/8qONb91lqPZYpLl486yKEZFMUXLtN84PYOzNxAg7pkD9984+NpQwwO1rgQO&#10;Hi0R1TIZzRKiaAtxuoLIoWojeUlWeqsqXpE7bRUEOhkjSoQDdgNxrnTA4QXWRvNsMS0S8pq60Tgf&#10;ZxOYCtRdIICWxjr/wHVLsLFMIBxUhchCqNHdZ+cjYf063N9pKaqPQsrQQR3xO2nJjoICKGNc+XEw&#10;l9v2d13F8XEGf/HaYBjvLSyf9sNwJ0GR6Cnc0NkmUuFWSuOmEQ+OwPX1pISWP0qO66Ra8RrYxuAJ&#10;QAbPpxjzONXQisfhyZtYgkP0XMP+g+/OwaXz512YdevRlIdUMRhn3wIWjzhYhJ218oNxK5S2lxxI&#10;P+wc1/ckRWqQJX9YH0IkBingyFpXR4hO+UlBxE9meCWQxkIPGjY0RnF0PYx6eadjwqOKNRryHfM2&#10;IbFz50P+w2PgBiCqGM7vry6oBd9VV8geiOuH1AUUgLAwd4CQ4ERwk116WWTFeAZyRnEBa6PFrLv1&#10;Pqv1mnlvbQ0igtA/0dYguf+1NSSmXh7vo61OSfayOM7kYAQr4b8ruNB6VWy+/zABK7+1POmctD/k&#10;o6X2aWuu4G1gqBdrIYU/hncO5BMEpXaPgmGdwc5J3Vr0yoJp3BWKFKm4Y6B0yMq8/MK8YFq5qyd+&#10;vHa7Dbkif4sn0fJKUChsbQtzqI/eLW4CwuA1tysuAcqOr7gT/0BljLkRFn7W7MkhbadGXfcM51oK&#10;g7UB5YntjhHA9uIVc4HU+EK612zbQuWKTz4bEAHiRhgHObDk7ZpD9bafqhwED89NDziNFcrHnOC8&#10;5Z41IVOHGsG6ujlMhDM848QTvVHPp/PJvMs682Ixnp9nndm8yMfTmHWmk0WW9yH9Vtb5ZjEPqCKO&#10;0ARYIWmH1yC0zp6bp/2w6vl9ffsvAAAA//8DAFBLAwQKAAAAAAAAACEAnw18uxgXAAAYFwAAFAAA&#10;AGRycy9tZWRpYS9pbWFnZTEucG5niVBORw0KGgoAAAANSUhEUgAAAS0AAAFXCAMAAAG3g9jtAAAA&#10;AXNSR0IArs4c6QAAAARnQU1BAACxjwv8YQUAAAKa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Nba/ckAAADedFJOUwDWQYLDLm+wG/FcnQjeSYrLNncj+WSlEOZR0z5/&#10;wCutGO5ZmgXbRsgzdLUg9mEN406P0Du9KP5pqhXrVpcCQ4TFMLId814KS4zNOHm6JftmpxLoU5TV&#10;QIHCLa8a8FucB91Iico1drci+KQP5VDSPX6/KmusF+1YmQTaRYYytB/1YKEMTY7POnu8J/0U6lUB&#10;10KDxC9wsRxdngnfSsw3uST6ZRHnUtQ/wSxtGe9aBtxHiMk0dbYh92KjDuRP0Twp/6sWV5gD2USF&#10;xjGzHvRfoAvhTM45ersm/GeoE+lUlSAgaKoAAAAJcEhZcwAAMsAAADLAAShkWtsAABMdSURBVHhe&#10;7d3/wyVVXcDxxy/ULhFFi5mY1BoIBoJprqJioARpoZKKItaKoeIipiG2FkGttcUi6xdSXBOXKIQV&#10;0UQpFtAndJMwDIOCAv1fOudz3vfOnLlnZs45c+bLvc95/cAz8/l8zuecOzx7n/vc587M2qR8f11j&#10;p47UGEQcjqDCILjgjeRnCFeRLRC3kdPuech8JVP2Gyaj6d35RoXERbF/hdkskwpR2jebZRI2il3J&#10;WEzcmO+RKyFhI1dCwkaucBwJG8kCcRu5AvEKknMqQqaM5MxOHSFVRhq7JECqxGRnzvOqesJdZZJz&#10;O6pVa49svtKkSrYvVLmc7lVVXr2JuLym3MuEHLaUq2rLHitVmYjL/nIvE3I4qVxVXya5lhpFp01V&#10;Y9l8vpayeR27tfyqspTkkD/OTo2vSZEg4kKFsYfgAvJzhCtIFj5GwvIGkpr6V66RsZiMVuzKlk3i&#10;otiVLYuEjWJftiwSNop92bJIGPPdbSZXYuIVnmXkSkjYyBWIV5CcI1xxEdkZwlVkZ3TEJCxkZyRi&#10;MmVkZyRiMmVkZyRiMiUXkJ1RIatqbW3r8aRKJGEKBOEKSZgCQbhCEk0FolTVUCZJU9RQJrmWGrsX&#10;IQdJmqK2MlPTNOW8kULEiRLlCCJuFK2fwn4dU7WDvWwjOcf8zy9cQiIY4xfsJe/vlYx0o8iP/Vuj&#10;C4UeGNCI0laU20yKn+6aCbSh2EaunCXQ6GhqLeQ0IgqBJlTayCnPJqIQaUJlxQfJbmNfW3yxsIBK&#10;D0mb/R4jGlDpgQH1DlHogyG1KPPCkDpU+WFMDUrkSzsGOe2bV8hGGxlT45lFhWy1kMIa6hf1WYVs&#10;NZO6OjcXJbLVRKrqPVwUydYCSXnZW9TL1gJJeTm7qJetBZLy8stFvWzNSCTMXcVA2SpILMS5xTDZ&#10;MmQ/1GPFUNmakUiY9xYDZasgsSDFOLNlSCrcbLD5OkMyFKMrSIZjfMnDZKLQA/l1fJZtYDwPaH9H&#10;KA5NCsTDMd5GLsx3GbyAfAAGulDhjWFu1HhiUB2qvDCkHnUeGNCEylbmNV8LattQXXXnK9gQ1La4&#10;lWqbybGjmUALam3kSkkCjU6j1kJOIaAQaEKljZxCQCHQhEobOYWAQqAJlTZyCgGl5W83yueotJFU&#10;CGhE6lFXQVL+njxHqB51VWStNKF61C04qJMvYMeQ+ibU+WBEPep8MKIedT4YUe8SCj0wogGFHhhQ&#10;jzoPDKhHnQ9G1KLMC0PqUOWl5V1iqvwwpgZFfvYzyE1KfiD/9cAgN6k43HdxDHKTiuf6PtDbGOUk&#10;Fd+ZbbRxfJypIBU/mm+1OFrG1JCKZxWbzX5eCmtIxb3FZjOpqyMVLyw2m0ldHanwbSVltaTEfKJA&#10;NhtcJ1X1pOicYrNKxV966kNPvkwqmkn914rNKsn4kfqnFptVkvEj9R8oNqsk40fqX1dsVknGj9Qf&#10;VWxWScaP1J9YbBqyH0pGnllsQgKBZOBhxeaMRMLIuGOLzTkJBZFhjlVF9JJRC8dK9kPJyAeLTUgg&#10;kAxcbBV92Be/GaIPu/lUimwWJBZCRn2o2CyRYIhilGwZsh9uPlY2IJlws7HydcakgjFWvsyRC2XG&#10;yn8L5EIx2kYuGMPLyESgQYF4FFrMEI1EE4NYlmVZlq2KI/+An3Ha5ruPIzyeW1iL00spGtYfMnuL&#10;8M9pdsGkfn6JQX1juhD/xND+lM5ICcP4frj/XOaJHuk9jwmi0ScxmnfxcloldAytO6JbMrTt7gYa&#10;pkFTH7cwZG1tDxHbO8mmQEsPDJgharmUXHc0bLf4U8f14+q75LqiXTvXD8PLyZWR6ugkurVjgI2c&#10;hVQ39PLAABs5yzPIdXEhvTwwwkbORq4LOvl4D0PKSFWQ7IJOXjzPtFxf/xXSHdDJ00cZZRBc5HHC&#10;Rhs6BfiLnWrYVZ9nz2mUdXmY6rq20rwDOqVF7y7+nFZJ0bsL95U7ujmZ3vHKn7NKh+bRvD7FGO6t&#10;tI9Fm+RoH4km6dE/Dj16wARRaKEkf5pghhh0UNRvVWwlcgZThCudKStnVrKdhswQ4w4aKB8xEfZS&#10;+EnTMZw5PU7MP+fDfneNn9ZqsoMGypsIKUS6in7LxJwrKd5PSCHS1TW0C2ZOBhWlK8QQ6Sj+DdYn&#10;6KCYD6wJIt1cS7MIfR2r2kv9eDFnBgvzMTpBxMdZfC25jC7xTqGTciQhhYgPRqRlTsgW3yOkEPHB&#10;iLRKr0W/REgh4oMRidFc2U1EIeKDEWltp7lyIyGFiA9GpHWQ5srFhBQiFXe5MCKt0lk+5hN5gsgC&#10;0r0rvc92PSGFiAMFPbuK2ZTSZ9eJOFHSK3MevPBc1RDrMtcMEF7/Bw3KemMuPyDav9vJ9i9oVYOt&#10;q/R/0GdVA61rC5Mpvt9X1PQp/JlBoapHTKQRUQhUkBwGc2pEao8V6WEwp7YQqDD5gTCnVtldIPVD&#10;YU6teVXjrasNI4bCrG32UT4gZm6yi9KBMXsdOfl4HKzAZeRr4bCKqhGPVZZlWZZlWZZlWZbQT13B&#10;L3raI/9IdEy7ndd1n189fRTXsQinJyka2qXMX++PqBxQ+eL29VKdI+HpZKZtp68fNZB3MaWfoc54&#10;ZDpvf8O4Xj2DyUIwtEdbmSnMJkb3hWmCPZ/x/WCSCL9Ohz4wRZSn0CM9Joj0abqkRvtov0WftGje&#10;gbnoUlr30LsLWiVkbhXRFc3SoW9Hp9ItFdp2lvYqD6XPMnREwzTo6eeSXzy46TPuk43X159DxxSq&#10;91duwpC1tacSqCCbAh09/BojBDHbL5Ds7tV0bHceI+A8kZBcd/RrV/qQsnETibKvkuvqVfRrx4AS&#10;EhZSXdGtHfVl55Mqu59cR3RrR72FVFmCs0CV/6NbK+d9KV5PsoxUN/RqR73tfSTLXkKuE3q1o97m&#10;Ogm+/fr47XbTqx0DbKWzCQrkuvC/iDsDbL9N0kKuCzp5qN5pV2wmaTmNZAd08uA8o4WcLfokrwKd&#10;fDDCQsrW/ZmrdBJaqxMYU0Kmimy8xvdHqxZeEv+YRBXpeL9PIz8Mmrmf8ALy8d5CI0/W8foXgoso&#10;iOd6xdTkC4xTiLhQEY8+AfZ8Uo87wJ6btO6CPonRPF7cm5JtaB7vbTRKi+bxnkajtGge71s0Sovm&#10;HdAoLXp3QKOkErw8pVNSt9K7AzolResu/P5wGIbWHfSxqu7L6mVV76B5tF5W1flg9bOqrsvqaVW3&#10;0z7S47RJjfaRXO+1JEH/OKGvlr1tYYIo7s/OpMAEUfpblbkvU5z+VtXlYPW4qjuYIkLpuz31C4hL&#10;mCJC6Zkh+esapohQehZVe2wl8piZIkLpJ47eZTON+E/AVVaVdlnSMUZ1VUmXZTpGWFhVymXRMdzi&#10;qhIu6wg6BnOsKt2yos9qda0q2bL0ZV2jOFe1iUhXtAvHeI2I8lkiHcW/D08DjYiSaFXxn5CigUZE&#10;SbQqukWggUZESbOqv6RbBDpoRJQkq+pyRXpaaESUFP8G/4FeUeihEVECrmhe525axaGJRkTp/OG2&#10;42kUizYaEaX2b0iLTuVryT//L23i0UkjolxLxIO5PcRtb/zok5uvvv2ey74hu53RXCOilK6D2OYY&#10;hqRFc42IEvAH1+6XN3ShuUZE2UXEw30MSYvmGhHlYSIe/oohadFcI6IEHKvXMiQtmmtEFOdnT9xK&#10;f2dNyPmqr3TVzzZfZ0haNNeIKKUrDrb5d4akRXONiBLwE+fpDEmL5hoRJeCVTIK/JTnQXCOiuG8a&#10;w1UqKxiSFjNqRJSaT1OTHQATakSU0rX9LKT7x3waEeXbRBaQ7x3TaUSUY4ksoqBvzKYRUS4g4kBF&#10;z5hMI6JcT8SFkn4xl0ZEOZOIEzW9YiqNiPIgETeK+sRMGhHlSiI1qOoRE2lElJZV9b8s5tGIKO5V&#10;7Sc7AGbUiCgnEqkYbllMqBFR6v4PDrYs5tOIKLXfV0Mti+k0Ikr989VAy2I2jYjS8Nw+zLKYTCOi&#10;HEbEZZBlMZdGRGn46TzMsphKI6I0HatBlsVMGhGl6TWD0v+ymEgjojT/dB52WQeI1D5fkR0EUyrz&#10;Zd1JoIr0IJhSmS3rYvYXkB8EUyos6yh2F5n8MJhSMcu6kT0HyQ+EKRVZ1qPsuEj9QJhS0ctqPCHM&#10;DBgGUypqWc0f52bEIJhSObD2AbZqMGIQTKkcqDn/eo4Rg2BK5TN8rcWIQZRuj9aCAQPxfUub8sH4&#10;/QmH4gGVbt1Wi9JBtf95kMKBtf0ZgLLBfZj53SgaQdMfKCgZxZdZwyIKRlK3LtJZlmVZlmVZlmVZ&#10;lmVZlmVZlmXZ6jnv/Be89cf/+n3l8j9+4O+/92HC2dxFb/9d/mzWYOuvvoLyjeqGT3AoAvzwrxm8&#10;gRz8Mx58pKefS6OV9xOJLki2zbrrxCr627qbj8T6GRqvnGvfySNMbOtVTLA6zn2Ix9aPVzHNKrj5&#10;dh5Uj/bEXyhtUn6Hx9O7TxxixqW1JfXTerOl/hf5czyIAb2PqZdOx1egsX6W6ZfKF1n8CF7EEpbG&#10;n7LwkXyTZSyF/2DRI/oKS5m8vSx4ZNtZzrS9m9WO7ossaMIm8o1lpL2vanpt5ygP7FMsa5o+zSon&#10;44csbIpY4qSwtMk5nfUld/WLmUHsfU/Y756nM25ajmB1ad3kvuvAA6R97GPMlOxjbUk13arV/+39&#10;6R2uQ6wspQvpXcd5u1IX6qeDdSX0djo32ElpmzQ3X04n/e1S/G4p43mP35son4Y3s6p03k/nNp73&#10;cOpyCfXU6q8tGestdG7l+7LlIuongBUldC2d213KiBbTeer6FCtKiM4e7mVEm1OpHx3rSYnOHrxf&#10;ulA/tleynJRo7aHuamMLNjNgZKwmKf9f7m5hRDsGjOtHLCapd9G8HQM8fI4Ro/o4i0lrE93bPEm9&#10;hwR3Ou6OtaTmd6euF1HthTFjarvicrQzmaCJ9+/V4nmMGtE3WEp6/8YMtRovbu7w04wbUZ8fOHoO&#10;czhdU7ohiZ8JvJ4PeJqNsO11TFP1PxSEmMDRYiU9etu3mQp7D5AItSGOVjITOFrBzx7jmcDROp6l&#10;LIEJHK27WcoSmMDROpylLIGXseQRdb5v5XCib8acEEtZAix4VK9mLZN3NAse1UtYzOSdyILHNezp&#10;FtH2sNxRHbckB2t9Aid/7lyWYzWBb61DS3Os1tc/wprHcvoS/Yq4fhaLHsneZTpWY7/WWqJ/g9p/&#10;sexRPM4ilkU/d5r3k+iCDsN5OQsfQfqPAfZtvGf45TtW6yez9MEt4bFafwdrH9oyHqv1r7L4gTmP&#10;1Q+m/vbW5ax+WM6fg7+pEmxOVOVPkcNwfs76BkmxM0mvlxUOzPm6/XCS7E7Rf7LEAR1y/j5YnBJP&#10;YHq2uc8+69MdzmP1XLIaocn5b9Y3nO3OY/UdsgbBibmM1Q1nn/NYVS+kSXhSrt7J4gazy3msriNb&#10;IDEhj5/C0gZz0Hms3kS2jNRknDX4X6R3OI/Vs8haNpGciNeyrOHc7H+sPktyIrgd/IDctwK+l6xl&#10;Wsfq88Nfh+U8prZ9jKzlNSQn4aYRLnoacKym9H310EksakhPMLlt6sfqjFGu2+n+vnohWctkfg5e&#10;cRgrGljAsbqQ5MiO2cF6BhfwfFV/F/HBbDvmShYzBvdrhnPIWprvUN+7o0/YzULG8kxWYnMeq9NI&#10;pvUU1Xn7u+/7uPM1sbjilgfuNysY2UEWZDuSrMX9I7OrMf/mHmgXS7Y5ryDj/hbsavi3oaKdzZJt&#10;f0LW4v4W7Oo+ui8B96XYnJccdx/WrpboasrHsWTb+WQtD5NM6xG6LwH31UyeTdZyCsm0hn8bKh5L&#10;tlnXfZzp5/nqC3RfBs7XNY+StLhf4nd1At2XgPtKe85Tve8nmdYZdF8C7qtsHkXW0s/7DLfSfQm4&#10;X4teTNbSz+X0P0j3JeB+MX4nWct7SXphzEpx/5LnfOfjXJKeGLVC3G+0PEjWcg1Jb4xbGe438JyX&#10;IPoQyQCMXBHuPzg439C+jWQQxq4E9w+3C8haLiAZiNEr4Coeke1YspbrSQZj/NK7i8djcx6rDjf/&#10;oMOS28KjsTn/DXa6mB09ltp+HovN+dx+IslIdFli7heYztcMHY/V8h+tvo7Vfgatksd4bDbn6/bA&#10;56vVO1r9HavVO1oBxyriNcNqHa2AYxV6XVWxSkcr4Ln9MJKBVudouV+LXk/WEvn74OocLfebnc7X&#10;otHHalWOlvv3wdvIWqJ/d9ZW4WgF/O4c9dxeWIGjxSOxOc9JCHl9xZCVw8OzOY5W2O+DDFo5PDzb&#10;wtHyvo0LGLZyeHi2ytG6mLA/Bq4cHp7NOlo3EgzB0JXDw7OVjtajhMIweOXw8Gzzo7WbQCiGrxwe&#10;no2j9WJ2w5nxq4eHZ5Oj9S12YkjrFcTDs6mj9SU249B85fDwbAc+yUYsmq+cXm6qPfwVYAbj/shf&#10;B1O803pCST+nfTZNV5j7FMMIfvfhW3pJzocb/AIw4+l8ruVBGm0Qnc4H2GDHSos+73m0E+DHFXUz&#10;og16rLTgaxBswH+DZUHHa4MfqyzLsizLsizLsizLsizLsizLstGtrf0/Mw0Ug6yQ4BgAAAAASUVO&#10;RK5CYIJQSwMEFAAGAAgAAAAhAGEZwk7hAAAACwEAAA8AAABkcnMvZG93bnJldi54bWxMj0Frg0AQ&#10;he+F/odlCr01q01t1bqGENqeQqBJIeQ20YlK3F1xN2r+fSen9vaG9/HmvWwx6VYM1LvGGgXhLABB&#10;prBlYyoFP7vPpxiE82hKbK0hBVdysMjv7zJMSzuabxq2vhIcYlyKCmrvu1RKV9Sk0c1sR4a9k+01&#10;ej77SpY9jhyuW/kcBK9SY2P4Q40drWoqztuLVvA14richx/D+nxaXQ+7aLNfh6TU48O0fAfhafJ/&#10;MNzqc3XIudPRXkzpRKsgSuKIUQXz+CaYSJI3Fke2XpIAZJ7J/x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0N3r28gMAAKcLAAAOAAAAAAAAAAAAAAAAADoC&#10;AABkcnMvZTJvRG9jLnhtbFBLAQItAAoAAAAAAAAAIQCfDXy7GBcAABgXAAAUAAAAAAAAAAAAAAAA&#10;AFgGAABkcnMvbWVkaWEvaW1hZ2UxLnBuZ1BLAQItABQABgAIAAAAIQBhGcJO4QAAAAsBAAAPAAAA&#10;AAAAAAAAAAAAAKIdAABkcnMvZG93bnJldi54bWxQSwECLQAUAAYACAAAACEAqiYOvrwAAAAhAQAA&#10;GQAAAAAAAAAAAAAAAACwHgAAZHJzL19yZWxzL2Uyb0RvYy54bWwucmVsc1BLBQYAAAAABgAGAHwB&#10;AACjHwAAAAA=&#10;">
                <v:roundrect id="Rectangle: Rounded Corners 4" o:spid="_x0000_s1036" style="position:absolute;left:3809;width:34141;height:122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2YxQAAANsAAAAPAAAAZHJzL2Rvd25yZXYueG1sRI9PSwMx&#10;FMTvgt8hPKEXabNdQdu1aSkFUU/SP9Aen8lzs5i8rJu0u357Iwgeh5n5DbNYDd6JC3WxCaxgOilA&#10;EOtgGq4VHPZP4xmImJANusCk4JsirJbXVwusTOh5S5ddqkWGcKxQgU2praSM2pLHOAktcfY+Qucx&#10;ZdnV0nTYZ7h3siyKe+mx4bxgsaWNJf25O3sF5de7O+hjWZqNmz+/9bf69WS1UqObYf0IItGQ/sN/&#10;7Rej4O4Bfr/kHyCXPwAAAP//AwBQSwECLQAUAAYACAAAACEA2+H2y+4AAACFAQAAEwAAAAAAAAAA&#10;AAAAAAAAAAAAW0NvbnRlbnRfVHlwZXNdLnhtbFBLAQItABQABgAIAAAAIQBa9CxbvwAAABUBAAAL&#10;AAAAAAAAAAAAAAAAAB8BAABfcmVscy8ucmVsc1BLAQItABQABgAIAAAAIQBWql2YxQAAANsAAAAP&#10;AAAAAAAAAAAAAAAAAAcCAABkcnMvZG93bnJldi54bWxQSwUGAAAAAAMAAwC3AAAA+QIAAAAA&#10;" fillcolor="#ffe599 [1303]" stroked="f" strokeweight="1pt">
                  <v:stroke joinstyle="miter"/>
                  <v:textbox inset="16mm,0,1mm,0">
                    <w:txbxContent>
                      <w:p w14:paraId="4E3A64A9" w14:textId="1503E254" w:rsidR="001B2C37" w:rsidRPr="001B2C37" w:rsidRDefault="001B2C37" w:rsidP="001B2C37">
                        <w:pPr>
                          <w:ind w:left="-426" w:right="-64"/>
                          <w:rPr>
                            <w:rFonts w:hAnsi="Calibri"/>
                            <w:color w:val="000000"/>
                            <w:kern w:val="24"/>
                          </w:rPr>
                        </w:pPr>
                        <w:r w:rsidRPr="004E6684">
                          <w:rPr>
                            <w:rFonts w:hAnsi="Calibri"/>
                            <w:b/>
                            <w:bCs/>
                            <w:color w:val="000000"/>
                            <w:kern w:val="24"/>
                          </w:rPr>
                          <w:t>Key Term</w:t>
                        </w:r>
                        <w:r>
                          <w:rPr>
                            <w:rFonts w:hAnsi="Calibri"/>
                            <w:b/>
                            <w:bCs/>
                            <w:color w:val="000000"/>
                            <w:kern w:val="24"/>
                          </w:rPr>
                          <w:t xml:space="preserve"> – Scanner</w:t>
                        </w:r>
                        <w:r>
                          <w:rPr>
                            <w:rFonts w:hAnsi="Calibri"/>
                            <w:b/>
                            <w:bCs/>
                            <w:color w:val="000000"/>
                            <w:kern w:val="24"/>
                          </w:rPr>
                          <w:br/>
                        </w:r>
                        <w:r>
                          <w:rPr>
                            <w:color w:val="000000" w:themeColor="text1"/>
                          </w:rPr>
                          <w:t xml:space="preserve">The </w:t>
                        </w:r>
                        <w:r>
                          <w:rPr>
                            <w:b/>
                            <w:bCs/>
                            <w:color w:val="000000" w:themeColor="text1"/>
                          </w:rPr>
                          <w:t>Scanner</w:t>
                        </w:r>
                        <w:r>
                          <w:rPr>
                            <w:color w:val="000000" w:themeColor="text1"/>
                          </w:rPr>
                          <w:t xml:space="preserve"> class is a built-in</w:t>
                        </w:r>
                        <w:r w:rsidR="00B27B55">
                          <w:rPr>
                            <w:color w:val="000000" w:themeColor="text1"/>
                          </w:rPr>
                          <w:t xml:space="preserve"> Java</w:t>
                        </w:r>
                        <w:r>
                          <w:rPr>
                            <w:color w:val="000000" w:themeColor="text1"/>
                          </w:rPr>
                          <w:t xml:space="preserve"> class that allows us to gather input from the keyboard</w:t>
                        </w:r>
                        <w:r w:rsidR="00B27B55">
                          <w:rPr>
                            <w:color w:val="000000" w:themeColor="text1"/>
                          </w:rPr>
                          <w:t>.</w:t>
                        </w:r>
                      </w:p>
                    </w:txbxContent>
                  </v:textbox>
                </v:roundrect>
                <v:roundrect id="Rectangle: Rounded Corners 5" o:spid="_x0000_s1037" style="position:absolute;top:2322;width:9024;height:7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iivwAAANsAAAAPAAAAZHJzL2Rvd25yZXYueG1sRE89a8Mw&#10;EN0D/Q/iCt1iuSkE41gJITSlHetk6XaVLpaJdTKSGrv/vhoKGR/vu9nNbhA3CrH3rOC5KEEQa296&#10;7hScT8dlBSImZIODZ1LwSxF224dFg7XxE3/SrU2dyCEca1RgUxprKaO25DAWfiTO3MUHhynD0EkT&#10;cMrhbpCrslxLhz3nBosjHSzpa/vjFFQf81F/H/yXI21fT75chYrelHp6nPcbEInmdBf/u9+Ngpc8&#10;Nn/JP0Bu/wAAAP//AwBQSwECLQAUAAYACAAAACEA2+H2y+4AAACFAQAAEwAAAAAAAAAAAAAAAAAA&#10;AAAAW0NvbnRlbnRfVHlwZXNdLnhtbFBLAQItABQABgAIAAAAIQBa9CxbvwAAABUBAAALAAAAAAAA&#10;AAAAAAAAAB8BAABfcmVscy8ucmVsc1BLAQItABQABgAIAAAAIQAVPQiivwAAANsAAAAPAAAAAAAA&#10;AAAAAAAAAAcCAABkcnMvZG93bnJldi54bWxQSwUGAAAAAAMAAwC3AAAA8wIAAAAA&#10;" fillcolor="#ffd966 [1943]" stroked="f" strokeweight="1pt">
                  <v:stroke joinstyle="miter"/>
                </v:roundrect>
                <v:shape id="Picture 4" o:spid="_x0000_s1038" type="#_x0000_t75" alt="File:Octicons-key.svg - Wikimedia Commons" style="position:absolute;left:685;top:2829;width:7822;height:6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HBxgAAANsAAAAPAAAAZHJzL2Rvd25yZXYueG1sRI9Ba8JA&#10;FITvBf/D8oRepG6iUDS6BhEqPVioiYceH9lnEpJ9G7LbJO2v7xYKPQ4z8w2zTyfTioF6V1tWEC8j&#10;EMSF1TWXCm75y9MGhPPIGlvLpOCLHKSH2cMeE21HvtKQ+VIECLsEFVTed4mUrqjIoFvajjh4d9sb&#10;9EH2pdQ9jgFuWrmKomdpsOawUGFHp4qKJvs0Ctzb4vLxfVnwNMTxeX17j+K8aZR6nE/HHQhPk/8P&#10;/7VftYL1Fn6/hB8gDz8AAAD//wMAUEsBAi0AFAAGAAgAAAAhANvh9svuAAAAhQEAABMAAAAAAAAA&#10;AAAAAAAAAAAAAFtDb250ZW50X1R5cGVzXS54bWxQSwECLQAUAAYACAAAACEAWvQsW78AAAAVAQAA&#10;CwAAAAAAAAAAAAAAAAAfAQAAX3JlbHMvLnJlbHNQSwECLQAUAAYACAAAACEASkwRwcYAAADbAAAA&#10;DwAAAAAAAAAAAAAAAAAHAgAAZHJzL2Rvd25yZXYueG1sUEsFBgAAAAADAAMAtwAAAPoCAAAAAA==&#10;">
                  <v:imagedata r:id="rId21" o:title="Octicons-key"/>
                  <o:lock v:ext="edit" aspectratio="f"/>
                </v:shape>
                <w10:wrap anchorx="margin" anchory="margin"/>
              </v:group>
            </w:pict>
          </mc:Fallback>
        </mc:AlternateContent>
      </w:r>
      <w:r w:rsidR="00381BCF">
        <w:t xml:space="preserve">In your </w:t>
      </w:r>
      <w:r w:rsidR="00381BCF">
        <w:rPr>
          <w:b/>
          <w:bCs/>
        </w:rPr>
        <w:t>HelloWorld</w:t>
      </w:r>
      <w:r w:rsidR="00381BCF">
        <w:t xml:space="preserve"> class, introduce three new variables in the main method to </w:t>
      </w:r>
      <w:r w:rsidR="00F95162">
        <w:t>store</w:t>
      </w:r>
      <w:r w:rsidR="00381BCF">
        <w:t xml:space="preserve"> your </w:t>
      </w:r>
      <w:r w:rsidR="00381BCF">
        <w:rPr>
          <w:b/>
          <w:bCs/>
        </w:rPr>
        <w:t>name</w:t>
      </w:r>
      <w:r w:rsidR="00381BCF">
        <w:t xml:space="preserve">, </w:t>
      </w:r>
      <w:r w:rsidR="00381BCF">
        <w:rPr>
          <w:b/>
          <w:bCs/>
        </w:rPr>
        <w:t>age</w:t>
      </w:r>
      <w:r w:rsidR="00381BCF">
        <w:t xml:space="preserve"> (in whole years)</w:t>
      </w:r>
      <w:r w:rsidR="001263BC">
        <w:t xml:space="preserve">, and </w:t>
      </w:r>
      <w:r w:rsidR="001263BC">
        <w:rPr>
          <w:b/>
          <w:bCs/>
        </w:rPr>
        <w:t>height</w:t>
      </w:r>
      <w:r w:rsidR="001263BC">
        <w:t xml:space="preserve"> (in meters).</w:t>
      </w:r>
      <w:r w:rsidR="006A5AC5">
        <w:t xml:space="preserve"> Think about what data types would be most suitable for these variables.</w:t>
      </w:r>
    </w:p>
    <w:p w14:paraId="62C283BB" w14:textId="3EB87C34" w:rsidR="0031751D" w:rsidRDefault="00F07C0F" w:rsidP="0096708D">
      <w:pPr>
        <w:pStyle w:val="H2Body"/>
        <w:numPr>
          <w:ilvl w:val="0"/>
          <w:numId w:val="10"/>
        </w:numPr>
        <w:ind w:right="3356"/>
      </w:pPr>
      <w:r>
        <w:t xml:space="preserve">Enter individual println statements to print your </w:t>
      </w:r>
      <w:r w:rsidRPr="00EC3FB7">
        <w:rPr>
          <w:b/>
          <w:bCs/>
        </w:rPr>
        <w:t>name</w:t>
      </w:r>
      <w:r>
        <w:t xml:space="preserve">, </w:t>
      </w:r>
      <w:r w:rsidRPr="00EC3FB7">
        <w:rPr>
          <w:b/>
          <w:bCs/>
        </w:rPr>
        <w:t>age</w:t>
      </w:r>
      <w:r>
        <w:t xml:space="preserve">, and </w:t>
      </w:r>
      <w:r w:rsidRPr="00EC3FB7">
        <w:rPr>
          <w:b/>
          <w:bCs/>
        </w:rPr>
        <w:t>height</w:t>
      </w:r>
      <w:r>
        <w:t xml:space="preserve"> to produce the output below (</w:t>
      </w:r>
      <w:r w:rsidR="006653B5">
        <w:fldChar w:fldCharType="begin"/>
      </w:r>
      <w:r w:rsidR="006653B5">
        <w:instrText xml:space="preserve"> REF _Ref119743039 \h </w:instrText>
      </w:r>
      <w:r w:rsidR="006653B5">
        <w:fldChar w:fldCharType="separate"/>
      </w:r>
      <w:r w:rsidR="005F7292">
        <w:t xml:space="preserve">Figure </w:t>
      </w:r>
      <w:r w:rsidR="005F7292">
        <w:rPr>
          <w:noProof/>
        </w:rPr>
        <w:t>11</w:t>
      </w:r>
      <w:r w:rsidR="006653B5">
        <w:fldChar w:fldCharType="end"/>
      </w:r>
      <w:r>
        <w:t>).</w:t>
      </w:r>
      <w:r w:rsidR="005856D8">
        <w:t xml:space="preserve"> Use the</w:t>
      </w:r>
      <w:r w:rsidR="00F95162">
        <w:t>se</w:t>
      </w:r>
      <w:r w:rsidR="005856D8">
        <w:t xml:space="preserve"> variables within the println statements using string concatenation (+ operator)</w:t>
      </w:r>
    </w:p>
    <w:p w14:paraId="1C2DC4F2" w14:textId="77777777" w:rsidR="004165DA" w:rsidRDefault="004165DA" w:rsidP="004165DA">
      <w:pPr>
        <w:pStyle w:val="ListParagraph"/>
      </w:pPr>
    </w:p>
    <w:p w14:paraId="468C74D1" w14:textId="77777777" w:rsidR="00D72280" w:rsidRDefault="00D72280" w:rsidP="00D72280">
      <w:pPr>
        <w:pStyle w:val="ListParagraph"/>
      </w:pPr>
      <w:r>
        <w:rPr>
          <w:b/>
          <w:bCs/>
        </w:rPr>
        <w:t>Hints:</w:t>
      </w:r>
    </w:p>
    <w:p w14:paraId="156A426E" w14:textId="22E93E0D" w:rsidR="00D72280" w:rsidRDefault="00D72280" w:rsidP="00D72280">
      <w:pPr>
        <w:pStyle w:val="ListParagraph"/>
        <w:numPr>
          <w:ilvl w:val="0"/>
          <w:numId w:val="11"/>
        </w:numPr>
      </w:pPr>
      <w:r>
        <w:t xml:space="preserve">A </w:t>
      </w:r>
      <w:r>
        <w:rPr>
          <w:b/>
          <w:bCs/>
        </w:rPr>
        <w:t>String</w:t>
      </w:r>
      <w:r>
        <w:t xml:space="preserve"> is a data type that allows for a sequence of characters to be stored</w:t>
      </w:r>
    </w:p>
    <w:p w14:paraId="68FE2CCC" w14:textId="706C9C85" w:rsidR="004165DA" w:rsidRPr="005856D8" w:rsidRDefault="004165DA" w:rsidP="004165DA">
      <w:pPr>
        <w:pStyle w:val="ListParagraph"/>
        <w:numPr>
          <w:ilvl w:val="1"/>
          <w:numId w:val="11"/>
        </w:numPr>
        <w:rPr>
          <w:rFonts w:ascii="Consolas" w:hAnsi="Consolas"/>
        </w:rPr>
      </w:pPr>
      <w:r w:rsidRPr="005856D8">
        <w:rPr>
          <w:rFonts w:ascii="Consolas" w:hAnsi="Consolas"/>
        </w:rPr>
        <w:t>String variableName = “</w:t>
      </w:r>
      <w:r w:rsidR="005856D8">
        <w:rPr>
          <w:rFonts w:ascii="Consolas" w:hAnsi="Consolas"/>
        </w:rPr>
        <w:t xml:space="preserve"> </w:t>
      </w:r>
      <w:r w:rsidRPr="005856D8">
        <w:rPr>
          <w:rFonts w:ascii="Consolas" w:hAnsi="Consolas"/>
        </w:rPr>
        <w:t>”;</w:t>
      </w:r>
    </w:p>
    <w:p w14:paraId="28833AE6" w14:textId="4D3A1A17" w:rsidR="00D72280" w:rsidRDefault="00D72280" w:rsidP="00D72280">
      <w:pPr>
        <w:pStyle w:val="ListParagraph"/>
        <w:numPr>
          <w:ilvl w:val="0"/>
          <w:numId w:val="11"/>
        </w:numPr>
      </w:pPr>
      <w:r>
        <w:t xml:space="preserve">Any floating-point value typed directly into your source code (e.g. float height = 1.8;) will be treated as a </w:t>
      </w:r>
      <w:r>
        <w:rPr>
          <w:b/>
          <w:bCs/>
        </w:rPr>
        <w:t>double</w:t>
      </w:r>
      <w:r>
        <w:t xml:space="preserve"> (a floating-point value with double precision). Attempting to store a double into a float data type will lead to an error: </w:t>
      </w:r>
      <w:r w:rsidRPr="00203745">
        <w:rPr>
          <w:rFonts w:ascii="Segoe UI" w:hAnsi="Segoe UI" w:cs="Segoe UI"/>
          <w:b/>
          <w:bCs/>
          <w:color w:val="FF0000"/>
          <w:sz w:val="20"/>
          <w:szCs w:val="20"/>
        </w:rPr>
        <w:t>Type mismatch: cannot convert from double to float.</w:t>
      </w:r>
      <w:r w:rsidRPr="00203745">
        <w:rPr>
          <w:rFonts w:ascii="Segoe UI" w:hAnsi="Segoe UI" w:cs="Segoe UI"/>
          <w:color w:val="FF0000"/>
          <w:sz w:val="20"/>
          <w:szCs w:val="20"/>
        </w:rPr>
        <w:t xml:space="preserve"> </w:t>
      </w:r>
      <w:r>
        <w:t xml:space="preserve">This can be solved by casting the double to a float, or by appending the value with an </w:t>
      </w:r>
      <w:r>
        <w:rPr>
          <w:b/>
          <w:bCs/>
        </w:rPr>
        <w:t>f</w:t>
      </w:r>
      <w:r>
        <w:t xml:space="preserve"> – e.g. 1.8f (tells the compiler to store the value as a float).</w:t>
      </w:r>
    </w:p>
    <w:p w14:paraId="293DC094" w14:textId="4445ED9D" w:rsidR="006653B5" w:rsidRDefault="006653B5" w:rsidP="006653B5">
      <w:pPr>
        <w:pStyle w:val="H2Body"/>
        <w:keepNext/>
        <w:jc w:val="center"/>
      </w:pPr>
      <w:r w:rsidRPr="006653B5">
        <w:rPr>
          <w:noProof/>
        </w:rPr>
        <w:lastRenderedPageBreak/>
        <w:drawing>
          <wp:inline distT="0" distB="0" distL="0" distR="0" wp14:anchorId="5F8EF52F" wp14:editId="7A1DC266">
            <wp:extent cx="4419600" cy="2133600"/>
            <wp:effectExtent l="19050" t="19050" r="19050" b="190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8"/>
                    <a:srcRect t="10040"/>
                    <a:stretch/>
                  </pic:blipFill>
                  <pic:spPr bwMode="auto">
                    <a:xfrm>
                      <a:off x="0" y="0"/>
                      <a:ext cx="4420217" cy="2133898"/>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44D0CB" w14:textId="79B78F19" w:rsidR="0031751D" w:rsidRDefault="006653B5" w:rsidP="006653B5">
      <w:pPr>
        <w:pStyle w:val="Caption"/>
        <w:jc w:val="center"/>
      </w:pPr>
      <w:bookmarkStart w:id="11" w:name="_Ref119743039"/>
      <w:r>
        <w:t xml:space="preserve">Figure </w:t>
      </w:r>
      <w:fldSimple w:instr=" SEQ Figure \* ARABIC ">
        <w:r w:rsidR="005F7292">
          <w:rPr>
            <w:noProof/>
          </w:rPr>
          <w:t>11</w:t>
        </w:r>
      </w:fldSimple>
      <w:bookmarkEnd w:id="11"/>
      <w:r>
        <w:t xml:space="preserve"> Exercise 2 Example Output</w:t>
      </w:r>
    </w:p>
    <w:p w14:paraId="3553FF6C" w14:textId="4B992536" w:rsidR="00FE425F" w:rsidRDefault="00343CC7" w:rsidP="00FE425F">
      <w:r>
        <w:rPr>
          <w:noProof/>
        </w:rPr>
        <w:drawing>
          <wp:inline distT="0" distB="0" distL="0" distR="0" wp14:anchorId="4D356215" wp14:editId="140094D3">
            <wp:extent cx="5438775" cy="31718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3171825"/>
                    </a:xfrm>
                    <a:prstGeom prst="rect">
                      <a:avLst/>
                    </a:prstGeom>
                  </pic:spPr>
                </pic:pic>
              </a:graphicData>
            </a:graphic>
          </wp:inline>
        </w:drawing>
      </w:r>
    </w:p>
    <w:p w14:paraId="3C3730AE" w14:textId="33C21C4A" w:rsidR="00CD1EF0" w:rsidRPr="00FE425F" w:rsidRDefault="00CD1EF0" w:rsidP="00FE425F">
      <w:r>
        <w:rPr>
          <w:noProof/>
        </w:rPr>
        <w:drawing>
          <wp:inline distT="0" distB="0" distL="0" distR="0" wp14:anchorId="38C41D8C" wp14:editId="56AE5575">
            <wp:extent cx="1962150" cy="781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2150" cy="781050"/>
                    </a:xfrm>
                    <a:prstGeom prst="rect">
                      <a:avLst/>
                    </a:prstGeom>
                  </pic:spPr>
                </pic:pic>
              </a:graphicData>
            </a:graphic>
          </wp:inline>
        </w:drawing>
      </w:r>
    </w:p>
    <w:p w14:paraId="6FEE312F" w14:textId="0973B2B3" w:rsidR="00F95162" w:rsidRDefault="00F95162" w:rsidP="00F95162">
      <w:pPr>
        <w:pStyle w:val="Heading1"/>
      </w:pPr>
      <w:r>
        <w:rPr>
          <w:b w:val="0"/>
          <w:bCs/>
          <w:noProof/>
        </w:rPr>
        <mc:AlternateContent>
          <mc:Choice Requires="wpg">
            <w:drawing>
              <wp:anchor distT="0" distB="0" distL="114300" distR="114300" simplePos="0" relativeHeight="251728896" behindDoc="0" locked="0" layoutInCell="1" allowOverlap="1" wp14:anchorId="1FE1CC97" wp14:editId="347281B7">
                <wp:simplePos x="0" y="0"/>
                <wp:positionH relativeFrom="column">
                  <wp:posOffset>-684072</wp:posOffset>
                </wp:positionH>
                <wp:positionV relativeFrom="paragraph">
                  <wp:posOffset>-88860</wp:posOffset>
                </wp:positionV>
                <wp:extent cx="540000" cy="540000"/>
                <wp:effectExtent l="0" t="0" r="0" b="0"/>
                <wp:wrapNone/>
                <wp:docPr id="19" name="Group 19"/>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21"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2D1E819F" id="Group 19" o:spid="_x0000_s1026" style="position:absolute;margin-left:-53.85pt;margin-top:-7pt;width:42.5pt;height:42.5pt;z-index:251728896"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aZ4+IQMAAL4HAAAOAAAAZHJzL2Uyb0RvYy54bWykVW1P&#10;2zAQ/j5p/8Hyd0haKIOoLdrKQJOmDcGmfXYdJ7FwbMt23/797uwkXYGxCZBI7fjuueee3J2nl9tW&#10;kbVwXho9o6PjnBKhuSmlrmf054/ro3NKfGC6ZMpoMaM74enl/P276cYWYmwao0rhCIBoX2zsjDYh&#10;2CLLPG9Ey/yxsULDYWVcywJsXZ2Vjm0AvVXZOM/Pso1xpXWGC+/h7VU6pPOIX1WCh+9V5UUgakaB&#10;W4hPF59LfGbzKStqx2wjeUeDvYJFy6SGoAPUFQuMrJx8AtVK7ow3VTjmps1MVUkuYg6QzSh/lM2N&#10;Mysbc6mLTW0HmUDaRzq9GpZ/W984e29vHSixsTVoEXeYy7ZyLf4CS7KNku0GycQ2EA4vJ6c5/FHC&#10;4ahbR0l5A7o/8eLN5xf9sj5odkBlY6E4/D5//7b87xtmRZTVF5D/rSOynNHxiBLNWqjRO6gapmsl&#10;CnJnVroUJVkYp6HIyQQLBumA3yCaLzzo9zbFhsxZYZ0PN8K0BBczCjWgS6QU64utv/oAHMC+t8PA&#10;3ihZXkul4sbVy4VyZM2g6D/li+uPF0gbXA7MlEZjbdAtHeMbUL7PJ67CTgm0U/pOVCAUfPNxZBJb&#10;VAxxGOdCh1E6algpUvhJLI8uOjY1ekQuERCRK4g/YHcAvWUC6bETTGePriJ2+OCcv0QsOQ8eMbLR&#10;YXBupTbuOQAFWXWRk30vUpIGVVqacgdl5IJamDRomOaNgTnDg4vOaAUlPJ9ayQv473oZVk9q+d8z&#10;D7zCygnagbT/hdEy97CyRzB2LAtyKZUMuzhCIWckpde3kmMZ42bfFifQ3Kkt4BijklNKSuE5JPdL&#10;LHEpa002MjQklhfB74M59zgJFepV8q+GP3jU8vAsbg/iL5W0WJf4lXDdZQoxHw2+Z8RKQ/XK8FUL&#10;FZluCScUJG20b6T1lLhCtEsBTe++lPHjQms4jk0G5GAdnAi86YnuySDtv/T6yeg8n1ACYzCtIlA/&#10;JU/PPlxcwClOyW6N4P202/dy3/MvtnuUK9GIS2AVSzJeEhG2u9DwFvpzH6321+78NwAAAP//AwBQ&#10;SwMECgAAAAAAAAAhANTmWdLOEQAAzhEAABQAAABkcnMvbWVkaWEvaW1hZ2UxLnBuZ4lQTkcNChoK&#10;AAAADUlIRFIAAAGAAAABgAgGAAAApMe1vwAAAAFzUkdCAK7OHOkAAAAEZ0FNQQAAsY8L/GEFAAAA&#10;CXBIWXMAADsOAAA7DgHMtqGDAAARY0lEQVR4Xu3dZ4hu+1nG4RMjdmMIARtqUPJBIxoLQSwYO2Ih&#10;GjEilqARG+oRC1YMYgE1Rgk2rGisWD6EiD2KErFGRckHu2L5oAl2RSzPys5w9tnn3jOz1vusOfOu&#10;57rgR07K3u+77tn8/3Nm78x5AAAAAAAAAAAAAAAAAAAAAAAAAAAAAAAAAAAAAAAAAAAAAAAAAAAA&#10;AAAAAAAAAAAAAAAAAAAAAAAAAAAAAAAAAAAAAAAAAAAAAAAAAAAAAAAAAAAAAAAAAAAAAAAAAAAA&#10;AAAAAACAW+3/JGlo46VRJGlC46VRJGlC46VRJGlC46VRJGlC46VRJGlC46VRJGlC46VRJGlC46VR&#10;JGlC46VRJGlC46VRJGlC46VRJGlC46VRJGlC46VRJGlC46VRJGlC46VRJGlC46VRJGlC46VRJGlC&#10;46VRJGlC46VRJGlC46VRJGlC46VRJGlC46VRJGlC46VRJGlC46VRJPX0sur51TOqp1ZPevVfP7f6&#10;8yr9mFM6+ut1N14aRdLpfW/1+Ooyy+GZfuyWjv56ezReGkXSaS2fBV/X06v0c6zp6K+3V+OlUSRt&#10;b/msd61TPlM++uvt2XhpFEnbWr7ufdWXRe5ny9fMj/56ezdeGkXStrZ8dnxh+Y3T9HNe1tFfb+/G&#10;S6NI2taar43fa/mx6ee8rKO/3t6Nl0aRtK3lj0FutXxpJf2cl3X019u78dIokrblArg/F8AtlEaR&#10;tK1nV1tt+eOSR3+9vRsvjSJpW8tvdG71YJV+zss6+uvt3XhpFEnbWv6o4xbLl0deUqWf87KO/np7&#10;N14aRdL2tvxRyVP+iOTRX2/PxkujSDqt5evd17X88chXVunnuW5Hf729Gi+NIun0rvpMefmyyPK/&#10;6Tocj/56ezReGkVST8u3S16+/LF8xrwciEvLXy+/Ibr8d+nHnNLRX6+78dIokjSh8dIokjSh8dIo&#10;kjSh8dIokjSh8dIokjSh8dIokjSh8dIokjSh8dIokjSh8dIokjSh8dIokjSh8dIokjSh8dIokjSh&#10;8dIokjSh8dIokjSh8dIokjSh8dIokjSh8dIokjSh8dIokjSh8dIokjSh8dIokjSh8dIokjSh8dIo&#10;kjSh8dIokjSh8dIokjSh8dIonQFslc6UzsZLo3QGsFU6UzobL43SGcBW6UzpbLw0SmcAW6UzpbPx&#10;0iidAWyVzpTOxkujdAawVTpTOhsvjdIZwFbpTOlsvDRKZwBbpTOls/HSKJ0BbJXOlM7GS6N0BrBV&#10;OlM6Gy+N0hnAVulM6Wy8NEpnAFulM6Wz8dIonQFslc6UzsZLo3QGsFU6UzobL43SGcBW6UzpbLw0&#10;SmcAW6UzpbPx0iidAWyVzpTOxkujdAawVTpTOhsvjdIZwFbpTOlsvDRKZwBbpTOls/HSKJ0BbJXO&#10;lM7GS6N0BrBVOlM6Gy+N0hnAVulM6Wy8NEpnAFulM6Wz8dIonQFslc6UzsZLo3QGsFU6UzobL43S&#10;GcBW6UzpbLw0SmcAW6UzpbPx0iidAWyVzpTOxkujdAawVTpTOhsvjdIZwFbpTOlsvDRKZwBbpTOl&#10;s/HSKJ1Bl9d79b8yRzpTOhsvjdIZdPmF6nur93rVv2OCdKZ0Nl4apTNO9/jqGXf+cqx3ru7+dfXr&#10;1adUr1ndNtM/Vp3u/pjv0XhplM44zXL4/1S1bPng8h8M9YLq3l9bS6+svrF6++o2WD5Gy/t6yav+&#10;Hae69+Pd3XhplM7Y7u7D/6KJl8Dytf9/q+7eIfXT1UdVj5aLw/8il8Dp7t5zj8ZLo3TGNunwv2ja&#10;JfCZVdrhfv1Z9eXVm1c35d7D/yKXwGnSpp2Nl0bpjPUuO/wvmnQJ/E6VNrhOP1i9X7Wn+x3+F7kE&#10;tkt7djZeGqUz1rnO4X/RhEtgObzTs6/tcdUerjr8L3IJbJO27Gy8NEpnXN+aw/+io18CL6zSc6/p&#10;h6o9XPfwv8glsF7asbPx0iidcT1bDv+LjnoJLF/DT8+7tvevuq09/C9yCayTNuxsvDRKZ1ztlMP/&#10;oiNeAl9WpWdd0+9W3bYe/he5BK4v7dfZeGmUzrhcx+F/0dEugeVP86TnXNNnVZ1OPfwvcglcT9qu&#10;s/HSKJ1xf52H/0VHuQSWP8+fnm9N/169ftWl6/C/yCVwtbRbZ+OlUToj2+Pwv+gI34rgxVV6tjV9&#10;S9Xl2VV6jVNzCVwubdbZeGmUznikPQ//l1XLz3/Olm/rkJ5tbe9SdVoO6/Q6p+YSuL+0V2fjpVE6&#10;4+Ec/ld7XpWeb02/WO3BJXCz0ladjZdG6YyHOPyv9thq+QZv6RnX9HHVXlwCNyft1Nl4aZTOuMPh&#10;fz3Lt3hOz7imv6n25hK4GWmjzsZLo3SGw3+Nl1bpOdf0VdVNcAnsL+3T2XhplM6mc/hf3/JP+krP&#10;uba3rm6KS2BfaZvOxkujdDaZw3+d76nSs67px6ub5hLYT9qls/HSKJ1N5fBf54lVeta1fUj1aHAJ&#10;7CNt0tl4aZTOJnL4r/eFVXreNf1h9WhyCfRLe3Q2Xhqls2kc/tu8vErPvKbPqx5tLoFeaYvOxkuj&#10;dDaJw3+bD6/SM6/pf6onVLeBS6BP2qGz8dIonU3h8N+uY7fvrG4Tl0CPtEFn46VROpvA4b/dk6v0&#10;3Gt79+q2cQmcLj1/Z+OlUTo7Oof/ab62Ss++pl+tbiuXwGnSs3c2XhqlsyNz+J/u76v0/Gv6pOo2&#10;cwlsl567s/HSKJ0dlcP/dJ9Ypedf0z9Uj6luO5fANumZOxsvjdLZETn8e/xylTZY09dV58IlsF56&#10;3s7GS6N0djQO/x5Pq9IGa3vb6py4BNZJz9rZeGmUzo7E4d/n26u0w5peVJ0jl8D1pefsbLw0SmdH&#10;4fDv87jqv6q0xZo+ojpXLoHrSc/Y2XhplM6OwOHf68EqbbGmP67OnUvgaun5OhsvjdLZuXP49/v9&#10;Ku2xpi+ujsAlcLn0bJ2Nl0bp7Jw5/Pt9UJX2WNubVEfhEri/9FydjZdG6excOfz38aNV2mRN318d&#10;jUsgS8/U2XhplM7OkcN/H29VpU3W9vTqiFwCj5Sep7Px0iidnRuH/36eW6Vd1vSb1ZG5BB4uPUtn&#10;46VROjsnDv99/VWVtlnTp1VH5xJ4SHqOzsZLo3R2Lhz++/qYKm2zpn+uXruawCVwR3qGzsZLo3R2&#10;Dhz++/u5Ku2zpm+uJnEJ5Pff2XhplM5uO4f//p5apX3W9o7VNNMvgfTeOxsvjdLZbebwvxnLZ+5p&#10;ozX9bDXV5Esgve/OxkujdHZbOfxvxutU/1Klndb0rGqyqZdAes+djZdG6ew2cvjfnE+v0k5r+suK&#10;mZdAer+djZdG6ey2cfjfrN+q0lZrWv7/A9wx7RJI77Wz8dIond1GEz+TejS8T5V2WttbVsz85CW9&#10;187GS6N0dlu5BPa3fM+etNGafqRi7t+5pvfb2XhplM5uM5fAft60Stus7QOr6aYe/ov0njsbL43S&#10;2W3nEtjHl1RplzX9XjXd5MN/kd53Z+OlUTo7By6Bfn9SpU3W9DnVZNMP/0V6752Nl0bp7Fy4BPp8&#10;ZJW2WNN/Vm9YTeXwvyO9/87GS6N0dk5cAj1eVKUd1vRt1VQO/4ekZ+hsvDRKZ+fGJXCat6vS86/t&#10;adVEDv+HS8/R2XhplM7OkUtgu6+v0rOvadrfMV1w+D9SepbOxkujdHauXALrPab6xyo995o+oZrG&#10;4Z+l5+lsvDRKZ+fMJbDOJ1fpedf0d9U0Dv/7S8/U2XhplM7OnUvg+n6tSs+6pq+pJnH4Xy49V2fj&#10;pVE6OwKXwNXeo0rPuLYnV1M4/K+Wnq2z8dIonR2FS+By31Wl51vTT1ZTOPyvJz1fZ+OlUTo7EpdA&#10;9oTqf6v0bGv6sGoCh//1pWfsbLw0SmdH4xJ4pM+v0jOt6eXVBA7/ddJzdjZeGqWzI3IJPNwfVel5&#10;1vQF1dE5/NdLz9rZeGmUzo7KJXDHh1bpOdb2xOrIHP7bpOftbLw0SmdH5hJ44IGfqNIzrOm7qyNz&#10;+G+Xnrmz8dIonR3d5Evgbar03tf2ntVROfxPk567s/HSKJ1NMPUS+Ooqve81vbQ6Kof/6dKzdzZe&#10;GqWzKSZeAn9bpfe8pudUR+Tw75Gev7Px0iidTTLpEvj4Kr3XNb2iemx1NA7/PmmDzsZLo3Q2zZRL&#10;4Jeq9D7X9A3V0Tj8e6UdOhsvjdLZREe/BN61Su9vbU+pjsTh3y9t0dl4aZTOpjryJfCtVXpva3px&#10;dSQO/32kPTobL43S2WRHvATeoPqPKr2vNT2zOgqH/37SJp2Nl0bpbLqjXQKfXaX3s6Y/rY7C4b+v&#10;tEtn46VROuNYl8ByKKX3sqYvrY7A4b+/tE1n46VROuOOI1wCH1Cl97C2N6vOncP/ZqR9OhsvjdIZ&#10;Dzn3S+CHq/T6a3phde4c/jcnbdTZeGmUzni4c70E3qJKr7u2963OmcP/ZqWdOhsvjdIZj3SOl8BX&#10;VOk11/Tb1Tlz+N+8tFVn46VROiM7t0vgL6r0emv6jOpcOfwfHWmvzsZLo3TG/e11CTxYdfroKr3O&#10;mv61et3qXD27Ss91ag7/y6XNOhsvjdIZl+u+BJ5fdfuZKr3Wml5Qnbtl2/RsW3P4Xy3t1tl4aZTO&#10;uFrXJbDH4f8OVXqttb1TdQRdl4DD/3rSdp2Nl0bpjOs59RLY4/BffFOVXm9NP18dyamXgMP/+tJ+&#10;nY2XRumM69t6Cex1+L9W9U9Ves01fWx1NFsvAYf/OmnDzsZLo3TGOmsvgb0O/8WnVuk11/TX1VGt&#10;vQQc/uulHTsbL43SGetd9xLY8/Bf/EaVXndNX1kd2XUvAYf/NmnLzsZLo3TGNlddAnsf/u9dpddd&#10;25Oqo7vqEnD4b5f27Gy8NEpnbHe/S2Dvw3/xfVV67TX9WDXF/S4Bh/9p0qadjZdG6YzT3HsJ3MTh&#10;/8bV3a+5tQ+uJrn3EnD4n+7uPfdovDRKZ5zu4hK4icN/8UXVvR/Htf1BNdHFJeDw73Hvr6vuxkuj&#10;dEaP5VsR3JRnVcs3bksfz+v2udVUz60c/j3Sr63OxkujdMb5Wr518w9U6eN6Wf9dvVEFp0q/vjob&#10;L43SGedv+Sd4Lf8Yx+Wf5Zs+xvf2HRV0SL++OhsvjdIZx/LM6sVV+lhf9G4VdEi/vjobL43SGcf0&#10;lOp51Suquz/ev1JBl7t/be3ReGmUzji216ieU720Wj7eN/mb1RzfvedJd+OlUTpjjqN8y2duj3Sm&#10;dDZeGqUzgK3SmdLZeGmUzgC2SmdKZ+OlUToD2CqdKZ2Nl0bpDGCrdKZ0Nl4apTOArdKZ0tl4aZTO&#10;ALZKZ0pn46VROgPYKp0pnY2XRukMYKt0pnQ2XhqlM4Ct0pnS2XhplM4AtkpnSmfjpVE6A9gqnSmd&#10;jZdG6Qxgq3SmdDZeGqUzgK3SmdLZeGmUzgC2SmdKZ+OlUToD2CqdKZ2Nl0bpDGCrdKZ0Nl4apTOA&#10;rdKZ0tl4aZTOALZKZ0pn46VROgPYKp0pnY2XRukMYKt0pnQ2XhqlM4Ct0pnS2XhplM4AtkpnSmfj&#10;pVE6A9gqnSmdjZdG6Qxgq3SmdDZeGqUzgK3SmdLZeGmUzgC2SmdKZ+OlUToD2CqdKZ2Nl0bpDGCr&#10;dKZ0Nl4aRZImNF4aRZImNF4aRZImNF4aRZImNF4aRZImNF4aRZImNF4aRZImNF4aRZImNF4aRZIm&#10;NF4aRZImNF4aRZImNF4aRZImNF4aRZImNF4aRZImNF4aRZImNF4aRZImNF4aRZImNF4aRZImNF4a&#10;RZImNF4aRZImNF4aRZImNF4aRZImNF4aRZImNF4aRZImBAAAAAAAAAAAAAAAAAAAAAAAAAAAAAAA&#10;AAAAAAAAAAAAAAAAAAAAAAAAAAAAAAAAAAAAAAAAAAAAAAAAAAAAAAAAAAAAAAAAAAAAAAAAAAAA&#10;AAAAAAAAAAAAAAAAAAAAAAAAAADArfTAA/8Poql3Q3deYtQAAAAASUVORK5CYIJQSwMECgAAAAAA&#10;AAAhABbDIRxlAwAAZQMAABQAAABkcnMvbWVkaWEvaW1hZ2UyLnN2Zzxzdmcgdmlld0JveD0iMCAw&#10;IDk2IDk2IiB4bWxucz0iaHR0cDovL3d3dy53My5vcmcvMjAwMC9zdmciIHhtbG5zOnhsaW5rPSJo&#10;dHRwOi8vd3d3LnczLm9yZy8xOTk5L3hsaW5rIiBpZD0iSWNvbnNfV2ViRGVzaWduIiBvdmVyZmxv&#10;dz0iaGlkZGVuIj48cGF0aCBkPSJNMzQuNTkgNjQuNDEgMjMuMTcgNTMgMzQuNTkgNDEuNTkgMzcu&#10;NDEgNDQuNDEgMjguODMgNTMgMzcuNDEgNjEuNTkgMzQuNTkgNjQuNDFaIi8+PHBhdGggZD0iTTYx&#10;LjQxIDY0LjQxIDU4LjU5IDYxLjU5IDY3LjE3IDUzIDU4LjU5IDQ0LjQxIDYxLjQxIDQxLjU5IDcy&#10;LjgzIDUzIDYxLjQxIDY0LjQxWiIvPjxyZWN0IHg9IjM1LjQ0IiB5PSI1MS41NCIgd2lkdGg9IjI0&#10;Ljk5IiBoZWlnaHQ9IjQiIHRyYW5zZm9ybT0ibWF0cml4KDAuMzgyODQ1IC0wLjkyMzgxMyAwLjky&#10;MzgxMyAwLjM4Mjg0NSAtMTkuODggNzcuMzMpIi8+PHBhdGggZD0iTTggMTcgOCA3OSA4OCA3OSA4&#10;OCAxN1pNNzcgMjNDNzguMTA0NiAyMyA3OSAyMy44OTU0IDc5IDI1IDc5IDI2LjEwNDYgNzguMTA0&#10;NiAyNyA3NyAyNyA3NS44OTU0IDI3IDc1IDI2LjEwNDYgNzUgMjUgNzUgMjMuODk1NCA3NS44OTU0&#10;IDIzIDc3IDIzWk03MCAyM0M3MS4xMDQ2IDIzIDcyIDIzLjg5NTQgNzIgMjUgNzIgMjYuMTA0NiA3&#10;MS4xMDQ2IDI3IDcwIDI3IDY4Ljg5NTQgMjcgNjggMjYuMTA0NiA2OCAyNSA2OCAyMy44OTU0IDY4&#10;Ljg5NTQgMjMgNzAgMjNaTTYzIDIzQzY0LjEwNDYgMjMgNjUgMjMuODk1NCA2NSAyNSA2NSAyNi4x&#10;MDQ2IDY0LjEwNDYgMjcgNjMgMjcgNjEuODk1NCAyNyA2MSAyNi4xMDQ2IDYxIDI1IDYxIDIzLjg5&#10;NTQgNjEuODk1NCAyMyA2MyAyM1pNODIgNzMgMTQgNzMgMTQgMzMgODIgMzNaIi8+PC9zdmc+UEsD&#10;BBQABgAIAAAAIQCkLCe74QAAAAsBAAAPAAAAZHJzL2Rvd25yZXYueG1sTI/NasMwEITvhb6D2EJv&#10;jiT3x8W1HEJoewqFJIXSm2JtbBNLMpZiO2/fzam97e4Ms98Uy9l2bMQhtN4pkAsBDF3lTetqBV/7&#10;9+QFWIjaGd15hwouGGBZ3t4UOjd+clscd7FmFOJCrhU0MfY556Fq0Oqw8D060o5+sDrSOtTcDHqi&#10;cNvxVIhnbnXr6EOje1w3WJ12Z6vgY9LT6kG+jZvTcX352T99fm8kKnV/N69egUWc458ZrviEDiUx&#10;HfzZmcA6BYkUWUbe6/RIrciSpCldDgoyKYCXBf/fofwFAAD//wMAUEsDBBQABgAIAAAAIQAiVg7u&#10;xwAAAKUBAAAZAAAAZHJzL19yZWxzL2Uyb0RvYy54bWwucmVsc7yQsWoDMQyG90LewWjv+e6GUkp8&#10;WUoha0gfQNg6n8lZNpYbmrePaZYGAt06SuL//g9td99xVWcqEhIbGLoeFLFNLrA38Hn8eH4FJRXZ&#10;4ZqYDFxIYDdtnrYHWrG2kCwhi2oUFgNLrflNa7ELRZQuZeJ2mVOJWNtYvM5oT+hJj33/ostvBkx3&#10;TLV3BsrejaCOl9ya/2aneQ6W3pP9isT1QYUOsXU3IBZP1UAkF/C2HDs5e9CPHYb/cRi6zD8O+u65&#10;0xUAAP//AwBQSwECLQAUAAYACAAAACEAqNbHqBMBAABJAgAAEwAAAAAAAAAAAAAAAAAAAAAAW0Nv&#10;bnRlbnRfVHlwZXNdLnhtbFBLAQItABQABgAIAAAAIQA4/SH/1gAAAJQBAAALAAAAAAAAAAAAAAAA&#10;AEQBAABfcmVscy8ucmVsc1BLAQItABQABgAIAAAAIQBEaZ4+IQMAAL4HAAAOAAAAAAAAAAAAAAAA&#10;AEMCAABkcnMvZTJvRG9jLnhtbFBLAQItAAoAAAAAAAAAIQDU5lnSzhEAAM4RAAAUAAAAAAAAAAAA&#10;AAAAAJAFAABkcnMvbWVkaWEvaW1hZ2UxLnBuZ1BLAQItAAoAAAAAAAAAIQAWwyEcZQMAAGUDAAAU&#10;AAAAAAAAAAAAAAAAAJAXAABkcnMvbWVkaWEvaW1hZ2UyLnN2Z1BLAQItABQABgAIAAAAIQCkLCe7&#10;4QAAAAsBAAAPAAAAAAAAAAAAAAAAACcbAABkcnMvZG93bnJldi54bWxQSwECLQAUAAYACAAAACEA&#10;IlYO7scAAAClAQAAGQAAAAAAAAAAAAAAAAA1HAAAZHJzL19yZWxzL2Uyb0RvYy54bWwucmVsc1BL&#10;BQYAAAAABwAHAL4BAAAzHQ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fxAAAANsAAAAPAAAAZHJzL2Rvd25yZXYueG1sRI9Ba8JA&#10;FITvBf/D8gQvohtzaEp0FRWESHuo1h/wyD6TYPZt2F1j/PduodDjMDPfMKvNYFrRk/ONZQWLeQKC&#10;uLS64UrB5ecw+wDhA7LG1jIpeJKHzXr0tsJc2wefqD+HSkQI+xwV1CF0uZS+rMmgn9uOOHpX6wyG&#10;KF0ltcNHhJtWpknyLg02HBdq7GhfU3k7342CY2v2u+zUT7MvlxafRTb97uRdqcl42C5BBBrCf/iv&#10;XWgF6QJ+v8QfINcvAAAA//8DAFBLAQItABQABgAIAAAAIQDb4fbL7gAAAIUBAAATAAAAAAAAAAAA&#10;AAAAAAAAAABbQ29udGVudF9UeXBlc10ueG1sUEsBAi0AFAAGAAgAAAAhAFr0LFu/AAAAFQEAAAsA&#10;AAAAAAAAAAAAAAAAHwEAAF9yZWxzLy5yZWxzUEsBAi0AFAAGAAgAAAAhAKj4cF/EAAAA2wAAAA8A&#10;AAAAAAAAAAAAAAAABwIAAGRycy9kb3ducmV2LnhtbFBLBQYAAAAAAwADALcAAAD4Ag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TwgAAANsAAAAPAAAAZHJzL2Rvd25yZXYueG1sRE/Pa8Iw&#10;FL4L/g/hCbvITDdhSGcUHbh5GsxWtuOjebbF5KUk0db99cth4PHj+71cD9aIK/nQOlbwNMtAEFdO&#10;t1wrKIvd4wJEiMgajWNScKMA69V4tMRcu56/6HqItUghHHJU0MTY5VKGqiGLYeY64sSdnLcYE/S1&#10;1B77FG6NfM6yF2mx5dTQYEdvDVXnw8Uq+Hz/sf1HPf2+7EuzO/bbX8NVodTDZNi8gog0xLv4373X&#10;CuZpffqSfoBc/QEAAP//AwBQSwECLQAUAAYACAAAACEA2+H2y+4AAACFAQAAEwAAAAAAAAAAAAAA&#10;AAAAAAAAW0NvbnRlbnRfVHlwZXNdLnhtbFBLAQItABQABgAIAAAAIQBa9CxbvwAAABUBAAALAAAA&#10;AAAAAAAAAAAAAB8BAABfcmVscy8ucmVsc1BLAQItABQABgAIAAAAIQCG/R+TwgAAANsAAAAPAAAA&#10;AAAAAAAAAAAAAAcCAABkcnMvZG93bnJldi54bWxQSwUGAAAAAAMAAwC3AAAA9gIAAAAA&#10;">
                  <v:imagedata r:id="rId31" o:title="Web design with solid fill"/>
                  <o:lock v:ext="edit" aspectratio="f"/>
                </v:shape>
              </v:group>
            </w:pict>
          </mc:Fallback>
        </mc:AlternateContent>
      </w:r>
      <w:r>
        <w:t>Exercise 3 – Block of Char</w:t>
      </w:r>
    </w:p>
    <w:p w14:paraId="77A3FC88" w14:textId="53F7FE72" w:rsidR="006653B5" w:rsidRDefault="00F95162" w:rsidP="006653B5">
      <w:pPr>
        <w:pStyle w:val="H1Body"/>
        <w:ind w:left="0"/>
      </w:pPr>
      <w:r>
        <w:t>Write and test a procedure to print a block of a specified character (char).  The procedure should take parameters for the character, the number of columns and the number of rows</w:t>
      </w:r>
    </w:p>
    <w:p w14:paraId="6BE94762" w14:textId="1980874E" w:rsidR="00F95162" w:rsidRDefault="00F95162" w:rsidP="006653B5">
      <w:pPr>
        <w:pStyle w:val="H1Body"/>
        <w:ind w:left="0"/>
      </w:pPr>
    </w:p>
    <w:p w14:paraId="28E038CA" w14:textId="77777777" w:rsidR="00F95162" w:rsidRDefault="00F95162" w:rsidP="00F95162">
      <w:pPr>
        <w:pStyle w:val="H1Body"/>
        <w:pBdr>
          <w:top w:val="single" w:sz="4" w:space="1" w:color="auto"/>
          <w:left w:val="single" w:sz="4" w:space="4" w:color="auto"/>
          <w:bottom w:val="single" w:sz="4" w:space="1" w:color="auto"/>
          <w:right w:val="single" w:sz="4" w:space="4" w:color="auto"/>
        </w:pBdr>
        <w:shd w:val="clear" w:color="auto" w:fill="E7E6E6" w:themeFill="background2"/>
      </w:pPr>
      <w:r w:rsidRPr="00F95162">
        <w:rPr>
          <w:color w:val="7B7B7B" w:themeColor="accent3" w:themeShade="BF"/>
        </w:rPr>
        <w:t xml:space="preserve">static void </w:t>
      </w:r>
      <w:r w:rsidRPr="00F95162">
        <w:rPr>
          <w:color w:val="C45911" w:themeColor="accent2" w:themeShade="BF"/>
        </w:rPr>
        <w:t>blockOfChar</w:t>
      </w:r>
      <w:r>
        <w:t xml:space="preserve">(char </w:t>
      </w:r>
      <w:r w:rsidRPr="00F95162">
        <w:rPr>
          <w:color w:val="4472C4" w:themeColor="accent1"/>
        </w:rPr>
        <w:t>ch</w:t>
      </w:r>
      <w:r>
        <w:t xml:space="preserve">, int </w:t>
      </w:r>
      <w:r w:rsidRPr="00F95162">
        <w:rPr>
          <w:color w:val="4472C4" w:themeColor="accent1"/>
          <w14:props3d w14:extrusionH="0" w14:contourW="0" w14:prstMaterial="matte"/>
        </w:rPr>
        <w:t>rows</w:t>
      </w:r>
      <w:r>
        <w:t xml:space="preserve">, int </w:t>
      </w:r>
      <w:r w:rsidRPr="00F95162">
        <w:rPr>
          <w:color w:val="4472C4" w:themeColor="accent1"/>
        </w:rPr>
        <w:t>columns</w:t>
      </w:r>
      <w:r>
        <w:t>)</w:t>
      </w:r>
    </w:p>
    <w:p w14:paraId="64589686" w14:textId="3B2610B5" w:rsidR="00F95162" w:rsidRDefault="00F95162" w:rsidP="00F95162">
      <w:pPr>
        <w:pStyle w:val="H1Body"/>
        <w:ind w:left="0"/>
      </w:pPr>
      <w:r>
        <w:t xml:space="preserve">    </w:t>
      </w:r>
    </w:p>
    <w:p w14:paraId="054F5B2C" w14:textId="3AEC8E7A" w:rsidR="00F95162" w:rsidRDefault="00F95162" w:rsidP="00F95162">
      <w:pPr>
        <w:pStyle w:val="H1Body"/>
        <w:ind w:left="0"/>
      </w:pPr>
      <w:r>
        <w:t>testing from main</w:t>
      </w:r>
    </w:p>
    <w:p w14:paraId="22969576" w14:textId="77777777" w:rsidR="00F95162" w:rsidRPr="00F95162" w:rsidRDefault="00F95162" w:rsidP="00F95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F95162">
        <w:rPr>
          <w:rFonts w:ascii="Courier New" w:eastAsia="Times New Roman" w:hAnsi="Courier New" w:cs="Courier New"/>
          <w:i/>
          <w:iCs/>
          <w:color w:val="A9B7C6"/>
          <w:sz w:val="20"/>
          <w:szCs w:val="20"/>
          <w:lang w:eastAsia="en-GB"/>
        </w:rPr>
        <w:t>blockOfChar</w:t>
      </w:r>
      <w:r w:rsidRPr="00F95162">
        <w:rPr>
          <w:rFonts w:ascii="Courier New" w:eastAsia="Times New Roman" w:hAnsi="Courier New" w:cs="Courier New"/>
          <w:color w:val="A9B7C6"/>
          <w:sz w:val="20"/>
          <w:szCs w:val="20"/>
          <w:lang w:eastAsia="en-GB"/>
        </w:rPr>
        <w:t>(</w:t>
      </w:r>
      <w:r w:rsidRPr="00F95162">
        <w:rPr>
          <w:rFonts w:ascii="Courier New" w:eastAsia="Times New Roman" w:hAnsi="Courier New" w:cs="Courier New"/>
          <w:color w:val="6A8759"/>
          <w:sz w:val="20"/>
          <w:szCs w:val="20"/>
          <w:lang w:eastAsia="en-GB"/>
        </w:rPr>
        <w:t>'*'</w:t>
      </w:r>
      <w:r w:rsidRPr="00F95162">
        <w:rPr>
          <w:rFonts w:ascii="Courier New" w:eastAsia="Times New Roman" w:hAnsi="Courier New" w:cs="Courier New"/>
          <w:color w:val="CC7832"/>
          <w:sz w:val="20"/>
          <w:szCs w:val="20"/>
          <w:lang w:eastAsia="en-GB"/>
        </w:rPr>
        <w:t>,</w:t>
      </w:r>
      <w:r w:rsidRPr="00F95162">
        <w:rPr>
          <w:rFonts w:ascii="Courier New" w:eastAsia="Times New Roman" w:hAnsi="Courier New" w:cs="Courier New"/>
          <w:color w:val="6897BB"/>
          <w:sz w:val="20"/>
          <w:szCs w:val="20"/>
          <w:lang w:eastAsia="en-GB"/>
        </w:rPr>
        <w:t>5</w:t>
      </w:r>
      <w:r w:rsidRPr="00F95162">
        <w:rPr>
          <w:rFonts w:ascii="Courier New" w:eastAsia="Times New Roman" w:hAnsi="Courier New" w:cs="Courier New"/>
          <w:color w:val="CC7832"/>
          <w:sz w:val="20"/>
          <w:szCs w:val="20"/>
          <w:lang w:eastAsia="en-GB"/>
        </w:rPr>
        <w:t>,</w:t>
      </w:r>
      <w:r w:rsidRPr="00F95162">
        <w:rPr>
          <w:rFonts w:ascii="Courier New" w:eastAsia="Times New Roman" w:hAnsi="Courier New" w:cs="Courier New"/>
          <w:color w:val="6897BB"/>
          <w:sz w:val="20"/>
          <w:szCs w:val="20"/>
          <w:lang w:eastAsia="en-GB"/>
        </w:rPr>
        <w:t>4</w:t>
      </w:r>
      <w:r w:rsidRPr="00F95162">
        <w:rPr>
          <w:rFonts w:ascii="Courier New" w:eastAsia="Times New Roman" w:hAnsi="Courier New" w:cs="Courier New"/>
          <w:color w:val="A9B7C6"/>
          <w:sz w:val="20"/>
          <w:szCs w:val="20"/>
          <w:lang w:eastAsia="en-GB"/>
        </w:rPr>
        <w:t>)</w:t>
      </w:r>
      <w:r w:rsidRPr="00F95162">
        <w:rPr>
          <w:rFonts w:ascii="Courier New" w:eastAsia="Times New Roman" w:hAnsi="Courier New" w:cs="Courier New"/>
          <w:color w:val="CC7832"/>
          <w:sz w:val="20"/>
          <w:szCs w:val="20"/>
          <w:lang w:eastAsia="en-GB"/>
        </w:rPr>
        <w:t>;</w:t>
      </w:r>
    </w:p>
    <w:p w14:paraId="755AA91B" w14:textId="2022AA26" w:rsidR="00F95162" w:rsidRDefault="00F95162" w:rsidP="00F95162">
      <w:pPr>
        <w:pStyle w:val="H1Body"/>
        <w:ind w:left="0"/>
      </w:pPr>
    </w:p>
    <w:p w14:paraId="0D9BAB3E" w14:textId="1BBB81CA" w:rsidR="00F95162" w:rsidRDefault="00F95162" w:rsidP="00F95162">
      <w:pPr>
        <w:pStyle w:val="H1Body"/>
        <w:ind w:left="0"/>
      </w:pPr>
      <w:r>
        <w:rPr>
          <w:noProof/>
        </w:rPr>
        <w:lastRenderedPageBreak/>
        <w:drawing>
          <wp:inline distT="0" distB="0" distL="0" distR="0" wp14:anchorId="036EEAC4" wp14:editId="175618BA">
            <wp:extent cx="1796415" cy="1387302"/>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0834" r="68567"/>
                    <a:stretch/>
                  </pic:blipFill>
                  <pic:spPr bwMode="auto">
                    <a:xfrm>
                      <a:off x="0" y="0"/>
                      <a:ext cx="1798579" cy="1388973"/>
                    </a:xfrm>
                    <a:prstGeom prst="rect">
                      <a:avLst/>
                    </a:prstGeom>
                    <a:ln>
                      <a:noFill/>
                    </a:ln>
                    <a:extLst>
                      <a:ext uri="{53640926-AAD7-44D8-BBD7-CCE9431645EC}">
                        <a14:shadowObscured xmlns:a14="http://schemas.microsoft.com/office/drawing/2010/main"/>
                      </a:ext>
                    </a:extLst>
                  </pic:spPr>
                </pic:pic>
              </a:graphicData>
            </a:graphic>
          </wp:inline>
        </w:drawing>
      </w:r>
    </w:p>
    <w:p w14:paraId="7B4F7372" w14:textId="53D87A24" w:rsidR="00F95162" w:rsidRDefault="000A77C9" w:rsidP="006653B5">
      <w:pPr>
        <w:pStyle w:val="H1Body"/>
        <w:ind w:left="0"/>
      </w:pPr>
      <w:r>
        <w:rPr>
          <w:noProof/>
        </w:rPr>
        <w:drawing>
          <wp:inline distT="0" distB="0" distL="0" distR="0" wp14:anchorId="32D28DC5" wp14:editId="0DF3B983">
            <wp:extent cx="5731510" cy="39122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2235"/>
                    </a:xfrm>
                    <a:prstGeom prst="rect">
                      <a:avLst/>
                    </a:prstGeom>
                  </pic:spPr>
                </pic:pic>
              </a:graphicData>
            </a:graphic>
          </wp:inline>
        </w:drawing>
      </w:r>
    </w:p>
    <w:p w14:paraId="06CEF854" w14:textId="26A58C51" w:rsidR="006C7C26" w:rsidRDefault="006C7C26" w:rsidP="006653B5">
      <w:pPr>
        <w:pStyle w:val="H1Body"/>
        <w:ind w:left="0"/>
      </w:pPr>
      <w:r>
        <w:rPr>
          <w:noProof/>
        </w:rPr>
        <w:drawing>
          <wp:inline distT="0" distB="0" distL="0" distR="0" wp14:anchorId="3804C6E8" wp14:editId="2A4F9710">
            <wp:extent cx="3819525" cy="2581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2581275"/>
                    </a:xfrm>
                    <a:prstGeom prst="rect">
                      <a:avLst/>
                    </a:prstGeom>
                  </pic:spPr>
                </pic:pic>
              </a:graphicData>
            </a:graphic>
          </wp:inline>
        </w:drawing>
      </w:r>
    </w:p>
    <w:p w14:paraId="3121FD6D" w14:textId="77777777" w:rsidR="0092579F" w:rsidRDefault="0092579F" w:rsidP="006653B5">
      <w:pPr>
        <w:pStyle w:val="H1Body"/>
        <w:ind w:left="0"/>
      </w:pPr>
    </w:p>
    <w:p w14:paraId="32D46702" w14:textId="77777777" w:rsidR="00F95162" w:rsidRDefault="00F95162" w:rsidP="006653B5">
      <w:pPr>
        <w:pStyle w:val="H1Body"/>
        <w:ind w:left="0"/>
      </w:pPr>
    </w:p>
    <w:p w14:paraId="0C2BF096" w14:textId="76A83BA6" w:rsidR="0031751D" w:rsidRDefault="0096708D" w:rsidP="0031751D">
      <w:pPr>
        <w:pStyle w:val="Heading1"/>
      </w:pPr>
      <w:r>
        <w:rPr>
          <w:b w:val="0"/>
          <w:bCs/>
          <w:noProof/>
        </w:rPr>
        <w:lastRenderedPageBreak/>
        <mc:AlternateContent>
          <mc:Choice Requires="wpg">
            <w:drawing>
              <wp:anchor distT="0" distB="0" distL="114300" distR="114300" simplePos="0" relativeHeight="251714560" behindDoc="0" locked="0" layoutInCell="1" allowOverlap="1" wp14:anchorId="11D61DE5" wp14:editId="53F1E201">
                <wp:simplePos x="0" y="0"/>
                <wp:positionH relativeFrom="column">
                  <wp:posOffset>-684072</wp:posOffset>
                </wp:positionH>
                <wp:positionV relativeFrom="paragraph">
                  <wp:posOffset>-88860</wp:posOffset>
                </wp:positionV>
                <wp:extent cx="540000" cy="540000"/>
                <wp:effectExtent l="0" t="0" r="0" b="0"/>
                <wp:wrapNone/>
                <wp:docPr id="48" name="Group 48"/>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49"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0"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251E635F" id="Group 48" o:spid="_x0000_s1026" style="position:absolute;margin-left:-53.85pt;margin-top:-7pt;width:42.5pt;height:42.5pt;z-index:251714560"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jVxhIQMAAL4HAAAOAAAAZHJzL2Uyb0RvYy54bWykVVFP&#10;2zAQfp+0/2D5HZKyltGoLdrKQJPQhmDTnl3HSSwc27Ldlv773dlJugJjEyCR2vHdd999uTvPzh9a&#10;RTbCeWn0nI6Oc0qE5qaUup7Tnz8uj84o8YHpkimjxZzuhKfni/fvZltbiBPTGFUKRwBE+2Jr57QJ&#10;wRZZ5nkjWuaPjRUaDivjWhZg6+qsdGwL6K3KTvL8NNsaV1pnuPAe3l6kQ7qI+FUlePheVV4EouYU&#10;uIX4dPG5wme2mLGidsw2knc02CtYtExqCDpAXbDAyNrJJ1Ct5M54U4VjbtrMVJXkIuYA2YzyR9lc&#10;ObO2MZe62NZ2kAmkfaTTq2H5t82Vs3f2xoESW1uDFnGHuTxUrsVfYEkeomS7QTLxEAiHl5NxDn+U&#10;cDjq1lFS3oDuT7x48+VFv6wPmh1Q2VooDr/P378t/7uGWRFl9QXkf+OILOd0PKVEsxZq9Baqhula&#10;iYLcmrUuRUmWxmkocjLBgkE64DeI5gsP+r1NsSFzVljnw5UwLcHFnEIN6BIpxfpim2sfgAPY93YY&#10;2Bsly0upVNy4erVUjmwYFP3nfHn5aYq0weXATGk01gbd0jG+AeX7fOIq7JRAO6VvRQVCwTc/iUxi&#10;i4ohDuNc6DBKRw0rRQo/ieXRRcemRo/IJQIicgXxB+wOoLdMID12guns0VXEDh+c85eIJefBI0Y2&#10;OgzOrdTGPQegIKsucrLvRUrSoEorU+6gjFxQS5MGDdO8MTBneHDRGa2ghBczK3kB/10vw+pJLf97&#10;5oFXWDtBO5D2vzBa5u7X9gjGjmVBrqSSYRdHKOSMpPTmRnIsY9zs22ICzZ3aAo4xKhlTUgrPIblf&#10;YoVLWWuylaEhsbwIfh/MucdJqFCvkl8bfu9Ry8OzuD2Iv1LSYl3iV8J1lynEfDT4nhErDdULw9ct&#10;VGS6JZxQkLTRvpHWU+IK0a4ENL37WsaPC63hODYZkIN1cCLwpie6J4O0/9LrH0Zn+YQSGINpFYH6&#10;KTk+/TidwilOyW6N4P202/dy3/MvtnuUK9GIS2AVSzJeEhG2u9DwFvpzH6321+7iNwAAAP//AwBQ&#10;SwMECgAAAAAAAAAhAKE988IREwAAERMAABQAAABkcnMvbWVkaWEvaW1hZ2UxLnBuZ4lQTkcNChoK&#10;AAAADUlIRFIAAAGAAAABgAgGAAAApMe1vwAAAAFzUkdCAK7OHOkAAAAEZ0FNQQAAsY8L/GEFAAAA&#10;CXBIWXMAADsOAAA7DgHMtqGDAAASpklEQVR4Xu3deYz2+znH8UPFrpY0sQXdLFWl1ogldiKWoEIj&#10;lsYSOxVLrKkImqAaaWyxtFWtVouEVOwlpGItYvnDTix/oLGWiOX6OSbnOU8/zzzz+93Xb87cv+v1&#10;St5xWn3mvr/XzLm+c+bcM3MPAAAAAAAAAAAAAAAAAAAAAAAAAAAAAAAAAAAAAAAAAAAAAAAAAAAA&#10;AAAAAAAAAAAAAAAAAAAAAAAAAAAAAAAAAAAAAAAAAAAAAAAAAAAAAAAAAAAAAAAAAAAAAAAAAAAA&#10;AAAAAAA32v9I0tDGS0ORpAmNl4YiSRMaLw1FkiY0XhqKJE1ovDQUSZrQeGkokjSh8dJQJGlC46Wh&#10;SNKExktDkaQJjZeGIkkTGi8NRZImNF4aiiRNaLw0FEma0HhpKJI0ofHSUCRpQuOloUjShMZLQ5Gk&#10;CY2XhiJJExovDUWSJjReGookTWi8NBRJmtB4aSiSNKHx0lAkaULjpaFI6ukl1VOrj6geWz30///6&#10;SdWfVunPnNLRH6+78dJQJJ3e06vXqS6zLM/0Z7d09Mfbo/HSUCSd1vJZ8FW9d5XexpqO/nh7NV4a&#10;iqTtLZ/1rnXKZ8pHf7w9Gy8NRdK2lq973+3LIney5WvmR3+8vRsvDUXStrZ8dnxh+Ren6W1e1tEf&#10;b+/GS0ORtK01Xxu/3fJn09u8rKM/3t6Nl4YiaVvLyyC3Wr60kt7mZR398fZuvDQUSdtyAdyZC+AG&#10;SkORtK0nVFttebnk0R9v78ZLQ5G0reVfdG71xCq9zcs6+uPt3XhpKJK2tbzUcYvlyyMvqtLbvKyj&#10;P97ejZeGIml7W14qecpLJI/+eHs2XhqKpNNavt59VcvLI19apbdz1Y7+eHs1XhqKpNO722fKy5dF&#10;lv9N13I8+uPt0XhpKJJ6Wn5c8vLlj+Uz5mUhLi1/vfwL0eX/l/7MKR398bobLw1FkiY0XhqKJE1o&#10;vDQUSZrQeGkokjSh8dJQJGlC46WhSNKExktDkaQJjZeGIkkTGi8NRZImNF4aiiRNaLw0FEma0Hhp&#10;KJI0ofHSUCRpQuOloUjShMZLQ5GkCY2XhiJJExovDUWSJjReGookTWi8NBRJmtB4aSiSNKHx0lAk&#10;aULjpaFI0oTGS0ORpAmNl4YiSRMaLw2lM4Ct0k7pbLw0lM4Atko7pbPx0lA6A9gq7ZTOxktD6Qxg&#10;q7RTOhsvDaUzgK3STulsvDSUzgC2Sjuls/HSUDoD2CrtlM7GS0PpDGCrtFM6Gy8NpTOArdJO6Wy8&#10;NJTOALZKO6Wz8dJQOgPYKu2UzsZLQ+kMYKu0UzobLw2lM4Ct0k7pbLw0lM4Atko7pbPx0lA6A9gq&#10;7ZTOxktD6Qxgq7RTOhsvDaUzgK3STulsvDSUzgC2Sjuls/HSUDoD2CrtlM7GS0PpDGCrtFM6Gy8N&#10;pTOArdJO6Wy8NJTOALZKO6Wz8dJQOgPYKu2UzsZLQ+kMYKu0UzobLw2lM4Ct0k7pbLw0lM4Atko7&#10;pbPx0lA6A9gq7ZTOxktD6Qxgq7RTOhsvDaUzgK3STulsvDSUzgC2Sjuls/HSUDoD2CrtlM7GS0Pp&#10;DGCrtFM6Gy8NpTPo8ur//3+ZI+2UzsZLQ+kMuvxM9fTqPf/vPzFB2imdjZeG0hmne83q8ff+5Vjv&#10;UN36cfXL1adVr1TdNMv7anmfcbpb3+d7NF4aSmecZlkkv1gts3zi8l8M9bTq9o+tpZdW31y9TXUT&#10;LO+j5Xkt7zOXwOluf393N14aSmds99DqGdWt83xSNc3ytf9/rW6dQ+rHq4+uHihfWr2sung+z63e&#10;qmK7W9+/ezReGkpnbJOW/0XTLoHPrtIc7tSfVF9VvXF1XW5f/hctl8CjKra5fZ7djZeG0hnrPay6&#10;0/K/aNIl8BtVmsFVenb1ftWe7rT8L3IJbJfm2dl4aSidsc5Vlv9FEy6BZXmns6/twdUe7rb8L3IJ&#10;bJNm2dl4aSidcXVrlv9FR78Evr9K517Tc6o9XHX5X+QSWC/NsbPx0lA642qW5f/MKs3wbh31Eli+&#10;hp/Ou7b3r7qtXf4XPa9yCVxdmmFn46WhdMbdnbL8LzriJfCVVTrrmn6z6rZ1+V/kEri6NL/OxktD&#10;6YzLdSz/i452CSyv5knnXNPnVp1OXf4XLZfAW1dcLs2us/HSUDrjzh5edS3/i45yCSyv50/nW9O/&#10;Va9Rdela/he5BO4uza2z8dJQOiO79Tt8uzvCj414YZXOtqZvrbosM02PcWq+Y/hyaWadjZeG0hkv&#10;b4/P/C/6keqx1TlbfqxDOtva3rHqsnxH7w9U6XFOzT8J3FmaV2fjpaF0xv0ty//7qjSrUzvC8l88&#10;pUrnW9PPVt32vAR+sHIJvLw0q87GS0PpjPtY/nf3oGr5AW/pjGv6+GoPLoHrlebU2XhpKJ1xL8v/&#10;apYf8ZzOuKa/qvbkErg+aUadjZeG0hn33POIyvK/mhdX6Zxr+tpqb3tfAo+uyPPpbLw0lM6ms/yv&#10;bvlNX+mca1v+aes6uAT2l2bT2XhpKJ1NZvmv871VOuuaXlBdJ5fAvtJcOhsvDaWzqZbl/6wqzeTU&#10;jrj8H1Kls67tQ6rrtucl8Pxq8iWQZtLZeGkonU1k+a/3JVU675p+t3qguAT2kebR2XhpKJ1NY/lv&#10;8wdVOvOavrB6ILkE+qVZdDZeGkpnkzyysvzX+/AqnXlN/1W9bvVA2/sSuCm//P66pDl0Nl4aSmdT&#10;WP7bLedL517Td1U3hUugT5pBZ+OloXQ2wbL8O35zVeroy//Nq3Tutb1bdZPseQksr3Sacgmk83c2&#10;XhpKZ0dn+Z/myVU6+5qWn6h5E7kETpfO3tl4aSidHZnlf7q/rdL51/TJ1U3lEjhNOndn46WhdHZU&#10;y5cuLP/TfFKVzr+mv6teobrJ9r4EHlMdVTpzZ+OloXR2RJZ/j5+v0gzW9A3VOXAJbJPO29l4aSid&#10;HY3l3+NdqjSDtZ3TL1d3CayXztrZeGkonR3JsvyfXaVzntqk5b/4jirNYU0/Wp2bPS+BH6qOdgmk&#10;c3Y2XhpKZ0dh+fd5cPUfVZrFmj6yOkcugatLZ+xsvDSUzo7A8u/1xCrNYk1/WJ0zl8DVpPN1Nl4a&#10;Smfn7i0qy7/Xb1dpHmv6surc7X0JvG117tLZOhsvDaWzc2b59/ugKs1jbW9QHYFL4HLpXJ2Nl4bS&#10;2bmy/PfxvCrNZE3LL9k5EpfAnaUzdTZeGkpn52hZ/s+p0nlObfLyf7MqzWRt710dzZ6XwA9X53oJ&#10;pPN0Nl4aSmfnxvLfz1dXaS5r+tXqqFwCLy+dpbPx0lA6OyeW/77+okqzWdNnVEfmEri/dI7OxktD&#10;6excvGVl+e/n8VWazZr+qXqV6uj2vgTerjoX6QydjZeG0tk5sPz391NVms+avqWawiVwr/T8Oxsv&#10;DaWzm25Z/nv9jWb532uZQZrP2s7pM9cOe14Cy8fmOcwzPffOxktD6ewms/yvx/KZe5rRmn6ymmj6&#10;JZCed2fjpaF0dlNZ/tfjVat/rtKc1vSx1VSTL4H0nDsbLw2ls5to77+hLP/7fGaV5rSmP6+mm/ox&#10;m55vZ+OloXR201j+1+vXqjSrNS3fP8DMj930XDsbLw2ls5vGBXB93qdKc1rbm1a4APZovDSUzm6i&#10;vf9GmvZqlTtZfmZPmtGanlsx999Zpefb2XhpKJ3dVC6Bfb1hlWaztg+sppv8goX0nDsbLw2ls5vM&#10;JbCfL6/SXNb0W9V001+tlp53Z+OloXR20+15CZzbt913+qMqzWRNn19Ntiz/6d+hnp57Z+OloXR2&#10;DlwCvT6qSrNY079Xr1VNZfnfKz3/zsZLQ+nsXOx9CZz7b2Za48eqNIc1fXs1lZ9Ke590hs7GS0Pp&#10;7Jy4BE731lU6/9reuZrI8r+/dI7OxktD6ezc7HkJHOUXdV/mG6t09jW9qJpoWf5+Den9pbN0Nl4a&#10;SmfnyCWwzStUf1+lc6/pE6tpLP8snaez8dJQOjtXe18Cj6mO5lOqdN41/U01zZtXln+WztTZeGko&#10;nZ0zl8A6v1Sls67p66tJLP/LpXN1Nl4aSmfnbs9L4AXVUS6Bd6/SGde2LMQplrN+f5XmcGpHWP6L&#10;dLbOxktD6ewIXAJ3991VOt+alldKTWH5X006X2fjpaF0dhR7XwJvU52r16v+u0pnW9OHVRM8srL8&#10;ryadsbPx0lA6OxKXQPZFVTrTmn6/msDyXyeds7Px0lA6O5o9L4HnV+d4Cfxelc6zpi+ujm5Z/s+q&#10;0vlP7YjLf5HO2tl4aSidHZFL4D4fWqVzrO0h1ZFZ/tuk83Y2XhpKZ0e19yXw6OocLC9nTWdY0/dU&#10;R/aIyvLfJp25s/HSUDo7sumXwLLY0nNf23tUR2X5nyadu7Px0lA6O7rJl8DXVel5r+nF1VFZ/qdL&#10;Z+9svDSUzibY8xL4weqmXgJ/XaXnvKZPrY5oWf4dvxM5NWX5L9L5OxsvDaWzKaZdAp9Qpee6pn+o&#10;HlQdjeXfJ82gs/HSUDqbZO9LYPlZ+zfFz1Xpea7pm6qjeXhl+fdJc+hsvDSUzqaZcAm8U5We39rO&#10;5ZVOV2X590uz6Gy8NJTOJtrzEnhe9UBfAt9Wpee2phdWR7Is/2dW6aynNnX5L9I8OhsvDaWzqY56&#10;Cbxm9bIqPa81Pa46Cst/P2kmnY2XhtLZZHtfAo+qrtvnVen5rOmPq6N4WGX57yfNpbPx0lA6m+5o&#10;l8BLqvRc1vQV1RFY/vtLs+lsvDSUztj3EnhudV2XwAdU6Tms7Y2qc7cs/2dU6XynZvnfJ82ns/HS&#10;UDrjXke4BDqe//KjkM+d5X990ow6Gy8NpTPus/clsLz9vbxJlR53be9bnbOHVpb/9Ulz6my8NJTO&#10;uL9zvQSeVKXHXNOvV+fM8r9+aVadjZeG0hkvb89LYHm7e1wCf1alx1vTZ1Xnaln+T6/SuU7N8r+z&#10;NK/OxktD6YxseT39L1ZpZqf2OVWnj6nS46zpX6pXq87VMtN0rlNbPgaWjwWyNLPOxktD6Yw72+Of&#10;BJ5cvWrV6Seq9Fhrelp17jq+DHZrPvO/uzS3zsZLQ+mMy3VeAnss/7et0mOt7e2rI+i6BCz/q0mz&#10;62y8NJTOuLuOS2CP5b94apUeb00/XR3JqZeA5X91aX6djZeG0hlXc8olsNfyf+XqH6v0mGv6uOpo&#10;tl4Clv86aYadjZeG0hlXt+US2Gv5Lz69So+5pr+sjmrtJWD5r5fm2Nl4aSidsc6aS2DP5b/4lSo9&#10;7pq+pjqyq14Clv82aZadjZeG0hnrXeUS2Hv5v1eVHndty+vnj+5ul4Dlv12aZ2fjpaF0xjaXXQJ7&#10;L/9Fx3e8Lr/BbIo7XQKW/2nSTDsbLw2lM7ZLl8B1LP/Xr259zK19cDXJ7ZeA5X+6W+e5R+OloXTG&#10;aW79juHlJZnX4Uur29+Pa/udaqKLl836Dt8et39cdTdeGkpnnG5ZJN0/3uEyH1stP7gtvT+v2hdU&#10;Uy3vK8u/R/rY6my8NJTOOF/Lj25+VpXer5f1n9VrV3Cq9PHV2XhpKJ1x/pbf4LX8Gsfld/mm9/Ht&#10;fWcFHdLHV2fjpaF0xrE8rnphld7XF71rBR3Sx1dn46WhdMYxPbp6SvUP1a3v71+ooMutH1t7NF4a&#10;Smcc2ytWn1q9uFre30+ooMvt+6S78dJQOmOOo/zIZ26OtFM6Gy8NpTOArdJO6Wy8NJTOALZKO6Wz&#10;8dJQOgPYKu2UzsZLQ+kMYKu0UzobLw2lM4Ct0k7pbLw0lM4Atko7pbPx0lA6A9gq7ZTOxktD6Qxg&#10;q7RTOhsvDaUzgK3STulsvDSUzgC2Sjuls/HSUDoD2CrtlM7GS0PpDGCrtFM6Gy8NpTOArdJO6Wy8&#10;NJTOALZKO6Wz8dJQOgPYKu2UzsZLQ+kMYKu0UzobLw2lM4Ct0k7pbLw0lM4Atko7pbPx0lA6A9gq&#10;7ZTOxktD6Qxgq7RTOhsvDaUzgK3STulsvDSUzgC2Sjuls/HSUDoD2CrtlM7GS0PpDGCrtFM6Gy8N&#10;pTOArdJO6Wy8NJTOALZKO6Wz8dJQOgPYKu2UzsZLQ+kMYKu0UzobLw1FkiY0XhqKJE1ovDQUSZrQ&#10;eGkokjSh8dJQJGlC46WhSNKExktDkaQJjZeGIkkTGi8NRZImNF4aiiRNaLw0FEma0HhpKJI0ofHS&#10;UCRpQuOloUjShMZLQ5GkCY2XhiJJExovDUWSJjReGookTWi8NBRJmtB4aSiSNKHx0lAkaULjpaFI&#10;0oTGS0ORpAmNl4YiSRMCAAAAAAAAAAAAAAAAAAAAAAAAAAAAAAAAAAAAAAAAAAAAAAAAAAAAAAAA&#10;AAAAAAAAAAAAAAAAAAAAAAAAAAAAAAAAAAAAAAAAAAAAAAAAAAAAAAAAAAAAAAAAAAAAAAAAAAAA&#10;AOBGuuee/wVzlYYuyyNfXwAAAABJRU5ErkJgglBLAwQKAAAAAAAAACEAFsMhHGUDAABlAwAAFAAA&#10;AGRycy9tZWRpYS9pbWFnZTIuc3ZnPHN2ZyB2aWV3Qm94PSIwIDAgOTYgOTYiIHhtbG5zPSJodHRw&#10;Oi8vd3d3LnczLm9yZy8yMDAwL3N2ZyIgeG1sbnM6eGxpbms9Imh0dHA6Ly93d3cudzMub3JnLzE5&#10;OTkveGxpbmsiIGlkPSJJY29uc19XZWJEZXNpZ24iIG92ZXJmbG93PSJoaWRkZW4iPjxwYXRoIGQ9&#10;Ik0zNC41OSA2NC40MSAyMy4xNyA1MyAzNC41OSA0MS41OSAzNy40MSA0NC40MSAyOC44MyA1MyAz&#10;Ny40MSA2MS41OSAzNC41OSA2NC40MVoiLz48cGF0aCBkPSJNNjEuNDEgNjQuNDEgNTguNTkgNjEu&#10;NTkgNjcuMTcgNTMgNTguNTkgNDQuNDEgNjEuNDEgNDEuNTkgNzIuODMgNTMgNjEuNDEgNjQuNDFa&#10;Ii8+PHJlY3QgeD0iMzUuNDQiIHk9IjUxLjU0IiB3aWR0aD0iMjQuOTkiIGhlaWdodD0iNCIgdHJh&#10;bnNmb3JtPSJtYXRyaXgoMC4zODI4NDUgLTAuOTIzODEzIDAuOTIzODEzIDAuMzgyODQ1IC0xOS44&#10;OCA3Ny4zMykiLz48cGF0aCBkPSJNOCAxNyA4IDc5IDg4IDc5IDg4IDE3Wk03NyAyM0M3OC4xMDQ2&#10;IDIzIDc5IDIzLjg5NTQgNzkgMjUgNzkgMjYuMTA0NiA3OC4xMDQ2IDI3IDc3IDI3IDc1Ljg5NTQg&#10;MjcgNzUgMjYuMTA0NiA3NSAyNSA3NSAyMy44OTU0IDc1Ljg5NTQgMjMgNzcgMjNaTTcwIDIzQzcx&#10;LjEwNDYgMjMgNzIgMjMuODk1NCA3MiAyNSA3MiAyNi4xMDQ2IDcxLjEwNDYgMjcgNzAgMjcgNjgu&#10;ODk1NCAyNyA2OCAyNi4xMDQ2IDY4IDI1IDY4IDIzLjg5NTQgNjguODk1NCAyMyA3MCAyM1pNNjMg&#10;MjNDNjQuMTA0NiAyMyA2NSAyMy44OTU0IDY1IDI1IDY1IDI2LjEwNDYgNjQuMTA0NiAyNyA2MyAy&#10;NyA2MS44OTU0IDI3IDYxIDI2LjEwNDYgNjEgMjUgNjEgMjMuODk1NCA2MS44OTU0IDIzIDYzIDIz&#10;Wk04MiA3MyAxNCA3MyAxNCAzMyA4MiAzM1oiLz48L3N2Zz5QSwMEFAAGAAgAAAAhAKQsJ7vhAAAA&#10;CwEAAA8AAABkcnMvZG93bnJldi54bWxMj81qwzAQhO+FvoPYQm+OJPfHxbUcQmh7CoUkhdKbYm1s&#10;E0sylmI7b9/Nqb3t7gyz3xTL2XZsxCG03imQCwEMXeVN62oFX/v35AVYiNoZ3XmHCi4YYFne3hQ6&#10;N35yWxx3sWYU4kKuFTQx9jnnoWrQ6rDwPTrSjn6wOtI61NwMeqJw2/FUiGdudevoQ6N7XDdYnXZn&#10;q+Bj0tPqQb6Nm9NxffnZP31+byQqdX83r16BRZzjnxmu+IQOJTEd/NmZwDoFiRRZRt7r9EityJKk&#10;KV0OCjIpgJcF/9+h/AU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FONXGEhAwAAvgcAAA4AAAAAAAAAAAAAAAAAQwIAAGRycy9lMm9Eb2MueG1s&#10;UEsBAi0ACgAAAAAAAAAhAKE988IREwAAERMAABQAAAAAAAAAAAAAAAAAkAUAAGRycy9tZWRpYS9p&#10;bWFnZTEucG5nUEsBAi0ACgAAAAAAAAAhABbDIRxlAwAAZQMAABQAAAAAAAAAAAAAAAAA0xgAAGRy&#10;cy9tZWRpYS9pbWFnZTIuc3ZnUEsBAi0AFAAGAAgAAAAhAKQsJ7vhAAAACwEAAA8AAAAAAAAAAAAA&#10;AAAAahwAAGRycy9kb3ducmV2LnhtbFBLAQItABQABgAIAAAAIQAiVg7uxwAAAKUBAAAZAAAAAAAA&#10;AAAAAAAAAHgdAABkcnMvX3JlbHMvZTJvRG9jLnhtbC5yZWxzUEsFBgAAAAAHAAcAvgEAAHYeAAAA&#10;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Zn5xAAAANsAAAAPAAAAZHJzL2Rvd25yZXYueG1sRI/dasJA&#10;FITvC77DcgRvRDeV0mh0FSsIKfXCvwc4ZI9JMHs27K4xfftuodDLYWa+YVab3jSiI+drywpepwkI&#10;4sLqmksF18t+MgfhA7LGxjIp+CYPm/XgZYWZtk8+UXcOpYgQ9hkqqEJoMyl9UZFBP7UtcfRu1hkM&#10;UbpSaofPCDeNnCXJuzRYc1yosKVdRcX9/DAKPhuz+0hP3Tg9uFn+lafjYysfSo2G/XYJIlAf/sN/&#10;7VwreFvA75f4A+T6BwAA//8DAFBLAQItABQABgAIAAAAIQDb4fbL7gAAAIUBAAATAAAAAAAAAAAA&#10;AAAAAAAAAABbQ29udGVudF9UeXBlc10ueG1sUEsBAi0AFAAGAAgAAAAhAFr0LFu/AAAAFQEAAAsA&#10;AAAAAAAAAAAAAAAAHwEAAF9yZWxzLy5yZWxzUEsBAi0AFAAGAAgAAAAhAItRmfnEAAAA2wAAAA8A&#10;AAAAAAAAAAAAAAAABwIAAGRycy9kb3ducmV2LnhtbFBLBQYAAAAAAwADALcAAAD4Ag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63ZwgAAANsAAAAPAAAAZHJzL2Rvd25yZXYueG1sRE/LSgMx&#10;FN0X+g/hFty1GcVKnTYtKvZBFcRo95fkOjM4uRmStB379WYhuDyc92LVu1acKMTGs4LrSQGC2Hjb&#10;cKXg82M9noGICdli65kU/FCE1XI4WGBp/Znf6aRTJXIIxxIV1Cl1pZTR1OQwTnxHnLkvHxymDEMl&#10;bcBzDnetvCmKO+mw4dxQY0dPNZlvfXQKXvT921bvza2eXTYH+Th9ffbBKHU16h/mIBL16V/8595Z&#10;BdO8Pn/JP0AufwEAAP//AwBQSwECLQAUAAYACAAAACEA2+H2y+4AAACFAQAAEwAAAAAAAAAAAAAA&#10;AAAAAAAAW0NvbnRlbnRfVHlwZXNdLnhtbFBLAQItABQABgAIAAAAIQBa9CxbvwAAABUBAAALAAAA&#10;AAAAAAAAAAAAAB8BAABfcmVscy8ucmVsc1BLAQItABQABgAIAAAAIQDSy63ZwgAAANsAAAAPAAAA&#10;AAAAAAAAAAAAAAcCAABkcnMvZG93bnJldi54bWxQSwUGAAAAAAMAAwC3AAAA9gIAAAAA&#10;">
                  <v:imagedata r:id="rId17" o:title="Web design with solid fill"/>
                  <o:lock v:ext="edit" aspectratio="f"/>
                </v:shape>
              </v:group>
            </w:pict>
          </mc:Fallback>
        </mc:AlternateContent>
      </w:r>
      <w:r w:rsidR="0031751D">
        <w:t xml:space="preserve">Exercise </w:t>
      </w:r>
      <w:r w:rsidR="00F95162">
        <w:t>4</w:t>
      </w:r>
      <w:r w:rsidR="00F37C72">
        <w:t xml:space="preserve"> </w:t>
      </w:r>
      <w:r w:rsidR="0031751D">
        <w:t xml:space="preserve">– </w:t>
      </w:r>
      <w:r w:rsidR="00F37C72">
        <w:t>Calculating Average of User Input</w:t>
      </w:r>
    </w:p>
    <w:p w14:paraId="6DB96DA2" w14:textId="4C8B979E" w:rsidR="00EC3FB7" w:rsidRDefault="00020A53" w:rsidP="00EC3FB7">
      <w:pPr>
        <w:pStyle w:val="H2Body"/>
        <w:numPr>
          <w:ilvl w:val="0"/>
          <w:numId w:val="16"/>
        </w:numPr>
      </w:pPr>
      <w:r>
        <w:rPr>
          <w:noProof/>
        </w:rPr>
        <mc:AlternateContent>
          <mc:Choice Requires="wpg">
            <w:drawing>
              <wp:anchor distT="0" distB="0" distL="114300" distR="114300" simplePos="0" relativeHeight="251710464" behindDoc="0" locked="0" layoutInCell="1" allowOverlap="1" wp14:anchorId="22445C18" wp14:editId="1B1A7F6E">
                <wp:simplePos x="0" y="0"/>
                <wp:positionH relativeFrom="column">
                  <wp:posOffset>3305175</wp:posOffset>
                </wp:positionH>
                <wp:positionV relativeFrom="paragraph">
                  <wp:posOffset>5080</wp:posOffset>
                </wp:positionV>
                <wp:extent cx="2780237" cy="1704975"/>
                <wp:effectExtent l="0" t="0" r="1270" b="9525"/>
                <wp:wrapNone/>
                <wp:docPr id="100" name="Group 100"/>
                <wp:cNvGraphicFramePr/>
                <a:graphic xmlns:a="http://schemas.openxmlformats.org/drawingml/2006/main">
                  <a:graphicData uri="http://schemas.microsoft.com/office/word/2010/wordprocessingGroup">
                    <wpg:wgp>
                      <wpg:cNvGrpSpPr/>
                      <wpg:grpSpPr>
                        <a:xfrm>
                          <a:off x="0" y="0"/>
                          <a:ext cx="2780237" cy="1704975"/>
                          <a:chOff x="0" y="0"/>
                          <a:chExt cx="2780237" cy="1476375"/>
                        </a:xfrm>
                      </wpg:grpSpPr>
                      <wps:wsp>
                        <wps:cNvPr id="41" name="Rectangle: Rounded Corners 4"/>
                        <wps:cNvSpPr/>
                        <wps:spPr>
                          <a:xfrm>
                            <a:off x="295275" y="0"/>
                            <a:ext cx="2484962" cy="147637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1096B" w14:textId="227C009B" w:rsidR="0046513F" w:rsidRPr="001B2C37" w:rsidRDefault="0046513F" w:rsidP="0046513F">
                              <w:pPr>
                                <w:ind w:left="-426" w:right="-64"/>
                                <w:rPr>
                                  <w:rFonts w:hAnsi="Calibri"/>
                                  <w:color w:val="000000"/>
                                  <w:kern w:val="24"/>
                                </w:rPr>
                              </w:pPr>
                              <w:r w:rsidRPr="004E6684">
                                <w:rPr>
                                  <w:rFonts w:hAnsi="Calibri"/>
                                  <w:b/>
                                  <w:bCs/>
                                  <w:color w:val="000000"/>
                                  <w:kern w:val="24"/>
                                </w:rPr>
                                <w:t>Key Term</w:t>
                              </w:r>
                              <w:r>
                                <w:rPr>
                                  <w:rFonts w:hAnsi="Calibri"/>
                                  <w:b/>
                                  <w:bCs/>
                                  <w:color w:val="000000"/>
                                  <w:kern w:val="24"/>
                                </w:rPr>
                                <w:t xml:space="preserve"> – escape sequence</w:t>
                              </w:r>
                              <w:r>
                                <w:rPr>
                                  <w:rFonts w:hAnsi="Calibri"/>
                                  <w:b/>
                                  <w:bCs/>
                                  <w:color w:val="000000"/>
                                  <w:kern w:val="24"/>
                                </w:rPr>
                                <w:br/>
                              </w:r>
                              <w:r w:rsidR="00EB1923" w:rsidRPr="00EB1923">
                                <w:rPr>
                                  <w:color w:val="000000" w:themeColor="text1"/>
                                </w:rPr>
                                <w:t>Escape sequences signal an alternative interpretation of a series of characters. In Java, a character preceded by a backslash (\)</w:t>
                              </w:r>
                              <w:r w:rsidR="00EB1923">
                                <w:rPr>
                                  <w:color w:val="000000" w:themeColor="text1"/>
                                </w:rPr>
                                <w:t xml:space="preserve"> </w:t>
                              </w:r>
                              <w:r w:rsidR="00DE3A21">
                                <w:rPr>
                                  <w:color w:val="000000" w:themeColor="text1"/>
                                </w:rPr>
                                <w:t>is an escape sequence</w:t>
                              </w:r>
                              <w:r w:rsidR="00835552">
                                <w:rPr>
                                  <w:color w:val="000000" w:themeColor="text1"/>
                                </w:rPr>
                                <w:t>.</w:t>
                              </w:r>
                              <w:r w:rsidR="00020A53">
                                <w:rPr>
                                  <w:color w:val="000000" w:themeColor="text1"/>
                                </w:rPr>
                                <w:t xml:space="preserve"> </w:t>
                              </w:r>
                              <w:r w:rsidR="00020A53" w:rsidRPr="00F76A13">
                                <w:rPr>
                                  <w:b/>
                                  <w:bCs/>
                                  <w:color w:val="000000" w:themeColor="text1"/>
                                </w:rPr>
                                <w:t>\n</w:t>
                              </w:r>
                              <w:r w:rsidR="00020A53">
                                <w:rPr>
                                  <w:color w:val="000000" w:themeColor="text1"/>
                                </w:rPr>
                                <w:t xml:space="preserve"> = newline </w:t>
                              </w:r>
                              <w:r w:rsidR="00020A53" w:rsidRPr="00F76A13">
                                <w:rPr>
                                  <w:b/>
                                  <w:bCs/>
                                  <w:color w:val="000000" w:themeColor="text1"/>
                                </w:rPr>
                                <w:t>\</w:t>
                              </w:r>
                              <w:r w:rsidR="00F76A13" w:rsidRPr="00F76A13">
                                <w:rPr>
                                  <w:b/>
                                  <w:bCs/>
                                  <w:color w:val="000000" w:themeColor="text1"/>
                                </w:rPr>
                                <w:t>t</w:t>
                              </w:r>
                              <w:r w:rsidR="00F76A13">
                                <w:rPr>
                                  <w:color w:val="000000" w:themeColor="text1"/>
                                </w:rPr>
                                <w:t xml:space="preserve"> prints a tab – see online for others!</w:t>
                              </w:r>
                            </w:p>
                          </w:txbxContent>
                        </wps:txbx>
                        <wps:bodyPr lIns="576000" tIns="0" rIns="36000" bIns="0" rtlCol="0" anchor="ctr" anchorCtr="0"/>
                      </wps:wsp>
                      <wpg:grpSp>
                        <wpg:cNvPr id="99" name="Group 99"/>
                        <wpg:cNvGrpSpPr/>
                        <wpg:grpSpPr>
                          <a:xfrm>
                            <a:off x="0" y="323850"/>
                            <a:ext cx="656880" cy="823026"/>
                            <a:chOff x="0" y="0"/>
                            <a:chExt cx="656880" cy="823026"/>
                          </a:xfrm>
                        </wpg:grpSpPr>
                        <wps:wsp>
                          <wps:cNvPr id="42" name="Rectangle: Rounded Corners 5"/>
                          <wps:cNvSpPr/>
                          <wps:spPr>
                            <a:xfrm>
                              <a:off x="0" y="0"/>
                              <a:ext cx="656880" cy="823026"/>
                            </a:xfrm>
                            <a:prstGeom prst="round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3" name="Picture 4" descr="File:Octicons-key.svg - Wikimedia Commons"/>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47625" y="57150"/>
                              <a:ext cx="568960" cy="713105"/>
                            </a:xfrm>
                            <a:prstGeom prst="rect">
                              <a:avLst/>
                            </a:prstGeom>
                          </pic:spPr>
                        </pic:pic>
                      </wpg:grpSp>
                    </wpg:wgp>
                  </a:graphicData>
                </a:graphic>
                <wp14:sizeRelV relativeFrom="margin">
                  <wp14:pctHeight>0</wp14:pctHeight>
                </wp14:sizeRelV>
              </wp:anchor>
            </w:drawing>
          </mc:Choice>
          <mc:Fallback>
            <w:pict>
              <v:group w14:anchorId="22445C18" id="Group 100" o:spid="_x0000_s1039" style="position:absolute;left:0;text-align:left;margin-left:260.25pt;margin-top:.4pt;width:218.9pt;height:134.25pt;z-index:251710464;mso-height-relative:margin" coordsize="27802,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7Ou9wMAAHEMAAAOAAAAZHJzL2Uyb0RvYy54bWzsV1tv2zYUfh+w/0Do&#10;PbEky5YtxOlDsgYFujVIO+yZpiiLCG8g6du/3yEpyXGsNl2HYi8zYJm3c/t0zsfjm3cHwdGOGsuU&#10;XCXZdZogKomqmdyskj+/vL9aJMg6LGvMlaSr5Eht8u72119u9rqiuWoVr6lBoETaaq9XSeucriYT&#10;S1oqsL1WmkrYbJQR2MHUbCa1wXvQLvgkT9P5ZK9MrY0i1FpYvY+byW3Q3zSUuE9NY6lDfJWAby48&#10;TXiu/XNye4OrjcG6ZaRzA/+AFwIzCUYHVffYYbQ17EKVYMQoqxp3TZSYqKZhhIYYIJosfRXNg1Fb&#10;HWLZVPuNHmACaF/h9MNqyR+7B6M/60cDSOz1BrAIMx/LoTHC/4KX6BAgOw6Q0YNDBBbzcpHm0zJB&#10;BPayMi2W5SyCSlpA/kKOtL+NShblfBolJ73hyZk7ew0JYk8Y2H+HwecWaxqgtRVg8GgQq1dJkSVI&#10;YgF5+gSZg+WG0wo9qa2saY3ulJGQ6Kjw8Xl3QG4AzlYWMBxBLV/OcggMjUBXLIrlPO+gGwEAV9pY&#10;90CVQH6wSiAdZO09C6mGdx+tA1cAsP6ct28VZ/V7xnmY+Dqid9ygHYYKwIRQ6Yogzrfid1XH9SKF&#10;T3xtsOzfWzg+75fBRKhIrykYPDPCpTcllTca/fEr8Pp6UMLIHTn157h8og2g7ZMnODJofuljFrda&#10;XNO4PPuqL0Gh19yA/UF3p2As/sxHCiF1570oDVQxCKffciwKDxLBspJuEBZMKjOmgLvBcjzfgxSh&#10;8Si5w/oQMrHsk2yt6iNkJ/8gIeNnpX8lQGNhBgMTBtO4uh5WHb9TkfCwJK0CviPOJChO7lzgPx+G&#10;NwlF9aLy4/BUEctlXxGBjBDMQdBX5j9mjmk+Xcy6LOvpYz6bLxYQh2ePRT5N83nMwrfIY1zuP6UO&#10;KOQ3qSNQowf9u6gDcLlkjTciP3HBz+aMgRygpF9wxkAl/3PGQLh92f8czugYwowX/VmZa0Yq+HaN&#10;BIwuLtG3Gy6QcltDk06J+C4dApvnrb6Cnkdjx9aMM3cM/RvwpHdK7h4Z8fenn5zYp5j2RQXb3ipc&#10;vqimlgCDwW1Dq0/EMaKkvXqmx2u726Ar9Bd7ZoLWDMOFLQTseUbp1UYjUCSMfFTk2Xp0zvfC9Myd&#10;NWfaX22e6P24CxxceNWEjWAXG7x7RbYCLt7YsRrKAQNwrGXaAoVXVKwpNB/mQw3tB4Fu2UEDog2T&#10;LpKhdYY60p6uONJd+8NGcPrkp4/oK+0ItBl57EZmZfaajYGMl/OOjctsmqWBrwZWveSWb7Yiwano&#10;RhiCV+HK6XrMbgx9LYzOGueX83Dq9E/h9m8AAAD//wMAUEsDBAoAAAAAAAAAIQCfDXy7GBcAABgX&#10;AAAUAAAAZHJzL21lZGlhL2ltYWdlMS5wbmeJUE5HDQoaCgAAAA1JSERSAAABLQAAAVcIAwAAAbeD&#10;2O0AAAABc1JHQgCuzhzpAAAABGdBTUEAALGPC/xhBQAAApp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tr9yQAAAN50Uk5TANZBgsMub7Ab8VydCN5Jiss2dyP5ZKUQ&#10;5lHTPn/AK60Y7lmaBdtGyDN0tSD2YQ3jTo/QO70o/mmqFetWlwJDhMUwsh3zXgpLjM04ebol+2an&#10;EuhTlNVAgcItrxrwW5wH3UiJyjV2tyL4pA/lUNI9fr8qa6wX7ViZBNpFhjK0H/VgoQxNjs86e7wn&#10;/RTqVQHXQoPEL3CxHF2eCd9KzDe5JPplEedS1D/BLG0Z71oG3EeIyTR1tiH3YqMO5E/RPCn/qxZX&#10;mAPZRIXGMbMe9F+gC+FMzjl6uyb8Z6gT6VSVICBoqgAAAAlwSFlzAAAywAAAMsABKGRa2wAAEx1J&#10;REFUeF7t3f/DJVVdwPHHL9QuEUWLmZjUGggGgmmuomKgBGmhkooi1oqh4iKmIbYWQa21xSLrF1Jc&#10;E5cohBXRRCkW0Cd0kzAMg4IC/V8653Pe986cuWdmzjlz5su9z3n9wDPz+XzO55w7PHuf+9znzsza&#10;pHx/XWOnjtQYRByOoMIguOCN5GcIV5EtELeR0+55yHwlU/YbJqPp3flGhcRFsX+F2SyTClHaN5tl&#10;EjaKXclYTNyY75ErIWEjV0LCRq5wHAkbyQJxG7kC8QqScypCpozkzE4dIVVGGrskQKrEZGfO86p6&#10;wl1lknM7qlVrj2y+0qRKti9UuZzuVVVevYm4vKbcy4QctpSrasseK1WZiMv+ci8TcjipXFVfJrmW&#10;GkWnTVVj2Xy+lrJ5Hbu1/KqylOSQP85Oja9JkSDiQoWxh+AC8nOEK0gWPkbC8gaSmvpXrpGxmIxW&#10;7MqWTeKi2JUti4SNYl+2LBI2in3ZskgY891tJldi4hWeZeRKSNjIFYhXkJwjXHER2RnCVWRndMQk&#10;LGRnJGIyZWRnJGIyZWRnJGIyJReQnVEhq2ptbevxpEokYQoE4QpJmAJBuEISTQWiVNVQJklT1FAm&#10;uZYauxchB0maorYyU9M05byRQsSJEuUIIm4UrZ/Cfh1TtYO9bCM5x/zPL1xCIhjjF+wl7++VjHSj&#10;yI/9W6MLhR4Y0IjSVpTbTIqf7poJtKHYRq6cJdDoaGot5DQiCoEmVNrIKc8mohBpQmXFB8luY19b&#10;fLGwgEoPSZv9HiMaUOmBAfUOUeiDIbUo88KQOlT5YUwNSuRLOwY57ZtXyEYbGVPjmUWFbLWQwhrq&#10;F/VZhWw1k7o6NxclstVEquo9XBTJ1gJJedlb1MvWAkl5Obuol60FkvLyy0W9bM1IJMxdxUDZKkgs&#10;xLnFMNkyZD/UY8VQ2ZqRSJj3FgNlqyCxIMU4s2VIKtxssPk6QzIUoytIhmN8ycNkotAD+XV8lm1g&#10;PA9of0coDk0KxMMx3kYuzHcZvIB8AAa6UOGNYW7UeGJQHaq8MKQedR4Y0ITKVuY1Xwtq21Bddecr&#10;2BDUtriVapvJsaOZQAtqbeRKSQKNTqPWQk4hoBBoQqWNnEJAIdCEShs5hYBCoAmVNnIKAaXlbzfK&#10;56i0kVQIaETqUVdBUv6ePEeoHnVVZK00oXrULTioky9gx5D6JtT5YEQ96nwwoh51PhhR7xIKPTCi&#10;AYUeGFCPOg8MqEedD0bUoswLQ+pQ5aXlXWKq/DCmBkV+9jPITUp+IP/1wCA3qTjcd3EMcpOK5/o+&#10;0NsY5SQV35lttHF8nKkgFT+ab7U4WsbUkIpnFZvNfl4Ka0jFvcVmM6mrIxUvLDabSV0dqfBtJWW1&#10;pMR8okA2G1wnVfWk6Jxis0rFX3rqQ0++TCqaSf3Xis0qyfiR+qcWm1WS8SP1Hyg2qyTjR+pfV2xW&#10;ScaP1B9VbFZJxo/Un1hsGrIfSkaeWWxCAoFk4GHF5oxEwsi4Y4vNOQkFkWGOVUX0klELx0r2Q8nI&#10;B4tNSCCQDFxsFX3YF78Zog+7+VSKbBYkFkJGfajYLJFgiGKUbBmyH24+VjYgmXCzsfJ1xqSCMVa+&#10;zJELZcbKfwvkQjHaRi4Yw8vIRKBBgXgUWswQjUQTg1iWZVmWrYoj/4Cfcdrmu48jPJ5bWIvTSyka&#10;1h8ye4vwz2l2waR+folBfWO6EP/E0P6UzkgJw/h+uP9c5oke6T2PCaLRJzGad/FyWiV0DK07olsy&#10;tO3uBhqmQVMftzBkbW0PEds7yaZASw8MmCFquZRcdzRst/hTx/Xj6rvkuqJdO9cPw8vJlZHq6CS6&#10;tWOAjZyFVDf08sAAGznLM8h1cSG9PDDCRs5Grgs6+XgPQ8pIVZDsgk5ePM+0XF//FdId0MnTRxll&#10;EFzkccJGGzoF+IudathVn2fPaZR1eZjqurbSvAM6pUXvLv6cVknRuwv3lTu6OZne8cqfs0qH5tG8&#10;PsUY7q20j0Wb5GgfiSbp0T8OPXrABFFooSR/mmCGGHRQ1G9VbCVyBlOEK50pK2dWsp2GzBDjDhoo&#10;HzER9lL4SdMxnDk9Tsw/58N+d42f1mqygwbKmwgpRLqKfsvEnCsp3k9IIdLVNbQLZk4GFaUrxBDp&#10;KP4N1ifooJgPrAki3VxLswh9HavaS/14MWcGC/MxOkHEx1l8LbmMLvFOoZNyJCGFiA9GpGVOyBbf&#10;I6QQ8cGItEqvRb9ESCHigxGJ0VzZTUQh4oMRaW2nuXIjIYWID0akdZDmysWEFCIVd7kwIq3SWT7m&#10;E3mCyALSvSu9z3Y9IYWIAwU9u4rZlNJn14k4UdIrcx688FzVEOsy1wwQXv8HDcp6Yy4/INq/28n2&#10;L2hVg62r9H/QZ1UDrWsLkym+31fU9Cn8mUGhqkdMpBFRCFSQHAZzakRqjxXpYTCnthCoMPmBMKdW&#10;2V0g9UNhTq15VeOtqw0jhsKsbfZRPiBmbrKL0oExex05+XgcrMBl5GvhsIqqEY9VlmVZlmVZlmVZ&#10;ltBPXcEvetoj/0h0TLud13WfXz19FNexCKcnKRrapcxf74+oHFD54vb1Up0j4elkpm2nrx81kHcx&#10;pZ+hznhkOm9/w7hePYPJQjC0R1uZKcwmRveFaYI9n/H9YJIIv06HPjBFlKfQIz0miPRpuqRG+2i/&#10;RZ+0aN6BuehSWvfQuwtaJWRuFdEVzdKhb0en0i0V2naW9ioPpc8ydETDNOjp55JfPLjpM+6TjdfX&#10;n0PHFKr3V27CkLW1pxKoIJsCHT38GiMEMdsvkOzu1XRsdx4j4DyRkFx39GtX+pCycROJsq+S6+pV&#10;9GvHgBISFlJd0a0d9WXnkyq7n1xHdGtHvYVUWYKzQJX/o1sr530pXk+yjFQ39GpHve19JMteQq4T&#10;erWj3uY6Cb79+vjtdtOrHQNspbMJCuS68L+IOwNsv03SQq4LOnmo3mlXbCZpOY1kB3Ty4DyjhZwt&#10;+iSvAp18MMJCytb9mat0ElqrExhTQqaKbLzG90erFl4S/5hEFel4v08jPwyauZ/wAvLx3kIjT9bx&#10;+heCiyiI53rF1OQLjFOIuFARjz4B9nxSjzvAnpu07oI+idE8Xtybkm1oHu9tNEqL5vGeRqO0aB7v&#10;WzRKi+Yd0CgtendAo6QSvDylU1K30rsDOiVF6y78/nAYhtYd9LGq7svqZVXvoHm0XlbV+WD1s6qu&#10;y+ppVbfTPtLjtEmN9pFc77UkQf84oa+WvW1hgijuz86kwARR+luVuS9TnP5W1eVg9biqO5giQum7&#10;PfULiEuYIkLpmSH56xqmiFB6FlV7bCXymJkiQuknjt5lM434T8BVVpV2WdIxRnVVSZdlOkZYWFXK&#10;ZdEx3OKqEi7rCDoGc6wq3bKiz2p1rSrZsvRlXaM4V7WJSFe0C8d4jYjyWSIdxb8PTwONiJJoVfGf&#10;kKKBRkRJtCq6RaCBRkRJs6q/pFsEOmhElCSr6nJFelpoRJQU/wb/gV5R6KERUQKuaF7nblrFoYlG&#10;ROn84bbjaRSLNhoRpfZvSItO5WvJP/8vbeLRSSOiXEvEg7k9xG1v/OiTm6++/Z7LviG7ndFcI6KU&#10;roPY5hiGpEVzjYgS8AfX7pc3dKG5RkTZRcTDfQxJi+YaEeVhIh7+iiFp0VwjogQcq9cyJC2aa0QU&#10;52dP3Ep/Z03I+aqvdNXPNl9nSFo014gopSsOtvl3hqRFc42IEvAT5+kMSYvmGhEl4JVMgr8lOdBc&#10;I6K4bxrDVSorGJIWM2pElJpPU5MdABNqRJTStf0spPvHfBoR5dtEFpDvHdNpRJRjiSyioG/MphFR&#10;LiDiQEXPmEwjolxPxIWSfjGXRkQ5k4gTNb1iKo2I8iARN4r6xEwaEeVKIjWo6hETaUSUllX1vyzm&#10;0Ygo7lXtJzsAZtSIKCcSqRhuWUyoEVHq/g8Otizm04gotd9XQy2L6TQiSv3z1UDLYjaNiNLw3D7M&#10;sphMI6IcRsRlkGUxl0ZEafjpPMyymEojojQdq0GWxUwaEaXpNYPS/7KYSCOiNP90HnZZB4jUPl+R&#10;HQRTKvNl3UmgivQgmFKZLeti9heQHwRTKizrKHYXmfwwmFIxy7qRPQfJD4QpFVnWo+y4SP1AmFLR&#10;y2o8IcwMGAZTKmpZzR/nZsQgmFI5sPYBtmowYhBMqRyoOf96jhGDYErlM3ytxYhBlG6P1oIBA/F9&#10;S5vywfj9CYfiAZVu3VaL0kG1/3mQwoG1/RmAssF9mPndKBpB0x8oKBnFl1nDIgpGUrcu0lmWZVmW&#10;ZVmWZVmWZVmWZVmWZdnqOe/8F7z1x//6feXyP37g77/3YcLZ3EVv/13+bNZg66++gvKN6oZPcCgC&#10;/PCvGbyBHPwzHnykp59Lo5X3E4kuSLbNuuvEKvrbupuPxPoZGq+ca9/JI0xs61VMsDrOfYjH1o9X&#10;Mc0quPl2HlSP9sRfKG1SfofH07tPHGLGpbUl9dN6s6X+F/lzPIgBvY+pl07HV6Cxfpbpl8oXWfwI&#10;XsQSlsafsvCRfJNlLIX/YNEj+gpLmby9LHhk21nOtL2b1Y7uiyxowibyjWWkva9qem3nKA/sUyxr&#10;mj7NKifjhyxsiljipLC0yTmd9SV39YuZQex9T9jvnqczblqOYHVp3eS+68ADpH3sY8yU7GNtSTXd&#10;qtX/7f3pHa5DrCylC+ldx3m7Uhfqp4N1JfR2OjfYSWmbNDdfTif97VL8binjeY/fmyifhjezqnTe&#10;T+c2nvdw6nIJ9dTqry0Z6y10buX7suUi6ieAFSV0LZ3bXcqIFtN56voUK0qIzh7uZUSbU6kfHetJ&#10;ic4evF+6UD+2V7KclGjtoe5qYws2M2BkrCYp/1/ubmFEOwaM60csJql30bwdAzx8jhGj+jiLSWsT&#10;3ds8Sb2HBHc67o61pOZ3p64XUe2FMWNqu+JytDOZoIn379XieYwa0TdYSnr/xgy1Gi9u7vDTjBtR&#10;nx84eg5zOF1TuiGJnwm8ng94mo2w7XVMU/U/FISYwNFiJT1627eZCnsPkAi1IY5WMhM4WsHPHuOZ&#10;wNE6nqUsgQkcrbtZyhKYwNE6nKUsgZex5BF1vm/lcKJvxpwQS1kCLHhUr2Ytk3c0Cx7VS1jM5J3I&#10;gsc17OkW0faw3FEdtyQHa30CJ3/uXJZjNYFvrUNLc6zW1z/Cmsdy+hL9irh+Foseyd5lOlZjv9Za&#10;on+D2n+x7FE8ziKWRT93mveT6IIOw3k5Cx9B+o8B9m28Z/jlO1brJ7P0wS3hsVp/B2sf2jIeq/Wv&#10;sviBOY/VD6b+9tblrH5Yzp+Dv6kSbE5U5U+Rw3B+zvoGSbEzSa+XFQ7M+br9cJLsTtF/ssQBHXL+&#10;PlicEk9gera5zz7r0x3OY/Vcshqhyflv1jec7c5j9R2yBsGJuYzVDWef81hVL6RJeFKu3sniBrPL&#10;eayuI1sgMSGPn8LSBnPQeazeRLaM1GScNfhfpHc4j9WzyFo2kZyI17Ks4dzsf6w+S3IiuB38gNy3&#10;Ar6XrGVax+rzw1+H5Tymtn2MrOU1JCfhphEuehpwrKb0ffXQSSxqSE8wuW3qx+qMUa7b6f6+eiFZ&#10;y2R+Dl5xGCsaWMCxupDkyI7ZwXoGF/B8VX8X8cFsO+ZKFjMG92uGc8hamu9Q37ujT9jNQsbyTFZi&#10;cx6r00im9RTVefu77/u48zWxuOKWB+43KxjZQRZkO5Ksxf0js6sx/+YeaBdLtjmvIOP+Fuxq+Leh&#10;op3Nkm1/Qtbi/hbs6j66LwH3pdiclxx3H9auluhqysexZNv5ZC0Pk0zrEbovAffVTJ5N1nIKybSG&#10;fxsqHku2Wdd9nOnn+eoLdF8Gztc1j5K0uF/id3UC3ZeA+0p7zlO97yeZ1hl0XwLuq2weRdbSz/sM&#10;t9J9Cbhfi15M1tLP5fQ/SPcl4H4xfidZy3tJemHMSnH/kud85+Nckp4YtULcb7Q8SNZyDUlvjFsZ&#10;7jfwnJcg+hDJAIxcEe4/ODjf0L6NZBDGrgT3D7cLyFouIBmI0SvgKh6R7ViylutJBmP80ruLx2Nz&#10;HqsON/+gw5LbwqOxOf8NdrqYHT2W2n4ei8353H4iyUh0WWLuF5jO1wwdj9XyH62+jtV+Bq2Sx3hs&#10;Nufr9sDnq9U7Wv0dq9U7WgHHKuI1w2odrYBjFXpdVbFKRyvguf0wkoFW52i5X4teT9YS+fvg6hwt&#10;95udztei0cdqVY6W+/fB28haon931lbhaAX87hz13F5YgaPFI7E5z0kIeX3FkJXDw7M5jlbY74MM&#10;Wjk8PNvC0fK+jQsYtnJ4eLbK0bqYsD8Grhwens06WjcSDMHQlcPDs5WO1qOEwjB45fDwbPOjtZtA&#10;KIavHB6ejaP1YnbDmfGrh4dnk6P1LXZiSOsVxMOzqaP1JTbj0Hzl8PBsBz7JRiyar5xebqo9/BVg&#10;BuP+yF8HU7zTekJJP6d9Nk1XmPsUwwh+9+FbeknOhxv8AjDj6Xyu5UEabRCdzgfYYMdKiz7vebQT&#10;4McVdTOiDXqstOBrEGzAf4NlQcdrgx+rLMuyLMuyLMuyLMuyLMuyLMuy0a2t/T8zDRSDrJDgGAAA&#10;AABJRU5ErkJgglBLAwQUAAYACAAAACEAMD1jSN8AAAAIAQAADwAAAGRycy9kb3ducmV2LnhtbEyP&#10;T0vDQBTE74LfYXmCN7v5Q0obsymlqKci2Ari7TX7moRm34bsNkm/vetJj8MMM78pNrPpxEiDay0r&#10;iBcRCOLK6pZrBZ/H16cVCOeRNXaWScGNHGzK+7sCc20n/qDx4GsRStjlqKDxvs+ldFVDBt3C9sTB&#10;O9vBoA9yqKUecArlppNJFC2lwZbDQoM97RqqLoerUfA24bRN45dxfznvbt/H7P1rH5NSjw/z9hmE&#10;p9n/heEXP6BDGZhO9sraiU5BlkRZiCoIB4K9zlYpiJOCZLlOQZaF/H+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CC7Ou9wMAAHEMAAAOAAAAAAAAAAAAAAAA&#10;ADoCAABkcnMvZTJvRG9jLnhtbFBLAQItAAoAAAAAAAAAIQCfDXy7GBcAABgXAAAUAAAAAAAAAAAA&#10;AAAAAF0GAABkcnMvbWVkaWEvaW1hZ2UxLnBuZ1BLAQItABQABgAIAAAAIQAwPWNI3wAAAAgBAAAP&#10;AAAAAAAAAAAAAAAAAKcdAABkcnMvZG93bnJldi54bWxQSwECLQAUAAYACAAAACEAqiYOvrwAAAAh&#10;AQAAGQAAAAAAAAAAAAAAAACzHgAAZHJzL19yZWxzL2Uyb0RvYy54bWwucmVsc1BLBQYAAAAABgAG&#10;AHwBAACmHwAAAAA=&#10;">
                <v:roundrect id="Rectangle: Rounded Corners 4" o:spid="_x0000_s1040" style="position:absolute;left:2952;width:24850;height:1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MKxQAAANsAAAAPAAAAZHJzL2Rvd25yZXYueG1sRI9BSwMx&#10;FITvgv8hPMGLtNkuInbbtEihtD2JtdAeX5PnZjF5WTexu/57Iwg9DjPzDTNfDt6JC3WxCaxgMi5A&#10;EOtgGq4VHN7Xo2cQMSEbdIFJwQ9FWC5ub+ZYmdDzG132qRYZwrFCBTaltpIyakse4zi0xNn7CJ3H&#10;lGVXS9Nhn+HeybIonqTHhvOCxZZWlvTn/tsrKL/O7qCPZWlWbrp57R/07mS1Uvd3w8sMRKIhXcP/&#10;7a1R8DiBvy/5B8jFLwAAAP//AwBQSwECLQAUAAYACAAAACEA2+H2y+4AAACFAQAAEwAAAAAAAAAA&#10;AAAAAAAAAAAAW0NvbnRlbnRfVHlwZXNdLnhtbFBLAQItABQABgAIAAAAIQBa9CxbvwAAABUBAAAL&#10;AAAAAAAAAAAAAAAAAB8BAABfcmVscy8ucmVsc1BLAQItABQABgAIAAAAIQDuCRMKxQAAANsAAAAP&#10;AAAAAAAAAAAAAAAAAAcCAABkcnMvZG93bnJldi54bWxQSwUGAAAAAAMAAwC3AAAA+QIAAAAA&#10;" fillcolor="#ffe599 [1303]" stroked="f" strokeweight="1pt">
                  <v:stroke joinstyle="miter"/>
                  <v:textbox inset="16mm,0,1mm,0">
                    <w:txbxContent>
                      <w:p w14:paraId="4641096B" w14:textId="227C009B" w:rsidR="0046513F" w:rsidRPr="001B2C37" w:rsidRDefault="0046513F" w:rsidP="0046513F">
                        <w:pPr>
                          <w:ind w:left="-426" w:right="-64"/>
                          <w:rPr>
                            <w:rFonts w:hAnsi="Calibri"/>
                            <w:color w:val="000000"/>
                            <w:kern w:val="24"/>
                          </w:rPr>
                        </w:pPr>
                        <w:r w:rsidRPr="004E6684">
                          <w:rPr>
                            <w:rFonts w:hAnsi="Calibri"/>
                            <w:b/>
                            <w:bCs/>
                            <w:color w:val="000000"/>
                            <w:kern w:val="24"/>
                          </w:rPr>
                          <w:t>Key Term</w:t>
                        </w:r>
                        <w:r>
                          <w:rPr>
                            <w:rFonts w:hAnsi="Calibri"/>
                            <w:b/>
                            <w:bCs/>
                            <w:color w:val="000000"/>
                            <w:kern w:val="24"/>
                          </w:rPr>
                          <w:t xml:space="preserve"> – escape sequence</w:t>
                        </w:r>
                        <w:r>
                          <w:rPr>
                            <w:rFonts w:hAnsi="Calibri"/>
                            <w:b/>
                            <w:bCs/>
                            <w:color w:val="000000"/>
                            <w:kern w:val="24"/>
                          </w:rPr>
                          <w:br/>
                        </w:r>
                        <w:r w:rsidR="00EB1923" w:rsidRPr="00EB1923">
                          <w:rPr>
                            <w:color w:val="000000" w:themeColor="text1"/>
                          </w:rPr>
                          <w:t>Escape sequences signal an alternative interpretation of a series of characters. In Java, a character preceded by a backslash (\)</w:t>
                        </w:r>
                        <w:r w:rsidR="00EB1923">
                          <w:rPr>
                            <w:color w:val="000000" w:themeColor="text1"/>
                          </w:rPr>
                          <w:t xml:space="preserve"> </w:t>
                        </w:r>
                        <w:r w:rsidR="00DE3A21">
                          <w:rPr>
                            <w:color w:val="000000" w:themeColor="text1"/>
                          </w:rPr>
                          <w:t>is an escape sequence</w:t>
                        </w:r>
                        <w:r w:rsidR="00835552">
                          <w:rPr>
                            <w:color w:val="000000" w:themeColor="text1"/>
                          </w:rPr>
                          <w:t>.</w:t>
                        </w:r>
                        <w:r w:rsidR="00020A53">
                          <w:rPr>
                            <w:color w:val="000000" w:themeColor="text1"/>
                          </w:rPr>
                          <w:t xml:space="preserve"> </w:t>
                        </w:r>
                        <w:r w:rsidR="00020A53" w:rsidRPr="00F76A13">
                          <w:rPr>
                            <w:b/>
                            <w:bCs/>
                            <w:color w:val="000000" w:themeColor="text1"/>
                          </w:rPr>
                          <w:t>\n</w:t>
                        </w:r>
                        <w:r w:rsidR="00020A53">
                          <w:rPr>
                            <w:color w:val="000000" w:themeColor="text1"/>
                          </w:rPr>
                          <w:t xml:space="preserve"> = newline </w:t>
                        </w:r>
                        <w:r w:rsidR="00020A53" w:rsidRPr="00F76A13">
                          <w:rPr>
                            <w:b/>
                            <w:bCs/>
                            <w:color w:val="000000" w:themeColor="text1"/>
                          </w:rPr>
                          <w:t>\</w:t>
                        </w:r>
                        <w:r w:rsidR="00F76A13" w:rsidRPr="00F76A13">
                          <w:rPr>
                            <w:b/>
                            <w:bCs/>
                            <w:color w:val="000000" w:themeColor="text1"/>
                          </w:rPr>
                          <w:t>t</w:t>
                        </w:r>
                        <w:r w:rsidR="00F76A13">
                          <w:rPr>
                            <w:color w:val="000000" w:themeColor="text1"/>
                          </w:rPr>
                          <w:t xml:space="preserve"> prints a tab – see online for others!</w:t>
                        </w:r>
                      </w:p>
                    </w:txbxContent>
                  </v:textbox>
                </v:roundrect>
                <v:group id="Group 99" o:spid="_x0000_s1041" style="position:absolute;top:3238;width:6568;height:8230" coordsize="6568,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oundrect id="Rectangle: Rounded Corners 5" o:spid="_x0000_s1042" style="position:absolute;width:6568;height:8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w1wQAAANsAAAAPAAAAZHJzL2Rvd25yZXYueG1sRI9BawIx&#10;FITvBf9DeEJvNetSyrIaRUTFHqu99PZMnpvFzcuSRF3/vSkUehxm5htmvhxcJ24UYutZwXRSgCDW&#10;3rTcKPg+bt8qEDEhG+w8k4IHRVguRi9zrI2/8xfdDqkRGcKxRgU2pb6WMmpLDuPE98TZO/vgMGUZ&#10;GmkC3jPcdbIsig/psOW8YLGntSV9OVydgupz2OrT2v840nZz9EUZKtop9ToeVjMQiYb0H/5r742C&#10;9xJ+v+QfIBdPAAAA//8DAFBLAQItABQABgAIAAAAIQDb4fbL7gAAAIUBAAATAAAAAAAAAAAAAAAA&#10;AAAAAABbQ29udGVudF9UeXBlc10ueG1sUEsBAi0AFAAGAAgAAAAhAFr0LFu/AAAAFQEAAAsAAAAA&#10;AAAAAAAAAAAAHwEAAF9yZWxzLy5yZWxzUEsBAi0AFAAGAAgAAAAhACzTTDXBAAAA2wAAAA8AAAAA&#10;AAAAAAAAAAAABwIAAGRycy9kb3ducmV2LnhtbFBLBQYAAAAAAwADALcAAAD1AgAAAAA=&#10;" fillcolor="#ffd966 [1943]" stroked="f" strokeweight="1pt">
                    <v:stroke joinstyle="miter"/>
                  </v:roundrect>
                  <v:shape id="Picture 4" o:spid="_x0000_s1043" type="#_x0000_t75" alt="File:Octicons-key.svg - Wikimedia Commons" style="position:absolute;left:476;top:571;width:5689;height:7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VWxgAAANsAAAAPAAAAZHJzL2Rvd25yZXYueG1sRI9Ba8JA&#10;FITvBf/D8oRepG6iRSS6BhEqPVioiYceH9lnEpJ9G7LbJO2v7xYKPQ4z8w2zTyfTioF6V1tWEC8j&#10;EMSF1TWXCm75y9MWhPPIGlvLpOCLHKSH2cMeE21HvtKQ+VIECLsEFVTed4mUrqjIoFvajjh4d9sb&#10;9EH2pdQ9jgFuWrmKoo00WHNYqLCjU0VFk30aBe5tcfn4vix4GuL4vL69R3HeNEo9zqfjDoSnyf+H&#10;/9qvWsHzGn6/hB8gDz8AAAD//wMAUEsBAi0AFAAGAAgAAAAhANvh9svuAAAAhQEAABMAAAAAAAAA&#10;AAAAAAAAAAAAAFtDb250ZW50X1R5cGVzXS54bWxQSwECLQAUAAYACAAAACEAWvQsW78AAAAVAQAA&#10;CwAAAAAAAAAAAAAAAAAfAQAAX3JlbHMvLnJlbHNQSwECLQAUAAYACAAAACEAc6JVVsYAAADbAAAA&#10;DwAAAAAAAAAAAAAAAAAHAgAAZHJzL2Rvd25yZXYueG1sUEsFBgAAAAADAAMAtwAAAPoCAAAAAA==&#10;">
                    <v:imagedata r:id="rId21" o:title="Octicons-key"/>
                    <o:lock v:ext="edit" aspectratio="f"/>
                  </v:shape>
                </v:group>
              </v:group>
            </w:pict>
          </mc:Fallback>
        </mc:AlternateContent>
      </w:r>
      <w:r w:rsidR="004E7DCF">
        <w:t xml:space="preserve">Create a new Class named </w:t>
      </w:r>
      <w:r w:rsidR="004E7DCF">
        <w:rPr>
          <w:b/>
          <w:bCs/>
        </w:rPr>
        <w:t>Averages</w:t>
      </w:r>
      <w:r w:rsidR="004E7DCF">
        <w:t>.</w:t>
      </w:r>
    </w:p>
    <w:p w14:paraId="333BB63B" w14:textId="28C64134" w:rsidR="004E7DCF" w:rsidRDefault="00EC3FB7" w:rsidP="00493378">
      <w:pPr>
        <w:pStyle w:val="H2Body"/>
        <w:numPr>
          <w:ilvl w:val="0"/>
          <w:numId w:val="16"/>
        </w:numPr>
      </w:pPr>
      <w:r>
        <w:t xml:space="preserve">Add a </w:t>
      </w:r>
      <w:r w:rsidRPr="00EC3FB7">
        <w:rPr>
          <w:b/>
          <w:bCs/>
        </w:rPr>
        <w:t>main method</w:t>
      </w:r>
      <w:r>
        <w:t xml:space="preserve"> to the class</w:t>
      </w:r>
      <w:r w:rsidR="004E7DCF">
        <w:t>.</w:t>
      </w:r>
    </w:p>
    <w:p w14:paraId="573BEC69" w14:textId="7D8C02FE" w:rsidR="00EC3FB7" w:rsidRDefault="004E7DCF" w:rsidP="004104B8">
      <w:pPr>
        <w:pStyle w:val="H2Body"/>
        <w:numPr>
          <w:ilvl w:val="0"/>
          <w:numId w:val="16"/>
        </w:numPr>
        <w:ind w:right="4064"/>
      </w:pPr>
      <w:r>
        <w:t xml:space="preserve">Using the </w:t>
      </w:r>
      <w:r>
        <w:rPr>
          <w:b/>
          <w:bCs/>
        </w:rPr>
        <w:t>Scanner class</w:t>
      </w:r>
      <w:r>
        <w:t xml:space="preserve"> introduced in the lecture, allow</w:t>
      </w:r>
      <w:r w:rsidR="00493378">
        <w:t xml:space="preserve"> the user to enter 5 integer numbers and display the total and average </w:t>
      </w:r>
      <w:r>
        <w:t>numbers</w:t>
      </w:r>
      <w:r w:rsidR="00493378">
        <w:t xml:space="preserve"> as floating-point values</w:t>
      </w:r>
      <w:r>
        <w:t>.</w:t>
      </w:r>
      <w:r w:rsidR="00CB057D">
        <w:t xml:space="preserve"> The output should resemble that of </w:t>
      </w:r>
      <w:r w:rsidR="00CB057D">
        <w:fldChar w:fldCharType="begin"/>
      </w:r>
      <w:r w:rsidR="00CB057D">
        <w:instrText xml:space="preserve"> REF _Ref119744496 \h </w:instrText>
      </w:r>
      <w:r w:rsidR="00CB057D">
        <w:fldChar w:fldCharType="separate"/>
      </w:r>
      <w:r w:rsidR="005F7292">
        <w:t xml:space="preserve">Figure </w:t>
      </w:r>
      <w:r w:rsidR="005F7292">
        <w:rPr>
          <w:noProof/>
        </w:rPr>
        <w:t>12</w:t>
      </w:r>
      <w:r w:rsidR="00CB057D">
        <w:fldChar w:fldCharType="end"/>
      </w:r>
      <w:r w:rsidR="00CB057D">
        <w:t>.</w:t>
      </w:r>
    </w:p>
    <w:p w14:paraId="0199469F" w14:textId="339F87F2" w:rsidR="00EC3FB7" w:rsidRDefault="00EC3FB7" w:rsidP="00EC3FB7">
      <w:pPr>
        <w:pStyle w:val="H2Body"/>
        <w:ind w:left="720"/>
      </w:pPr>
    </w:p>
    <w:p w14:paraId="295B5D9D" w14:textId="4FCD94FC" w:rsidR="001B680F" w:rsidRDefault="001B680F" w:rsidP="00EC3FB7">
      <w:pPr>
        <w:pStyle w:val="H2Body"/>
        <w:ind w:left="720"/>
      </w:pPr>
      <w:r w:rsidRPr="00EC3FB7">
        <w:rPr>
          <w:b/>
          <w:bCs/>
        </w:rPr>
        <w:t>Hints:</w:t>
      </w:r>
    </w:p>
    <w:p w14:paraId="614A86BE" w14:textId="22AE7351" w:rsidR="001B680F" w:rsidRDefault="001B680F" w:rsidP="001B680F">
      <w:pPr>
        <w:pStyle w:val="ListParagraph"/>
        <w:numPr>
          <w:ilvl w:val="0"/>
          <w:numId w:val="11"/>
        </w:numPr>
      </w:pPr>
      <w:r>
        <w:t xml:space="preserve">Remember that the </w:t>
      </w:r>
      <w:r>
        <w:rPr>
          <w:b/>
          <w:bCs/>
        </w:rPr>
        <w:t>Scanner</w:t>
      </w:r>
      <w:r>
        <w:t xml:space="preserve"> class needs to be imported </w:t>
      </w:r>
      <w:r w:rsidR="00141A36">
        <w:t>into</w:t>
      </w:r>
      <w:r>
        <w:t xml:space="preserve"> our program to be able to use it</w:t>
      </w:r>
      <w:r w:rsidR="00DF5AD5">
        <w:t xml:space="preserve">. You can either add the </w:t>
      </w:r>
      <w:r w:rsidR="00141A36">
        <w:t>import</w:t>
      </w:r>
      <w:r w:rsidR="00DF5AD5">
        <w:t xml:space="preserve"> declaration manually at the top of the code outside of the class</w:t>
      </w:r>
      <w:r w:rsidR="00C27464">
        <w:t xml:space="preserve"> ( </w:t>
      </w:r>
      <w:r w:rsidR="00C27464" w:rsidRPr="00262717">
        <w:rPr>
          <w:rFonts w:ascii="Consolas" w:hAnsi="Consolas"/>
          <w:b/>
          <w:bCs/>
        </w:rPr>
        <w:t>import java.util.Scanner;</w:t>
      </w:r>
      <w:r w:rsidR="00C27464">
        <w:t xml:space="preserve"> )</w:t>
      </w:r>
      <w:r w:rsidR="00141A36">
        <w:t xml:space="preserve">, or tell IntelliJ to import it by </w:t>
      </w:r>
      <w:r w:rsidR="00C03844">
        <w:t xml:space="preserve">moving your mouse over </w:t>
      </w:r>
      <w:r w:rsidR="00C03844" w:rsidRPr="00C03844">
        <w:rPr>
          <w:color w:val="FF0000"/>
        </w:rPr>
        <w:t>Scanner</w:t>
      </w:r>
      <w:r w:rsidR="00C03844">
        <w:rPr>
          <w:color w:val="FF0000"/>
        </w:rPr>
        <w:t xml:space="preserve"> </w:t>
      </w:r>
      <w:r w:rsidR="00C03844" w:rsidRPr="00C03844">
        <w:t>and cl</w:t>
      </w:r>
      <w:r w:rsidR="00C03844">
        <w:t xml:space="preserve">icking on </w:t>
      </w:r>
      <w:r w:rsidR="00C03844" w:rsidRPr="00C03844">
        <w:rPr>
          <w:color w:val="4472C4" w:themeColor="accent1"/>
        </w:rPr>
        <w:t>Import class</w:t>
      </w:r>
      <w:r w:rsidR="00C03844" w:rsidRPr="00C03844">
        <w:t xml:space="preserve"> </w:t>
      </w:r>
      <w:r w:rsidR="00C03844">
        <w:t>(</w:t>
      </w:r>
      <w:r w:rsidR="00C03844">
        <w:fldChar w:fldCharType="begin"/>
      </w:r>
      <w:r w:rsidR="00C03844">
        <w:instrText xml:space="preserve"> REF _Ref119743594 \h </w:instrText>
      </w:r>
      <w:r w:rsidR="00C03844">
        <w:fldChar w:fldCharType="separate"/>
      </w:r>
      <w:r w:rsidR="005F7292">
        <w:t xml:space="preserve">Figure </w:t>
      </w:r>
      <w:r w:rsidR="005F7292">
        <w:rPr>
          <w:noProof/>
        </w:rPr>
        <w:t>13</w:t>
      </w:r>
      <w:r w:rsidR="00C03844">
        <w:fldChar w:fldCharType="end"/>
      </w:r>
      <w:r w:rsidR="00C03844">
        <w:t>).</w:t>
      </w:r>
    </w:p>
    <w:p w14:paraId="1ED158E7" w14:textId="6A15BC04" w:rsidR="00143E4E" w:rsidRDefault="00143E4E" w:rsidP="00143E4E">
      <w:pPr>
        <w:pStyle w:val="H1Body0"/>
        <w:keepNext/>
        <w:ind w:left="1080"/>
        <w:jc w:val="center"/>
      </w:pPr>
      <w:r w:rsidRPr="00235F27">
        <w:rPr>
          <w:noProof/>
        </w:rPr>
        <w:drawing>
          <wp:inline distT="0" distB="0" distL="0" distR="0" wp14:anchorId="6C96B79B" wp14:editId="6D0EB3A3">
            <wp:extent cx="2924175" cy="2447925"/>
            <wp:effectExtent l="19050" t="19050" r="9525" b="2857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35"/>
                    <a:srcRect t="10140"/>
                    <a:stretch/>
                  </pic:blipFill>
                  <pic:spPr bwMode="auto">
                    <a:xfrm>
                      <a:off x="0" y="0"/>
                      <a:ext cx="2924583" cy="24482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869C57B" w14:textId="46F4B6A1" w:rsidR="00143E4E" w:rsidRDefault="00143E4E" w:rsidP="004104B8">
      <w:pPr>
        <w:pStyle w:val="Caption"/>
        <w:ind w:left="1080"/>
        <w:jc w:val="center"/>
      </w:pPr>
      <w:bookmarkStart w:id="12" w:name="_Ref119744496"/>
      <w:r>
        <w:t xml:space="preserve">Figure </w:t>
      </w:r>
      <w:fldSimple w:instr=" SEQ Figure \* ARABIC ">
        <w:r w:rsidR="005F7292">
          <w:rPr>
            <w:noProof/>
          </w:rPr>
          <w:t>12</w:t>
        </w:r>
      </w:fldSimple>
      <w:bookmarkEnd w:id="12"/>
      <w:r>
        <w:t xml:space="preserve"> Exercise 3 Example Output</w:t>
      </w:r>
    </w:p>
    <w:p w14:paraId="66E99685" w14:textId="5536F4D7" w:rsidR="00C03844" w:rsidRDefault="00C03844" w:rsidP="00C03844">
      <w:pPr>
        <w:pStyle w:val="H1Body0"/>
        <w:keepNext/>
        <w:jc w:val="center"/>
      </w:pPr>
      <w:r>
        <w:rPr>
          <w:noProof/>
        </w:rPr>
        <w:lastRenderedPageBreak/>
        <mc:AlternateContent>
          <mc:Choice Requires="wps">
            <w:drawing>
              <wp:anchor distT="0" distB="0" distL="114300" distR="114300" simplePos="0" relativeHeight="251696128" behindDoc="0" locked="0" layoutInCell="1" allowOverlap="1" wp14:anchorId="07BE2CEF" wp14:editId="145E5EB0">
                <wp:simplePos x="0" y="0"/>
                <wp:positionH relativeFrom="column">
                  <wp:posOffset>2524125</wp:posOffset>
                </wp:positionH>
                <wp:positionV relativeFrom="paragraph">
                  <wp:posOffset>695325</wp:posOffset>
                </wp:positionV>
                <wp:extent cx="742950" cy="23812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74295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F52B" id="Rectangle 27" o:spid="_x0000_s1026" style="position:absolute;margin-left:198.75pt;margin-top:54.75pt;width:58.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OMggIAAGgFAAAOAAAAZHJzL2Uyb0RvYy54bWysVEtv2zAMvg/YfxB0X+14ydoGdYqgRYYB&#10;RRusHXpWZCkWIIuapMTJfv0o+ZGgK3YYloMimeRH8uPj5vbQaLIXziswJZ1c5JQIw6FSZlvSHy+r&#10;T1eU+MBMxTQYUdKj8PR28fHDTWvnooAadCUcQRDj560taR2CnWeZ57VomL8AKwwKJbiGBXy6bVY5&#10;1iJ6o7Miz79kLbjKOuDCe/x63wnpIuFLKXh4ktKLQHRJMbaQTpfOTTyzxQ2bbx2zteJ9GOwfomiY&#10;Muh0hLpngZGdU39ANYo78CDDBYcmAykVFykHzGaSv8nmuWZWpFyQHG9Hmvz/g+WP+2e7dkhDa/3c&#10;4zVmcZCuif8YHzkkso4jWeIQCMePl9PieoaUchQVn68mxSySmZ2MrfPhq4CGxEtJHdYiUcT2Dz50&#10;qoNK9GVgpbRO9dCGtCVFzDxPFh60qqI06nm33dxpR/YMS7pa5fjrHZ+pYRjaYDSnpNItHLWIGNp8&#10;F5KoCtMoOg+x38QIyzgXJkw6Uc0q0XmbnTsbLFLOCTAiS4xyxO4BBs0OZMDuGOj1o6lI7Toa96n/&#10;zXi0SJ7BhNG4UQbce5lpzKr33OkPJHXURJY2UB3XjjjohsVbvlJYwQfmw5o5nA4sOk58eMJDasBK&#10;QX+jpAb3673vUR+bFqWUtDhtJfU/d8wJSvQ3g+18PZlO43imx3R2WeDDnUs25xKza+4Aqz/B3WJ5&#10;ukb9oIerdNC84mJYRq8oYoaj75Ly4IbHXei2AK4WLpbLpIYjaVl4MM+WR/DIauzQl8Mrc7Zv44D9&#10;/wjDZLL5m27udKOlgeUugFSp1U+89nzjOKfG6VdP3Bfn76R1WpCL3wAAAP//AwBQSwMEFAAGAAgA&#10;AAAhABoRcwTeAAAACwEAAA8AAABkcnMvZG93bnJldi54bWxMj81OwzAQhO9IvIO1SNyonZKSJsSp&#10;EBIgeiNQcXXjJYninyh2m/D2LCe4ze6MZr8td4s17IxT6L2TkKwEMHSN171rJXy8P91sgYWonFbG&#10;O5TwjQF21eVFqQrtZ/eG5zq2jEpcKJSELsax4Dw0HVoVVn5ER96Xn6yKNE4t15OaqdwavhbijlvV&#10;O7rQqREfO2yG+mQlvM5r03+2av9SD/Vh8OlzkuVWyuur5eEeWMQl/oXhF5/QoSKmoz85HZiRcJtn&#10;G4qSIXISlNgkKYkjbdJMAK9K/v+H6gcAAP//AwBQSwECLQAUAAYACAAAACEAtoM4kv4AAADhAQAA&#10;EwAAAAAAAAAAAAAAAAAAAAAAW0NvbnRlbnRfVHlwZXNdLnhtbFBLAQItABQABgAIAAAAIQA4/SH/&#10;1gAAAJQBAAALAAAAAAAAAAAAAAAAAC8BAABfcmVscy8ucmVsc1BLAQItABQABgAIAAAAIQChqjOM&#10;ggIAAGgFAAAOAAAAAAAAAAAAAAAAAC4CAABkcnMvZTJvRG9jLnhtbFBLAQItABQABgAIAAAAIQAa&#10;EXME3gAAAAsBAAAPAAAAAAAAAAAAAAAAANwEAABkcnMvZG93bnJldi54bWxQSwUGAAAAAAQABADz&#10;AAAA5wUAAAAA&#10;" filled="f" strokecolor="red" strokeweight="3pt"/>
            </w:pict>
          </mc:Fallback>
        </mc:AlternateContent>
      </w:r>
      <w:r w:rsidR="006A79EC" w:rsidRPr="006A79EC">
        <w:rPr>
          <w:noProof/>
        </w:rPr>
        <w:drawing>
          <wp:inline distT="0" distB="0" distL="0" distR="0" wp14:anchorId="5CAB102F" wp14:editId="5707B118">
            <wp:extent cx="5731510" cy="1064260"/>
            <wp:effectExtent l="19050" t="19050" r="21590" b="2159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6"/>
                    <a:stretch>
                      <a:fillRect/>
                    </a:stretch>
                  </pic:blipFill>
                  <pic:spPr>
                    <a:xfrm>
                      <a:off x="0" y="0"/>
                      <a:ext cx="5731510" cy="1064260"/>
                    </a:xfrm>
                    <a:prstGeom prst="rect">
                      <a:avLst/>
                    </a:prstGeom>
                    <a:ln w="19050">
                      <a:solidFill>
                        <a:schemeClr val="tx1"/>
                      </a:solidFill>
                    </a:ln>
                  </pic:spPr>
                </pic:pic>
              </a:graphicData>
            </a:graphic>
          </wp:inline>
        </w:drawing>
      </w:r>
    </w:p>
    <w:p w14:paraId="143BEDE1" w14:textId="4FC8C3A3" w:rsidR="008A7756" w:rsidRDefault="008A7756" w:rsidP="00C03844">
      <w:pPr>
        <w:pStyle w:val="H1Body0"/>
        <w:keepNext/>
        <w:jc w:val="center"/>
      </w:pPr>
      <w:r>
        <w:rPr>
          <w:noProof/>
        </w:rPr>
        <w:drawing>
          <wp:inline distT="0" distB="0" distL="0" distR="0" wp14:anchorId="6406130A" wp14:editId="7882E55A">
            <wp:extent cx="5731510" cy="267652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76525"/>
                    </a:xfrm>
                    <a:prstGeom prst="rect">
                      <a:avLst/>
                    </a:prstGeom>
                  </pic:spPr>
                </pic:pic>
              </a:graphicData>
            </a:graphic>
          </wp:inline>
        </w:drawing>
      </w:r>
    </w:p>
    <w:p w14:paraId="28B5331F" w14:textId="231F656A" w:rsidR="00143E4E" w:rsidRPr="00143E4E" w:rsidRDefault="00C03844" w:rsidP="00C04BC5">
      <w:pPr>
        <w:pStyle w:val="Caption"/>
        <w:jc w:val="center"/>
      </w:pPr>
      <w:bookmarkStart w:id="13" w:name="_Ref119743594"/>
      <w:r>
        <w:t xml:space="preserve">Figure </w:t>
      </w:r>
      <w:fldSimple w:instr=" SEQ Figure \* ARABIC ">
        <w:r w:rsidR="005F7292">
          <w:rPr>
            <w:noProof/>
          </w:rPr>
          <w:t>13</w:t>
        </w:r>
      </w:fldSimple>
      <w:bookmarkEnd w:id="13"/>
      <w:r>
        <w:t xml:space="preserve"> Importing a Class</w:t>
      </w:r>
      <w:r w:rsidR="00A5352B">
        <w:rPr>
          <w:b/>
          <w:bCs/>
          <w:noProof/>
        </w:rPr>
        <mc:AlternateContent>
          <mc:Choice Requires="wpg">
            <w:drawing>
              <wp:anchor distT="0" distB="0" distL="114300" distR="114300" simplePos="0" relativeHeight="251716608" behindDoc="0" locked="0" layoutInCell="1" allowOverlap="1" wp14:anchorId="14FCC67B" wp14:editId="343ABAA2">
                <wp:simplePos x="0" y="0"/>
                <wp:positionH relativeFrom="column">
                  <wp:posOffset>-647700</wp:posOffset>
                </wp:positionH>
                <wp:positionV relativeFrom="paragraph">
                  <wp:posOffset>218440</wp:posOffset>
                </wp:positionV>
                <wp:extent cx="540000" cy="540000"/>
                <wp:effectExtent l="0" t="0" r="0" b="0"/>
                <wp:wrapNone/>
                <wp:docPr id="51" name="Group 51"/>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52"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3"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51452C68" id="Group 51" o:spid="_x0000_s1026" style="position:absolute;margin-left:-51pt;margin-top:17.2pt;width:42.5pt;height:42.5pt;z-index:251716608"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qeMNHwMAAL4HAAAOAAAAZHJzL2Uyb0RvYy54bWykVW1P&#10;2zAQ/j5p/8Hyd0haKIOoLdrKQJPQVsGmfXYdJ7FwbMt2m/bf7855KQXGJkAiteO75557cneeXm5r&#10;RTbCeWn0jI6OU0qE5iaXupzRXz+vj84p8YHpnCmjxYzuhKeX848fpo3NxNhURuXCEQDRPmvsjFYh&#10;2CxJPK9EzfyxsULDYWFczQJsXZnkjjWAXqtknKZnSWNcbp3hwnt4e9Ue0nnELwrBw4+i8CIQNaPA&#10;LcSni88VPpP5lGWlY7aSvKPB3sCiZlJD0AHqigVG1k4+g6old8abIhxzUyemKCQXMQfIZpQ+yebG&#10;mbWNuZRZU9pBJpD2iU5vhuXfNzfO3tulAyUaW4IWcYe5bAtX4y+wJNso2W6QTGwD4fBycprCHyUc&#10;jrp1lJRXoPszL159fdUv6YMmB1QaC8Xh9/n79+V/XzEroqw+g/yXjsgc2I8p0ayGGr2DqmG6VCIj&#10;d2atc5GThXEaipxMsGCQDvgNovnMg37vU2zInGXW+XAjTE1wMaNQAzpHSrG+2ObWB+AA9r0dBvZG&#10;yfxaKhU3rlwtlCMbBkX/JV1cf75A2uByYKY0GmuDbu0xvgHl+3ziKuyUQDul70QBQsE3H0cmsUXF&#10;EIdxLnQYtUcVy0UbfhLLo4uOTY0ekUsEROQC4g/YHUBv2YL02C1MZ4+uInb44Jy+Rqx1HjxiZKPD&#10;4FxLbdxLAAqy6iK39r1IrTSo0srkOygjF9TCtIOGaV4ZmDM8uOiMVlDC86mVPIP/rpdh9ayW/z3z&#10;wCusnaAdSP1fGDVzD2t7BGPHsiBXUsmwiyMUckZSerOUHMsYN4/a4qRvCzjGqOSUklx4Dsn9Fitc&#10;ylKTRoaKxPIi+H0w5x6nRYV6lfzW8AePWh6exe1B/JWSFusSvxKuu0wh5pPB94JY7VC9MnxdQ0W2&#10;t4QTCpI22lfSekpcJuqVgKZ33/L4caE1HMcmA3KwDk4EXvVE92SQ9l96/WR0nk4ogTHYriJQPyVP&#10;zz5dXMApTslujeD9tNv3ct/zr7Z7lKulEZfAKpZkvCQibHeh4S30eB+t9tfu/A8AAAD//wMAUEsD&#10;BAoAAAAAAAAAIQChPfPCERMAABETAAAUAAAAZHJzL21lZGlhL2ltYWdlMS5wbmeJUE5HDQoaCgAA&#10;AA1JSERSAAABgAAAAYAIBgAAAKTHtb8AAAABc1JHQgCuzhzpAAAABGdBTUEAALGPC/xhBQAAAAlw&#10;SFlzAAA7DgAAOw4BzLahgwAAEqZJREFUeF7t3XmM9vs5x/FDxa6WNLEF3SxVpdaIJXYilqBCI5bG&#10;EjsVS6ypCJqgGmlssbRVrVaLhFTsJaRiLWL5w04sf6Cxlojl+jkm5zlPP8888/vd12/O3L/r9Ure&#10;cVp95r6/18y5vnPm3DNzDwAAAAAAAAAAAAAAAAAAAAAAAAAAAAAAAAAAAAAAAAAAAAAAAAAAAAAA&#10;AAAAAAAAAAAAAAAAAAAAAAAAAAAAAAAAAAAAAAAAAAAAAAAAAAAAAAAAAAAAAAAAAAAAAAAAAAAA&#10;AAAAN9r/SNLQxktDkaQJjZeGIkkTGi8NRZImNF4aiiRNaLw0FEma0HhpKJI0ofHSUCRpQuOloUjS&#10;hMZLQ5GkCY2XhiJJExovDUWSJjReGookTWi8NBRJmtB4aSiSNKHx0lAkaULjpaFI0oTGS0ORpAmN&#10;l4YiSRMaLw1FkiY0XhqKJE1ovDQUSZrQeGkokjSh8dJQJGlC46WhSOrpJdVTq4+oHls99P//+knV&#10;n1bpz5zS0R+vu/HSUCSd3tOr16kusyzP9Ge3dPTH26Px0lAkndbyWfBVvXeV3saajv54ezVeGoqk&#10;7S2f9a51ymfKR3+8PRsvDUXStpave9/tyyJ3suVr5kd/vL0bLw1F0ra2fHZ8YfkXp+ltXtbRH2/v&#10;xktDkbStNV8bv93yZ9PbvKyjP97ejZeGImlby8sgt1q+tJLe5mUd/fH2brw0FEnbcgHcmQvgBkpD&#10;kbStJ1RbbXm55NEfb+/GS0ORtK3lX3Ru9cQqvc3LOvrj7d14aSiStrW81HGL5csjL6rS27ysoz/e&#10;3o2XhiJpe1teKnnKSySP/nh7Nl4aiqTTWr7efVXLyyNfWqW3c9WO/nh7NV4aiqTTu9tnysuXRZb/&#10;TddyPPrj7dF4aSiSelp+XPLy5Y/lM+ZlIS4tf738C9Hl/5f+zCkd/fG6Gy8NRZImNF4aiiRNaLw0&#10;FEma0HhpKJI0ofHSUCRpQuOloUjShMZLQ5GkCY2XhiJJExovDUWSJjReGookTWi8NBRJmtB4aSiS&#10;NKHx0lAkaULjpaFI0oTGS0ORpAmNl4YiSRMaLw1FkiY0XhqKJE1ovDQUSZrQeGkokjSh8dJQJGlC&#10;46WhSNKExktDkaQJjZeGIkkTGi8NpTOArdJO6Wy8NJTOALZKO6Wz8dJQOgPYKu2UzsZLQ+kMYKu0&#10;UzobLw2lM4Ct0k7pbLw0lM4Atko7pbPx0lA6A9gq7ZTOxktD6Qxgq7RTOhsvDaUzgK3STulsvDSU&#10;zgC2Sjuls/HSUDoD2CrtlM7GS0PpDGCrtFM6Gy8NpTOArdJO6Wy8NJTOALZKO6Wz8dJQOgPYKu2U&#10;zsZLQ+kMYKu0UzobLw2lM4Ct0k7pbLw0lM4Atko7pbPx0lA6A9gq7ZTOxktD6Qxgq7RTOhsvDaUz&#10;gK3STulsvDSUzgC2Sjuls/HSUDoD2CrtlM7GS0PpDGCrtFM6Gy8NpTOArdJO6Wy8NJTOALZKO6Wz&#10;8dJQOgPYKu2UzsZLQ+kMYKu0UzobLw2lM4Ct0k7pbLw0lM4Atko7pbPx0lA6A9gq7ZTOxktD6Qxg&#10;q7RTOhsvDaUz6PLq//9/mSPtlM7GS0PpDLr8TPX06j3/7z8xQdopnY2XhtIZp3vN6vH3/uVY71Dd&#10;+nH1y9WnVa9U3TTL+2p5n3G6W9/nezReGkpnnGZZJL9YLbN84vJfDPW06vaPraWXVt9cvU11Eyzv&#10;o+V5Le8zl8Dpbn9/dzdeGkpnbPfQ6hnVrfN8UjXN8rX/f61unUPqx6uPrh4oX1q9rLp4Ps+t3qpi&#10;u1vfv3s0XhpKZ2yTlv9F0y6Bz67SHO7Un1RfVb1xdV1uX/4XLZfAoyq2uX2e3Y2XhtIZ6z2sutPy&#10;v2jSJfAbVZrBVXp29X7Vnu60/C9yCWyX5tnZeGkonbHOVZb/RRMugWV5p7Ov7cHVHu62/C9yCWyT&#10;ZtnZeGkonXF1a5b/RUe/BL6/Sude03OqPVx1+V/kElgvzbGz8dJQOuNqluX/zCrN8G4d9RJYvoaf&#10;zru296+6rV3+Fz2vcglcXZphZ+OloXTG3Z2y/C864iXwlVU665p+s+q2dflf5BK4ujS/zsZLQ+mM&#10;y3Us/4uOdgksr+ZJ51zT51adTl3+Fy2XwFtXXC7NrrPx0lA6484eXnUt/4uOcgksr+dP51vTv1Wv&#10;UXXpWv4XuQTuLs2ts/HSUDoju/U7fLs7wo+NeGGVzramb626LDNNj3FqvmP4cmlmnY2XhtIZL2+P&#10;z/wv+pHqsdU5W36sQzrb2t6x6rJ8R+8PVOlxTs0/CdxZmldn46WhdMb9Lcv/+6o0q1M7wvJfPKVK&#10;51vTz1bd9rwEfrByCby8NKvOxktD6Yz7WP5396Bq+QFv6Yxr+vhqDy6B65Xm1Nl4aSidcS/L/2qW&#10;H/Gczrimv6r25BK4PmlGnY2XhtIZ99zziMryv5oXV+mca/raam97XwKPrsjz6Wy8NJTOprP8r275&#10;TV/pnGtb/mnrOrgE9pdm09l4aSidTWb5r/O9VTrrml5QXSeXwL7SXDobLw2ls6mW5f+sKs3k1I64&#10;/B9SpbOu7UOq67bnJfD8avIlkGbS2XhpKJ1NZPmv9yVVOu+afrd6oLgE9pHm0dl4aSidTWP5b/MH&#10;VTrzmr6weiC5BPqlWXQ2XhpKZ5M8srL81/vwKp15Tf9VvW71QNv7Ergpv/z+uqQ5dDZeGkpnU1j+&#10;2y3nS+de03dVN4VLoE+aQWfjpaF0NsGy/Dt+c1Xq6Mv/zat07rW9W3WT7HkJLK90mnIJpPN3Nl4a&#10;SmdHZ/mf5slVOvualp+oeRO5BE6Xzt7ZeGkonR2Z5X+6v63S+df0ydVN5RI4TTp3Z+OloXR2VMuX&#10;Liz/03xSlc6/pr+rXqG6yfa+BB5THVU6c2fjpaF0dkSWf4+fr9IM1vQN1TlwCWyTztvZeGkonR2N&#10;5d/jXao0g7Wd0y9Xdwmsl87a2XhpKJ0dybL8n12lc57apOW/+I4qzWFNP1qdmz0vgR+qjnYJpHN2&#10;Nl4aSmdHYfn3eXD1H1WaxZo+sjpHLoGrS2fsbLw0lM6OwPLv9cQqzWJNf1idM5fA1aTzdTZeGkpn&#10;5+4tKsu/129XaR5r+rLq3O19Cbxtde7S2TobLw2ls3Nm+ff7oCrNY21vUB2BS+By6VydjZeG0tm5&#10;svz38bwqzWRNyy/ZORKXwJ2lM3U2XhpKZ+doWf7PqdJ5Tm3y8n+zKs1kbe9dHc2el8APV+d6CaTz&#10;dDZeGkpn58by389XV2kua/rV6qhcAi8vnaWz8dJQOjsnlv++/qJKs1nTZ1RH5hK4v3SOzsZLQ+ns&#10;XLxlZfnv5/FVms2a/ql6lero9r4E3q46F+kMnY2XhtLZObD89/dTVZrPmr6lmsIlcK/0/DsbLw2l&#10;s5tuWf57/Y1m+d9rmUGaz9rO6TPXDnteAsvH5jnMMz33zsZLQ+nsJrP8r8fymXua0Zp+sppo+iWQ&#10;nndn46WhdHZTWf7X41Wrf67SnNb0sdVUky+B9Jw7Gy8NpbObaO+/oSz/+3xmlea0pj+vppv6MZue&#10;b2fjpaF0dtNY/tfr16o0qzUt3z/AzI/d9Fw7Gy8NpbObxgVwfd6nSnNa25tWuAD2aLw0lM5uor3/&#10;Rpr2apU7WX5mT5rRmp5bMfffWaXn29l4aSid3VQugX29YZVms7YPrKab/IKF9Jw7Gy8NpbObzCWw&#10;ny+v0lzW9FvVdNNfrZaed2fjpaF0dtPteQmc27fdd/qjKs1kTZ9fTbYs/+nfoZ6ee2fjpaF0dg5c&#10;Ar0+qkqzWNO/V69VTWX53ys9/87GS0Pp7FzsfQmc+29mWuPHqjSHNX17NZWfSnufdIbOxktD6eyc&#10;uARO99ZVOv/a3rmayPK/v3SOzsZLQ+ns3Ox5CRzlF3Vf5hurdPY1vaiaaFn+fg3p/aWzdDZeGkpn&#10;58glsM0rVH9fpXOv6ROraSz/LJ2ns/HSUDo7V3tfAo+pjuZTqnTeNf1NNc2bV5Z/ls7U2XhpKJ2d&#10;M5fAOr9UpbOu6eurSSz/y6VzdTZeGkpn527PS+AF1VEugXev0hnXtizEKZazfn+V5nBqR1j+i3S2&#10;zsZLQ+nsCFwCd/fdVTrfmpZXSk1h+V9NOl9n46WhdHYUe18Cb1Odq9er/rtKZ1vTh1UTPLKy/K8m&#10;nbGz8dJQOjsSl0D2RVU605p+v5rA8l8nnbOz8dJQOjuaPS+B51fneAn8XpXOs6Yvro5uWf7PqtL5&#10;T+2Iy3+RztrZeGkonR2RS+A+H1qlc6ztIdWRWf7bpPN2Nl4aSmdHtfcl8OjqHCwvZ01nWNP3VEf2&#10;iMry3yadubPx0lA6O7Lpl8Cy2NJzX9t7VEdl+Z8mnbuz8dJQOju6yZfA11Xpea/pxdVRWf6nS2fv&#10;bLw0lM4m2PMS+MHqpl4Cf12l57ymT62OaFn+Hb8TOTVl+S/S+TsbLw2lsymmXQKfUKXnuqZ/qB5U&#10;HY3l3yfNoLPx0lA6m2TvS2D5Wfs3xc9V6Xmu6Zuqo3l4Zfn3SXPobLw0lM6mmXAJvFOVnt/azuWV&#10;Tldl+fdLs+hsvDSUziba8xJ4XvVAXwLfVqXntqYXVkeyLP9nVumspzZ1+S/SPDobLw2ls6mOegm8&#10;ZvWyKj2vNT2uOgrLfz9pJp2Nl4bS2WR7XwKPqq7b51Xp+azpj6ujeFhl+e8nzaWz8dJQOpvuaJfA&#10;S6r0XNb0FdURWP77S7PpbLw0lM7Y9xJ4bnVdl8AHVOk5rO2NqnO3LP9nVOl8p2b53yfNp7Px0lA6&#10;415HuAQ6nv/yo5DPneV/fdKMOhsvDaUz7rP3JbC8/b28SZUed23vW52zh1aW//VJc+psvDSUzri/&#10;c70EnlSlx1zTr1fnzPK/fmlWnY2XhtIZL2/PS2B5u3tcAn9Wpcdb02dV52pZ/k+v0rlOzfK/szSv&#10;zsZLQ+mMbHk9/S9WaWan9jlVp4+p0uOs6V+qV6vO1TLTdK5TWz4Glo8FsjSzzsZLQ+mMO9vjnwSe&#10;XL1q1eknqvRYa3pade46vgx2az7zv7s0t87GS0PpjMt1XgJ7LP+3rdJjre3tqyPougQs/6tJs+ts&#10;vDSUzri7jktgj+W/eGqVHm9NP10dyamXgOV/dWl+nY2XhtIZV3PKJbDX8n/l6h+r9Jhr+rjqaLZe&#10;Apb/OmmGnY2XhtIZV7flEthr+S8+vUqPuaa/rI5q7SVg+a+X5tjZeGkonbHOmktgz+W/+JUqPe6a&#10;vqY6sqteApb/NmmWnY2XhtIZ613lEth7+b9XlR53bcvr54/ubpeA5b9dmmdn46WhdMY2l10Cey//&#10;Rcd3vC6/wWyKO10Clv9p0kw7Gy8NpTO2S5fAdSz/169ufcytfXA1ye2XgOV/ulvnuUfjpaF0xmlu&#10;/Y7h5SWZ1+FLq9vfj2v7nWqii5fN+g7fHrd/XHU3XhpKZ5xuWSTdP97hMh9bLT+4Lb0/r9oXVFMt&#10;7yvLv0f62OpsvDSUzjhfy49uflaV3q+X9Z/Va1dwqvTx1dl4aSidcf6W3+C1/BrH5Xf5pvfx7X1n&#10;BR3Sx1dn46WhdMaxPK56YZXe1xe9awUd0sdXZ+OloXTGMT26ekr1D9Wt7+9fqKDLrR9bezReGkpn&#10;HNsrVp9avbha3t9PqKDL7fuku/HSUDpjjqP8yGdujrRTOhsvDaUzgK3STulsvDSUzgC2Sjuls/HS&#10;UDoD2CrtlM7GS0PpDGCrtFM6Gy8NpTOArdJO6Wy8NJTOALZKO6Wz8dJQOgPYKu2UzsZLQ+kMYKu0&#10;UzobLw2lM4Ct0k7pbLw0lM4Atko7pbPx0lA6A9gq7ZTOxktD6Qxgq7RTOhsvDaUzgK3STulsvDSU&#10;zgC2Sjuls/HSUDoD2CrtlM7GS0PpDGCrtFM6Gy8NpTOArdJO6Wy8NJTOALZKO6Wz8dJQOgPYKu2U&#10;zsZLQ+kMYKu0UzobLw2lM4Ct0k7pbLw0lM4Atko7pbPx0lA6A9gq7ZTOxktD6Qxgq7RTOhsvDaUz&#10;gK3STulsvDSUzgC2Sjuls/HSUDoD2CrtlM7GS0PpDGCrtFM6Gy8NRZImNF4aiiRNaLw0FEma0Hhp&#10;KJI0ofHSUCRpQuOloUjShMZLQ5GkCY2XhiJJExovDUWSJjReGookTWi8NBRJmtB4aSiSNKHx0lAk&#10;aULjpaFI0oTGS0ORpAmNl4YiSRMaLw1FkiY0XhqKJE1ovDQUSZrQeGkokjSh8dJQJGlC46WhSNKE&#10;xktDkaQJjZeGIkkTAgAAAAAAAAAAAAAAAAAAAAAAAAAAAAAAAAAAAAAAAAAAAAAAAAAAAAAAAAAA&#10;AAAAAAAAAAAAAAAAAAAAAAAAAAAAAAAAAAAAAAAAAAAAAAAAAAAAAAAAAAAAAAAAAAAAAAAAAADg&#10;Rrrnnv8Fc5WGLssjX18AAAAASUVORK5CYIJQSwMECgAAAAAAAAAhABbDIRxlAwAAZQMAABQAAABk&#10;cnMvbWVkaWEvaW1hZ2UyLnN2Zzxzdmcgdmlld0JveD0iMCAwIDk2IDk2IiB4bWxucz0iaHR0cDov&#10;L3d3dy53My5vcmcvMjAwMC9zdmciIHhtbG5zOnhsaW5rPSJodHRwOi8vd3d3LnczLm9yZy8xOTk5&#10;L3hsaW5rIiBpZD0iSWNvbnNfV2ViRGVzaWduIiBvdmVyZmxvdz0iaGlkZGVuIj48cGF0aCBkPSJN&#10;MzQuNTkgNjQuNDEgMjMuMTcgNTMgMzQuNTkgNDEuNTkgMzcuNDEgNDQuNDEgMjguODMgNTMgMzcu&#10;NDEgNjEuNTkgMzQuNTkgNjQuNDFaIi8+PHBhdGggZD0iTTYxLjQxIDY0LjQxIDU4LjU5IDYxLjU5&#10;IDY3LjE3IDUzIDU4LjU5IDQ0LjQxIDYxLjQxIDQxLjU5IDcyLjgzIDUzIDYxLjQxIDY0LjQxWiIv&#10;PjxyZWN0IHg9IjM1LjQ0IiB5PSI1MS41NCIgd2lkdGg9IjI0Ljk5IiBoZWlnaHQ9IjQiIHRyYW5z&#10;Zm9ybT0ibWF0cml4KDAuMzgyODQ1IC0wLjkyMzgxMyAwLjkyMzgxMyAwLjM4Mjg0NSAtMTkuODgg&#10;NzcuMzMpIi8+PHBhdGggZD0iTTggMTcgOCA3OSA4OCA3OSA4OCAxN1pNNzcgMjNDNzguMTA0NiAy&#10;MyA3OSAyMy44OTU0IDc5IDI1IDc5IDI2LjEwNDYgNzguMTA0NiAyNyA3NyAyNyA3NS44OTU0IDI3&#10;IDc1IDI2LjEwNDYgNzUgMjUgNzUgMjMuODk1NCA3NS44OTU0IDIzIDc3IDIzWk03MCAyM0M3MS4x&#10;MDQ2IDIzIDcyIDIzLjg5NTQgNzIgMjUgNzIgMjYuMTA0NiA3MS4xMDQ2IDI3IDcwIDI3IDY4Ljg5&#10;NTQgMjcgNjggMjYuMTA0NiA2OCAyNSA2OCAyMy44OTU0IDY4Ljg5NTQgMjMgNzAgMjNaTTYzIDIz&#10;QzY0LjEwNDYgMjMgNjUgMjMuODk1NCA2NSAyNSA2NSAyNi4xMDQ2IDY0LjEwNDYgMjcgNjMgMjcg&#10;NjEuODk1NCAyNyA2MSAyNi4xMDQ2IDYxIDI1IDYxIDIzLjg5NTQgNjEuODk1NCAyMyA2MyAyM1pN&#10;ODIgNzMgMTQgNzMgMTQgMzMgODIgMzNaIi8+PC9zdmc+UEsDBBQABgAIAAAAIQDDOYkI4QAAAAsB&#10;AAAPAAAAZHJzL2Rvd25yZXYueG1sTI/BTsMwDIbvSLxDZCRuXZqtwChNp2kCThMSGxLazWu9tlqT&#10;VE3Wdm+POcHR9qff35+tJtOKgXrfOKtBzWIQZAtXNrbS8LV/i5YgfEBbYussabiSh1V+e5NhWrrR&#10;ftKwC5XgEOtT1FCH0KVS+qImg37mOrJ8O7neYOCxr2TZ48jhppXzOH6UBhvLH2rsaFNTcd5djIb3&#10;Ecf1Qr0O2/Npcz3sHz6+t4q0vr+b1i8gAk3hD4ZffVaHnJ2O7mJLL1oNkYrnXCZoWCQJCCYi9cSL&#10;I6PqOQGZZ/J/h/wHAAD//wMAUEsDBBQABgAIAAAAIQAiVg7uxwAAAKUBAAAZAAAAZHJzL19yZWxz&#10;L2Uyb0RvYy54bWwucmVsc7yQsWoDMQyG90LewWjv+e6GUkp8WUoha0gfQNg6n8lZNpYbmrePaZYG&#10;At06SuL//g9td99xVWcqEhIbGLoeFLFNLrA38Hn8eH4FJRXZ4ZqYDFxIYDdtnrYHWrG2kCwhi2oU&#10;FgNLrflNa7ELRZQuZeJ2mVOJWNtYvM5oT+hJj33/ostvBkx3TLV3BsrejaCOl9ya/2aneQ6W3pP9&#10;isT1QYUOsXU3IBZP1UAkF/C2HDs5e9CPHYb/cRi6zD8O+u650xUAAP//AwBQSwECLQAUAAYACAAA&#10;ACEAqNbHqBMBAABJAgAAEwAAAAAAAAAAAAAAAAAAAAAAW0NvbnRlbnRfVHlwZXNdLnhtbFBLAQIt&#10;ABQABgAIAAAAIQA4/SH/1gAAAJQBAAALAAAAAAAAAAAAAAAAAEQBAABfcmVscy8ucmVsc1BLAQIt&#10;ABQABgAIAAAAIQA3qeMNHwMAAL4HAAAOAAAAAAAAAAAAAAAAAEMCAABkcnMvZTJvRG9jLnhtbFBL&#10;AQItAAoAAAAAAAAAIQChPfPCERMAABETAAAUAAAAAAAAAAAAAAAAAI4FAABkcnMvbWVkaWEvaW1h&#10;Z2UxLnBuZ1BLAQItAAoAAAAAAAAAIQAWwyEcZQMAAGUDAAAUAAAAAAAAAAAAAAAAANEYAABkcnMv&#10;bWVkaWEvaW1hZ2UyLnN2Z1BLAQItABQABgAIAAAAIQDDOYkI4QAAAAsBAAAPAAAAAAAAAAAAAAAA&#10;AGgcAABkcnMvZG93bnJldi54bWxQSwECLQAUAAYACAAAACEAIlYO7scAAAClAQAAGQAAAAAAAAAA&#10;AAAAAAB2HQAAZHJzL19yZWxzL2Uyb0RvYy54bWwucmVsc1BLBQYAAAAABwAHAL4BAAB0Hg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J1VxAAAANsAAAAPAAAAZHJzL2Rvd25yZXYueG1sRI/RasJA&#10;FETfC/7DcgVfRDcG2kh0FRWElPahWj/gkr0mwezdsLvG+PfdQqGPw8ycYdbbwbSiJ+cbywoW8wQE&#10;cWl1w5WCy/dxtgThA7LG1jIpeJKH7Wb0ssZc2wefqD+HSkQI+xwV1CF0uZS+rMmgn9uOOHpX6wyG&#10;KF0ltcNHhJtWpknyJg02HBdq7OhQU3k7342C99Yc9tmpn2afLi0+imz61cm7UpPxsFuBCDSE//Bf&#10;u9AKXlP4/RJ/gNz8AAAA//8DAFBLAQItABQABgAIAAAAIQDb4fbL7gAAAIUBAAATAAAAAAAAAAAA&#10;AAAAAAAAAABbQ29udGVudF9UeXBlc10ueG1sUEsBAi0AFAAGAAgAAAAhAFr0LFu/AAAAFQEAAAsA&#10;AAAAAAAAAAAAAAAAHwEAAF9yZWxzLy5yZWxzUEsBAi0AFAAGAAgAAAAhAAAsnVXEAAAA2wAAAA8A&#10;AAAAAAAAAAAAAAAABwIAAGRycy9kb3ducmV2LnhtbFBLBQYAAAAAAwADALcAAAD4Ag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OuxQAAANsAAAAPAAAAZHJzL2Rvd25yZXYueG1sRI/dSgMx&#10;FITvBd8hHME7m/Wn0q5Ni4q1xRZKo94fkuPu4uZkSWK7+vSNUOjlMDPfMJNZ71qxoxAbzwquBwUI&#10;YuNtw5WCj/f51QhETMgWW8+k4JcizKbnZxMsrd/zlnY6VSJDOJaooE6pK6WMpiaHceA74ux9+eAw&#10;ZRkqaQPuM9y18qYo7qXDhvNCjR0912S+9Y9TsNLjzUK/mTs9+nv9lE/D9YsPRqnLi/7xAUSiPp3C&#10;x/bSKhjewv+X/APk9AAAAP//AwBQSwECLQAUAAYACAAAACEA2+H2y+4AAACFAQAAEwAAAAAAAAAA&#10;AAAAAAAAAAAAW0NvbnRlbnRfVHlwZXNdLnhtbFBLAQItABQABgAIAAAAIQBa9CxbvwAAABUBAAAL&#10;AAAAAAAAAAAAAAAAAB8BAABfcmVscy8ucmVsc1BLAQItABQABgAIAAAAIQAiGTOuxQAAANsAAAAP&#10;AAAAAAAAAAAAAAAAAAcCAABkcnMvZG93bnJldi54bWxQSwUGAAAAAAMAAwC3AAAA+QIAAAAA&#10;">
                  <v:imagedata r:id="rId17" o:title="Web design with solid fill"/>
                  <o:lock v:ext="edit" aspectratio="f"/>
                </v:shape>
              </v:group>
            </w:pict>
          </mc:Fallback>
        </mc:AlternateContent>
      </w:r>
    </w:p>
    <w:p w14:paraId="57AAC65F" w14:textId="7EF2B6DB" w:rsidR="00506C5F" w:rsidRDefault="00FB2488" w:rsidP="00506C5F">
      <w:pPr>
        <w:pStyle w:val="Heading1"/>
      </w:pPr>
      <w:bookmarkStart w:id="14" w:name="_Ref119836133"/>
      <w:r>
        <w:t xml:space="preserve">Exercise </w:t>
      </w:r>
      <w:r w:rsidR="0006300D">
        <w:t>5</w:t>
      </w:r>
      <w:r>
        <w:t xml:space="preserve"> – </w:t>
      </w:r>
      <w:r w:rsidR="00506C5F">
        <w:t>Table of Squares and Cubes</w:t>
      </w:r>
    </w:p>
    <w:p w14:paraId="08873092" w14:textId="6613744D" w:rsidR="0046513F" w:rsidRDefault="0046513F" w:rsidP="0046513F">
      <w:pPr>
        <w:pStyle w:val="H1Body"/>
        <w:numPr>
          <w:ilvl w:val="0"/>
          <w:numId w:val="17"/>
        </w:numPr>
      </w:pPr>
      <w:r>
        <w:t xml:space="preserve">Create a new class named </w:t>
      </w:r>
      <w:r w:rsidRPr="00A5352B">
        <w:rPr>
          <w:b/>
          <w:bCs/>
        </w:rPr>
        <w:t>SquareTable</w:t>
      </w:r>
      <w:r>
        <w:t xml:space="preserve"> with a main method. </w:t>
      </w:r>
    </w:p>
    <w:p w14:paraId="516DD7B1" w14:textId="6C03ED64" w:rsidR="0046513F" w:rsidRDefault="0046513F" w:rsidP="0046513F">
      <w:pPr>
        <w:pStyle w:val="H1Body"/>
        <w:numPr>
          <w:ilvl w:val="0"/>
          <w:numId w:val="17"/>
        </w:numPr>
      </w:pPr>
      <w:r>
        <w:t xml:space="preserve">Print to the console, in a table-like format, the first twelve positive integers, along with the result of </w:t>
      </w:r>
      <w:r w:rsidR="00FB2488">
        <w:t>those</w:t>
      </w:r>
      <w:r>
        <w:t xml:space="preserve"> numbers being </w:t>
      </w:r>
      <w:r w:rsidRPr="00A5352B">
        <w:rPr>
          <w:b/>
          <w:bCs/>
        </w:rPr>
        <w:t>squared</w:t>
      </w:r>
      <w:r>
        <w:t xml:space="preserve"> and </w:t>
      </w:r>
      <w:r w:rsidRPr="00A5352B">
        <w:rPr>
          <w:b/>
          <w:bCs/>
        </w:rPr>
        <w:t>cubed</w:t>
      </w:r>
      <w:r>
        <w:t xml:space="preserve"> </w:t>
      </w:r>
      <w:r w:rsidR="00FB2488">
        <w:t xml:space="preserve">(see </w:t>
      </w:r>
      <w:r w:rsidR="00FB2488">
        <w:fldChar w:fldCharType="begin"/>
      </w:r>
      <w:r w:rsidR="00FB2488">
        <w:instrText xml:space="preserve"> REF _Ref119837010 \h </w:instrText>
      </w:r>
      <w:r w:rsidR="00FB2488">
        <w:fldChar w:fldCharType="separate"/>
      </w:r>
      <w:r w:rsidR="005F7292">
        <w:t xml:space="preserve">Figure </w:t>
      </w:r>
      <w:r w:rsidR="005F7292">
        <w:rPr>
          <w:noProof/>
        </w:rPr>
        <w:t>14</w:t>
      </w:r>
      <w:r w:rsidR="00FB2488">
        <w:fldChar w:fldCharType="end"/>
      </w:r>
      <w:r w:rsidR="00FB2488">
        <w:t xml:space="preserve"> for what your </w:t>
      </w:r>
      <w:r w:rsidR="00A5352B">
        <w:t>output</w:t>
      </w:r>
      <w:r w:rsidR="00FB2488">
        <w:t xml:space="preserve"> should look like).</w:t>
      </w:r>
      <w:r w:rsidR="00ED632E">
        <w:t xml:space="preserve"> </w:t>
      </w:r>
      <w:r w:rsidR="00ED632E">
        <w:rPr>
          <w:b/>
          <w:bCs/>
        </w:rPr>
        <w:t>Note:</w:t>
      </w:r>
      <w:r w:rsidR="00ED632E">
        <w:t xml:space="preserve"> you should use a for loop and do the calculations, not just simply print out the</w:t>
      </w:r>
      <w:r w:rsidR="007E0189">
        <w:t xml:space="preserve"> numbers “manually”.</w:t>
      </w:r>
    </w:p>
    <w:p w14:paraId="1D71B87C" w14:textId="6D95B44A" w:rsidR="00A5352B" w:rsidRDefault="00A5352B" w:rsidP="0046513F">
      <w:pPr>
        <w:pStyle w:val="H1Body"/>
        <w:rPr>
          <w:b/>
          <w:bCs/>
        </w:rPr>
      </w:pPr>
    </w:p>
    <w:p w14:paraId="5EF75C44" w14:textId="61D52610" w:rsidR="00A5352B" w:rsidRDefault="0046513F" w:rsidP="00A5352B">
      <w:pPr>
        <w:pStyle w:val="H1Body"/>
        <w:ind w:firstLine="218"/>
      </w:pPr>
      <w:r w:rsidRPr="0046513F">
        <w:rPr>
          <w:b/>
          <w:bCs/>
        </w:rPr>
        <w:t>Hint</w:t>
      </w:r>
      <w:r w:rsidR="00A5352B">
        <w:rPr>
          <w:b/>
          <w:bCs/>
        </w:rPr>
        <w:t>s</w:t>
      </w:r>
      <w:r w:rsidRPr="0046513F">
        <w:rPr>
          <w:b/>
          <w:bCs/>
        </w:rPr>
        <w:t>:</w:t>
      </w:r>
      <w:r>
        <w:t xml:space="preserve"> </w:t>
      </w:r>
    </w:p>
    <w:p w14:paraId="599AAC17" w14:textId="5E77CA97" w:rsidR="00B755C7" w:rsidRDefault="00B755C7" w:rsidP="00F52B13">
      <w:pPr>
        <w:pStyle w:val="H1Body"/>
        <w:numPr>
          <w:ilvl w:val="0"/>
          <w:numId w:val="11"/>
        </w:numPr>
        <w:tabs>
          <w:tab w:val="left" w:pos="4962"/>
        </w:tabs>
        <w:ind w:left="993" w:right="-46"/>
      </w:pPr>
      <w:r>
        <w:t xml:space="preserve">You don’t need a </w:t>
      </w:r>
      <w:r>
        <w:rPr>
          <w:b/>
          <w:bCs/>
        </w:rPr>
        <w:t>Scanner</w:t>
      </w:r>
      <w:r>
        <w:t xml:space="preserve"> for this exercise, since we’re not getting any user input</w:t>
      </w:r>
    </w:p>
    <w:p w14:paraId="74A30E1C" w14:textId="30D8DD51" w:rsidR="00A5352B" w:rsidRDefault="0046513F" w:rsidP="00F52B13">
      <w:pPr>
        <w:pStyle w:val="H1Body"/>
        <w:numPr>
          <w:ilvl w:val="0"/>
          <w:numId w:val="11"/>
        </w:numPr>
        <w:tabs>
          <w:tab w:val="left" w:pos="5103"/>
        </w:tabs>
        <w:ind w:left="993" w:right="-46"/>
      </w:pPr>
      <w:r>
        <w:t xml:space="preserve">Instead of using spaces, a </w:t>
      </w:r>
      <w:r w:rsidRPr="007E0189">
        <w:rPr>
          <w:b/>
          <w:bCs/>
        </w:rPr>
        <w:t>\t</w:t>
      </w:r>
      <w:r>
        <w:t xml:space="preserve">  can be included </w:t>
      </w:r>
      <w:r w:rsidR="007E0189">
        <w:t>within</w:t>
      </w:r>
      <w:r>
        <w:t xml:space="preserve"> a string will print a tab, allowing the columns to be evenly distributed. This is known as an escape sequence.</w:t>
      </w:r>
    </w:p>
    <w:p w14:paraId="1068960D" w14:textId="701C00B8" w:rsidR="00FB2488" w:rsidRDefault="00FB2488" w:rsidP="0046513F">
      <w:pPr>
        <w:pStyle w:val="H1Body"/>
      </w:pPr>
    </w:p>
    <w:p w14:paraId="1A029CB6" w14:textId="695F915E" w:rsidR="00FB2488" w:rsidRDefault="00FB2488" w:rsidP="00FB2488">
      <w:pPr>
        <w:pStyle w:val="H1Body"/>
        <w:keepNext/>
        <w:jc w:val="center"/>
      </w:pPr>
      <w:r w:rsidRPr="00FB2488">
        <w:rPr>
          <w:noProof/>
        </w:rPr>
        <w:lastRenderedPageBreak/>
        <w:drawing>
          <wp:inline distT="0" distB="0" distL="0" distR="0" wp14:anchorId="0CAC9E4A" wp14:editId="5AF1D82A">
            <wp:extent cx="2678137" cy="3743325"/>
            <wp:effectExtent l="19050" t="19050" r="273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8">
                      <a:extLst>
                        <a:ext uri="{28A0092B-C50C-407E-A947-70E740481C1C}">
                          <a14:useLocalDpi xmlns:a14="http://schemas.microsoft.com/office/drawing/2010/main" val="0"/>
                        </a:ext>
                      </a:extLst>
                    </a:blip>
                    <a:srcRect b="3752"/>
                    <a:stretch/>
                  </pic:blipFill>
                  <pic:spPr bwMode="auto">
                    <a:xfrm>
                      <a:off x="0" y="0"/>
                      <a:ext cx="2682112" cy="374888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42BE64" w14:textId="04804A32" w:rsidR="00FB2488" w:rsidRDefault="00FB2488" w:rsidP="00FB2488">
      <w:pPr>
        <w:pStyle w:val="Caption"/>
        <w:jc w:val="center"/>
      </w:pPr>
      <w:bookmarkStart w:id="15" w:name="_Ref119837010"/>
      <w:r>
        <w:t xml:space="preserve">Figure </w:t>
      </w:r>
      <w:fldSimple w:instr=" SEQ Figure \* ARABIC ">
        <w:r w:rsidR="005F7292">
          <w:rPr>
            <w:noProof/>
          </w:rPr>
          <w:t>14</w:t>
        </w:r>
      </w:fldSimple>
      <w:bookmarkEnd w:id="15"/>
      <w:r>
        <w:t xml:space="preserve"> Exercise 4 Example Output</w:t>
      </w:r>
    </w:p>
    <w:p w14:paraId="2F8CDFF1" w14:textId="6EF1DB84" w:rsidR="00B755C7" w:rsidRDefault="00C04BC5" w:rsidP="00F81C13">
      <w:pPr>
        <w:pStyle w:val="Heading1"/>
      </w:pPr>
      <w:r>
        <w:rPr>
          <w:b w:val="0"/>
          <w:bCs/>
          <w:noProof/>
        </w:rPr>
        <mc:AlternateContent>
          <mc:Choice Requires="wpg">
            <w:drawing>
              <wp:anchor distT="0" distB="0" distL="114300" distR="114300" simplePos="0" relativeHeight="251718656" behindDoc="0" locked="0" layoutInCell="1" allowOverlap="1" wp14:anchorId="2DE15A44" wp14:editId="520F4766">
                <wp:simplePos x="0" y="0"/>
                <wp:positionH relativeFrom="column">
                  <wp:posOffset>-657225</wp:posOffset>
                </wp:positionH>
                <wp:positionV relativeFrom="paragraph">
                  <wp:posOffset>-107315</wp:posOffset>
                </wp:positionV>
                <wp:extent cx="539750" cy="539750"/>
                <wp:effectExtent l="0" t="0" r="0" b="0"/>
                <wp:wrapNone/>
                <wp:docPr id="57" name="Group 57"/>
                <wp:cNvGraphicFramePr/>
                <a:graphic xmlns:a="http://schemas.openxmlformats.org/drawingml/2006/main">
                  <a:graphicData uri="http://schemas.microsoft.com/office/word/2010/wordprocessingGroup">
                    <wpg:wgp>
                      <wpg:cNvGrpSpPr/>
                      <wpg:grpSpPr>
                        <a:xfrm>
                          <a:off x="0" y="0"/>
                          <a:ext cx="539750" cy="539750"/>
                          <a:chOff x="0" y="0"/>
                          <a:chExt cx="540000" cy="540000"/>
                        </a:xfrm>
                      </wpg:grpSpPr>
                      <wps:wsp>
                        <wps:cNvPr id="58"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0D971262" id="Group 57" o:spid="_x0000_s1026" style="position:absolute;margin-left:-51.75pt;margin-top:-8.45pt;width:42.5pt;height:42.5pt;z-index:251718656"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juy99IwMAAL4HAAAOAAAAZHJzL2Uyb0RvYy54bWykVVFP&#10;2zAQfp+0/2DlHZICBRq1RVsZaBJiCDbt2XWcxMKxLdtt2n+/OzsJlDKGGBLpOfZ9993nu8v0YtNI&#10;subWCa1myegwSwhXTBdCVbPk18+rg/OEOE9VQaVWfJZsuUsu5p8/TVuT8yNda1lwSwBEubw1s6T2&#10;3uRp6ljNG+oOteEKNkttG+phaau0sLQF9EamR1l2mrbaFsZqxp2Dt5dxM5kH/LLkzP8oS8c9kbME&#10;uPnwtOG5xGc6n9K8stTUgnU06AdYNFQoCDpAXVJPycqKPahGMKudLv0h002qy1IwHnKAbEbZi2yu&#10;rV6ZkEuVt5UZZAJpX+j0YVh2u7625sHcWVCiNRVoEVaYy6a0Df4CS7IJkm0HyfjGEwYvx8eTszEI&#10;y2Crs4OkrAbd97xY/a33O8ngr/OLNvilfdB0h0proDjcU/7u//J/qKnhQVaXQ/53logC2EOlKtpA&#10;jd5D1VBVSZ6Te71SBS/IQlsFRU7GWDBIB/wG0VzuQL93K/Z25jQ31vlrrhuCxiyBGlAFUgr1Rdc3&#10;zkel+nMY2GkpiishZVjYarmQlqwpFP3XbHH1ZYK0QdydY1LhYaXRLW7jG1C+zydYfis5npPqnpcg&#10;FNz5UWASWpQPcShjXPlR3KppwWP4cbjmLjo2NXoELgEQkUuIP2B3AP3JCNJjR5juPLry0OGDc/YW&#10;seg8eITIWvnBuRFK29cAJGTVRY7ne5GiNKjSUhdbKCPr5ULHQUMVqzXMGeZtcMZTUMLzqREsh/+u&#10;l8Haq+V/zzzw8ivLkw6keRdGQ+3jyhzA2DHUi6WQwm/DCIWckZRa3wmGZYyLZ20x6dsCtjEqOUlI&#10;wR2D5H7zJZqiUqQVviahvAjeD+bc40RUqGvBbjR7dKjl7l5Y7sRfSmGwLvGW0O4yhZgvBt8rYsWh&#10;eqnZqoGKjF8JyyUkrZWrhXEJsTlvlhya3n4vwuVCa1iGTQbkwPaWe1b3RJ/IIO2/9Prx6DwbJwTG&#10;YLQCUD8lT07PJhPYxSnZ2QjeT7v9nn+z3YNckUYwgVUoyfCRCLDdBw2/Qs/X4dTTZ3f+BwAA//8D&#10;AFBLAwQKAAAAAAAAACEAoT3zwhETAAAREwAAFAAAAGRycy9tZWRpYS9pbWFnZTEucG5niVBORw0K&#10;GgoAAAANSUhEUgAAAYAAAAGACAYAAACkx7W/AAAAAXNSR0IArs4c6QAAAARnQU1BAACxjwv8YQUA&#10;AAAJcEhZcwAAOw4AADsOAcy2oYMAABKmSURBVHhe7d15jPb7OcfxQ8WuljSxBd0sVaXWiCV2Ipag&#10;QiOWxhI7FUusqQiaoBppbLG0Va1Wi4RU7CWkYi1i+cNOLH+gsZaI5fo5Juc5Tz/PPPP73ddvzty/&#10;6/VK3nFafea+v9fMub5z5twzcw8AAAAAAAAAAAAAAAAAAAAAAAAAAAAAAAAAAAAAAAAAAAAAAAAA&#10;AAAAAAAAAAAAAAAAAAAAAAAAAAAAAAAAAAAAAAAAAAAAAAAAAAAAAAAAAAAAAAAAAAAAAAAAAAAA&#10;AAAAAAAAADfa/0jS0MZLQ5GkCY2XhiJJExovDUWSJjReGookTWi8NBRJmtB4aSiSNKHx0lAkaULj&#10;paFI0oTGS0ORpAmNl4YiSRMaLw1FkiY0XhqKJE1ovDQUSZrQeGkokjSh8dJQJGlC46WhSNKExktD&#10;kaQJjZeGIkkTGi8NRZImNF4aiiRNaLw0FEma0HhpKJI0ofHSUCRpQuOloUjq6SXVU6uPqB5bPfT/&#10;//pJ1Z9W6c+c0tEfr7vx0lAknd7Tq9epLrMsz/Rnt3T0x9uj8dJQJJ3W8lnwVb13ld7Gmo7+eHs1&#10;XhqKpO0tn/Wudcpnykd/vD0bLw1F0raWr3vf7csid7Lla+ZHf7y9Gy8NRdK2tnx2fGH5F6fpbV7W&#10;0R9v78ZLQ5G0rTVfG7/d8mfT27ysoz/e3o2XhiJpW8vLILdavrSS3uZlHf3x9m68NBRJ23IB3JkL&#10;4AZKQ5G0rSdUW215ueTRH2/vxktDkbSt5V90bvXEKr3Nyzr64+3deGkokra1vNRxi+XLIy+q0tu8&#10;rKM/3t6Nl4YiaXtbXip5ykskj/54ezZeGoqk01q+3n1Vy8sjX1qlt3PVjv54ezVeGoqk07vbZ8rL&#10;l0WW/03Xcjz64+3ReGkoknpaflzy8uWP5TPmZSEuLX+9/AvR5f+X/swpHf3xuhsvDUWSJjReGook&#10;TWi8NBRJmtB4aSiSNKHx0lAkaULjpaFI0oTGS0ORpAmNl4YiSRMaLw1FkiY0XhqKJE1ovDQUSZrQ&#10;eGkokjSh8dJQJGlC46WhSNKExktDkaQJjZeGIkkTGi8NRZImNF4aiiRNaLw0FEma0HhpKJI0ofHS&#10;UCRpQuOloUjShMZLQ5GkCY2XhiJJExovDaUzgK3STulsvDSUzgC2Sjuls/HSUDoD2CrtlM7GS0Pp&#10;DGCrtFM6Gy8NpTOArdJO6Wy8NJTOALZKO6Wz8dJQOgPYKu2UzsZLQ+kMYKu0UzobLw2lM4Ct0k7p&#10;bLw0lM4Atko7pbPx0lA6A9gq7ZTOxktD6Qxgq7RTOhsvDaUzgK3STulsvDSUzgC2Sjuls/HSUDoD&#10;2CrtlM7GS0PpDGCrtFM6Gy8NpTOArdJO6Wy8NJTOALZKO6Wz8dJQOgPYKu2UzsZLQ+kMYKu0Uzob&#10;Lw2lM4Ct0k7pbLw0lM4Atko7pbPx0lA6A9gq7ZTOxktD6Qxgq7RTOhsvDaUzgK3STulsvDSUzgC2&#10;Sjuls/HSUDoD2CrtlM7GS0PpDGCrtFM6Gy8NpTOArdJO6Wy8NJTOALZKO6Wz8dJQOgPYKu2UzsZL&#10;Q+kMYKu0UzobLw2lM+jy6v//f5kj7ZTOxktD6Qy6/Ez19Oo9/+8/MUHaKZ2Nl4bSGad7zerx9/7l&#10;WO9Q3fpx9cvVp1WvVN00y/tqeZ9xulvf53s0XhpKZ5xmWSS/WC2zfOLyXwz1tOr2j62ll1bfXL1N&#10;dRMs76PleS3vM5fA6W5/f3c3XhpKZ2z30OoZ1a3zfFI1zfK1/3+tbp1D6serj64eKF9avay6eD7P&#10;rd6qYrtb3797NF4aSmdsk5b/RdMugc+u0hzu1J9UX1W9cXVdbl/+Fy2XwKMqtrl9nt2Nl4bSGes9&#10;rLrT8r9o0iXwG1WawVV6dvV+1Z7utPwvcglsl+bZ2XhpKJ2xzlWW/0UTLoFleaezr+3B1R7utvwv&#10;cglsk2bZ2XhpKJ1xdWuW/0VHvwS+v0rnXtNzqj1cdflf5BJYL82xs/HSUDrjapbl/8wqzfBuHfUS&#10;WL6Gn867tvevuq1d/hc9r3IJXF2aYWfjpaF0xt2dsvwvOuIl8JVVOuuafrPqtnX5X+QSuLo0v87G&#10;S0PpjMt1LP+LjnYJLK/mSedc0+dWnU5d/hctl8BbV1wuza6z8dJQOuPOHl51Lf+LjnIJLK/nT+db&#10;079Vr1F16Vr+F7kE7i7NrbPx0lA6I7v1O3y7O8KPjXhhlc62pm+tuiwzTY9xar5j+HJpZp2Nl4bS&#10;GS9vj8/8L/qR6rHVOVt+rEM629reseqyfEfvD1TpcU7NPwncWZpXZ+OloXTG/S3L//uqNKtTO8Ly&#10;XzylSudb089W3fa8BH6wcgm8vDSrzsZLQ+mM+1j+d/egavkBb+mMa/r4ag8ugeuV5tTZeGkonXEv&#10;y/9qlh/xnM64pr+q9uQSuD5pRp2Nl4bSGffc84jK8r+aF1fpnGv62mpve18Cj67I8+lsvDSUzqaz&#10;/K9u+U1f6ZxrW/5p6zq4BPaXZtPZeGkonU1m+a/zvVU665peUF0nl8C+0lw6Gy8NpbOpluX/rCrN&#10;5NSOuPwfUqWzru1Dquu25yXw/GryJZBm0tl4aSidTWT5r/clVTrvmn63eqC4BPaR5tHZeGkonU1j&#10;+W/zB1U685q+sHoguQT6pVl0Nl4aSmeTPLKy/Nf78CqdeU3/Vb1u9UDb+xK4Kb/8/rqkOXQ2XhpK&#10;Z1NY/tst50vnXtN3VTeFS6BPmkFn46WhdDbBsvw7fnNV6ujL/82rdO61vVt1k+x5CSyvdJpyCaTz&#10;dzZeGkpnR2f5n+bJVTr7mpafqHkTuQROl87e2XhpKJ0dmeV/ur+t0vnX9MnVTeUSOE06d2fjpaF0&#10;dlTLly4s/9N8UpXOv6a/q16husn2vgQeUx1VOnNn46WhdHZEln+Pn6/SDNb0DdU5cAlsk87b2Xhp&#10;KJ0djeXf412qNIO1ndMvV3cJrJfO2tl4aSidHcmy/J9dpXOe2qTlv/iOKs1hTT9anZs9L4Efqo52&#10;CaRzdjZeGkpnR2H593lw9R9VmsWaPrI6Ry6Bq0tn7Gy8NJTOjsDy7/XEKs1iTX9YnTOXwNWk83U2&#10;XhpKZ+fuLSrLv9dvV2kea/qy6tztfQm8bXXu0tk6Gy8NpbNzZvn3+6AqzWNtb1AdgUvgculcnY2X&#10;htLZubL89/G8Ks1kTcsv2TkSl8CdpTN1Nl4aSmfnaFn+z6nSeU5t8vJ/syrNZG3vXR3NnpfAD1fn&#10;egmk83Q2XhpKZ+fG8t/PV1dpLmv61eqoXAIvL52ls/HSUDo7J5b/vv6iSrNZ02dUR+YSuL90js7G&#10;S0Pp7Fy8ZWX57+fxVZrNmv6pepXq6Pa+BN6uOhfpDJ2Nl4bS2Tmw/Pf3U1Waz5q+pZrCJXCv9Pw7&#10;Gy8NpbObbln+e/2NZvnfa5lBms/azukz1w57XgLLx+Y5zDM9987GS0Pp7Caz/K/H8pl7mtGafrKa&#10;aPolkJ53Z+OloXR2U1n+1+NVq3+u0pzW9LHVVJMvgfScOxsvDaWzm2jvv6Es//t8ZpXmtKY/r6ab&#10;+jGbnm9n46WhdHbTWP7X69eqNKs1Ld8/wMyP3fRcOxsvDaWzm8YFcH3ep0pzWtubVrgA9mi8NJTO&#10;bqK9/0aa9mqVO1l+Zk+a0ZqeWzH331ml59vZeGkond1ULoF9vWGVZrO2D6ymm/yChfScOxsvDaWz&#10;m8wlsJ8vr9Jc1vRb1XTTX62Wnndn46WhdHbT7XkJnNu33Xf6oyrNZE2fX022LP/p36Genntn46Wh&#10;dHYOXAK9PqpKs1jTv1evVU1l+d8rPf/OxktD6exc7H0JnPtvZlrjx6o0hzV9ezWVn0p7n3SGzsZL&#10;Q+nsnLgETvfWVTr/2t65msjyv790js7GS0Pp7NzseQkc5Rd1X+Ybq3T2Nb2ommhZ/n4N6f2ls3Q2&#10;XhpKZ+fIJbDNK1R/X6Vzr+kTq2ks/yydp7Px0lA6O1d7XwKPqY7mU6p03jX9TTXNm1eWf5bO1Nl4&#10;aSidnTOXwDq/VKWzrunrq0ks/8ulc3U2XhpKZ+duz0vgBdVRLoF3r9IZ17YsxCmWs35/leZwakdY&#10;/ot0ts7GS0Pp7AhcAnf33VU635qWV0pNYflfTTpfZ+OloXR2FHtfAm9TnavXq/67Smdb04dVEzyy&#10;svyvJp2xs/HSUDo7EpdA9kVVOtOafr+awPJfJ52zs/HSUDo7mj0vgedX53gJ/F6VzrOmL66Obln+&#10;z6rS+U/tiMt/kc7a2XhpKJ0dkUvgPh9apXOs7SHVkVn+26TzdjZeGkpnR7X3JfDo6hwsL2dNZ1jT&#10;91RH9ojK8t8mnbmz8dJQOjuy6ZfAstjSc1/be1RHZfmfJp27s/HSUDo7usmXwNdV6Xmv6cXVUVn+&#10;p0tn72y8NJTOJtjzEvjB6qZeAn9dpee8pk+tjmhZ/h2/Ezk1Zfkv0vk7Gy8NpbMppl0Cn1Cl57qm&#10;f6geVB2N5d8nzaCz8dJQOptk70tg+Vn7N8XPVel5rumbqqN5eGX590lz6Gy8NJTOpplwCbxTlZ7f&#10;2s7llU5XZfn3S7PobLw0lM4m2vMSeF71QF8C31al57amF1ZHsiz/Z1bprKc2dfkv0jw6Gy8NpbOp&#10;jnoJvGb1sio9rzU9rjoKy38/aSadjZeG0tlke18Cj6qu2+dV6fms6Y+ro3hYZfnvJ82ls/HSUDqb&#10;7miXwEuq9FzW9BXVEVj++0uz6Wy8NJTO2PcSeG51XZfAB1TpOaztjapztyz/Z1TpfKdm+d8nzaez&#10;8dJQOuNeR7gEOp7/8qOQz53lf33SjDobLw2lM+6z9yWwvP29vEmVHndt71uds4dWlv/1SXPqbLw0&#10;lM64v3O9BJ5Upcdc069X58zyv35pVp2Nl4bSGS9vz0tgebt7XAJ/VqXHW9NnVedqWf5Pr9K5Ts3y&#10;v7M0r87GS0PpjGx5Pf0vVmlmp/Y5VaePqdLjrOlfqlerztUy03SuU1s+BpaPBbI0s87GS0PpjDvb&#10;458Enly9atXpJ6r0WGt6WnXuOr4Mdms+87+7NLfOxktD6YzLdV4Ceyz/t63SY63t7asj6LoELP+r&#10;SbPrbLw0lM64u45LYI/lv3hqlR5vTT9dHcmpl4Dlf3Vpfp2Nl4bSGVdzyiWw1/J/5eofq/SYa/q4&#10;6mi2XgKW/zpphp2Nl4bSGVe35RLYa/kvPr1Kj7mmv6yOau0lYPmvl+bY2XhpKJ2xzppLYM/lv/iV&#10;Kj3umr6mOrKrXgKW/zZplp2Nl4bSGetd5RLYe/m/V5Ued23L6+eP7m6XgOW/XZpnZ+OloXTGNpdd&#10;Ansv/0XHd7wuv8FsijtdApb/adJMOxsvDaUztkuXwHUs/9evbn3MrX1wNcntl4Dlf7pb57lH46Wh&#10;dMZpbv2O4eUlmdfhS6vb349r+51qoouXzfoO3x63f1x1N14aSmecblkk3T/e4TIfWy0/uC29P6/a&#10;F1RTLe8ry79H+tjqbLw0lM44X8uPbn5Wld6vl/Wf1WtXcKr08dXZeGkonXH+lt/gtfwax+V3+ab3&#10;8e19ZwUd0sdXZ+OloXTGsTyuemGV3tcXvWsFHdLHV2fjpaF0xjE9unpK9Q/Vre/vX6igy60fW3s0&#10;XhpKZxzbK1afWr24Wt7fT6igy+37pLvx0lA6Y46j/Mhnbo60UzobLw2lM4Ct0k7pbLw0lM4Atko7&#10;pbPx0lA6A9gq7ZTOxktD6Qxgq7RTOhsvDaUzgK3STulsvDSUzgC2Sjuls/HSUDoD2CrtlM7GS0Pp&#10;DGCrtFM6Gy8NpTOArdJO6Wy8NJTOALZKO6Wz8dJQOgPYKu2UzsZLQ+kMYKu0UzobLw2lM4Ct0k7p&#10;bLw0lM4Atko7pbPx0lA6A9gq7ZTOxktD6Qxgq7RTOhsvDaUzgK3STulsvDSUzgC2Sjuls/HSUDoD&#10;2CrtlM7GS0PpDGCrtFM6Gy8NpTOArdJO6Wy8NJTOALZKO6Wz8dJQOgPYKu2UzsZLQ+kMYKu0Uzob&#10;Lw2lM4Ct0k7pbLw0lM4Atko7pbPx0lA6A9gq7ZTOxktD6Qxgq7RTOhsvDUWSJjReGookTWi8NBRJ&#10;mtB4aSiSNKHx0lAkaULjpaFI0oTGS0ORpAmNl4YiSRMaLw1FkiY0XhqKJE1ovDQUSZrQeGkokjSh&#10;8dJQJGlC46WhSNKExktDkaQJjZeGIkkTGi8NRZImNF4aiiRNaLw0FEma0HhpKJI0ofHSUCRpQuOl&#10;oUjShMZLQ5GkCY2XhiJJEwIAAAAAAAAAAAAAAAAAAAAAAAAAAAAAAAAAAAAAAAAAAAAAAAAAAAAA&#10;AAAAAAAAAAAAAAAAAAAAAAAAAAAAAAAAAAAAAAAAAAAAAAAAAAAAAAAAAAAAAAAAAAAAAAAAAAAA&#10;AAAA4Ea6557/BXOVhi7LI19fAAAAAElFTkSuQmCCUEsDBAoAAAAAAAAAIQAWwyEcZQMAAGUDAAAU&#10;AAAAZHJzL21lZGlhL2ltYWdlMi5zdmc8c3ZnIHZpZXdCb3g9IjAgMCA5NiA5NiIgeG1sbnM9Imh0&#10;dHA6Ly93d3cudzMub3JnLzIwMDAvc3ZnIiB4bWxuczp4bGluaz0iaHR0cDovL3d3dy53My5vcmcv&#10;MTk5OS94bGluayIgaWQ9Ikljb25zX1dlYkRlc2lnbiIgb3ZlcmZsb3c9ImhpZGRlbiI+PHBhdGgg&#10;ZD0iTTM0LjU5IDY0LjQxIDIzLjE3IDUzIDM0LjU5IDQxLjU5IDM3LjQxIDQ0LjQxIDI4LjgzIDUz&#10;IDM3LjQxIDYxLjU5IDM0LjU5IDY0LjQxWiIvPjxwYXRoIGQ9Ik02MS40MSA2NC40MSA1OC41OSA2&#10;MS41OSA2Ny4xNyA1MyA1OC41OSA0NC40MSA2MS40MSA0MS41OSA3Mi44MyA1MyA2MS40MSA2NC40&#10;MVoiLz48cmVjdCB4PSIzNS40NCIgeT0iNTEuNTQiIHdpZHRoPSIyNC45OSIgaGVpZ2h0PSI0IiB0&#10;cmFuc2Zvcm09Im1hdHJpeCgwLjM4Mjg0NSAtMC45MjM4MTMgMC45MjM4MTMgMC4zODI4NDUgLTE5&#10;Ljg4IDc3LjMzKSIvPjxwYXRoIGQ9Ik04IDE3IDggNzkgODggNzkgODggMTdaTTc3IDIzQzc4LjEw&#10;NDYgMjMgNzkgMjMuODk1NCA3OSAyNSA3OSAyNi4xMDQ2IDc4LjEwNDYgMjcgNzcgMjcgNzUuODk1&#10;NCAyNyA3NSAyNi4xMDQ2IDc1IDI1IDc1IDIzLjg5NTQgNzUuODk1NCAyMyA3NyAyM1pNNzAgMjND&#10;NzEuMTA0NiAyMyA3MiAyMy44OTU0IDcyIDI1IDcyIDI2LjEwNDYgNzEuMTA0NiAyNyA3MCAyNyA2&#10;OC44OTU0IDI3IDY4IDI2LjEwNDYgNjggMjUgNjggMjMuODk1NCA2OC44OTU0IDIzIDcwIDIzWk02&#10;MyAyM0M2NC4xMDQ2IDIzIDY1IDIzLjg5NTQgNjUgMjUgNjUgMjYuMTA0NiA2NC4xMDQ2IDI3IDYz&#10;IDI3IDYxLjg5NTQgMjcgNjEgMjYuMTA0NiA2MSAyNSA2MSAyMy44OTU0IDYxLjg5NTQgMjMgNjMg&#10;MjNaTTgyIDczIDE0IDczIDE0IDMzIDgyIDMzWiIvPjwvc3ZnPlBLAwQUAAYACAAAACEAuv48+uAA&#10;AAALAQAADwAAAGRycy9kb3ducmV2LnhtbEyPTUvDQBCG74L/YRnBW7pZS0OM2ZRS1FMRbAXxtk2m&#10;SWh2NmS3SfrvnZ70Nh8P7zyTr2fbiREH3zrSoBYxCKTSVS3VGr4Ob1EKwgdDlekcoYYrelgX93e5&#10;ySo30SeO+1ALDiGfGQ1NCH0mpS8btMYvXI/Eu5MbrAncDrWsBjNxuO3kUxwn0pqW+EJjetw2WJ73&#10;F6vhfTLTZqlex935tL3+HFYf3zuFWj8+zJsXEAHn8AfDTZ/VoWCno7tQ5UWnIVLxcsXsrUqeQTAS&#10;qZQnRw1JqkAWufz/Q/EL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juy99IwMAAL4HAAAOAAAAAAAAAAAAAAAAAEMCAABkcnMvZTJvRG9jLnht&#10;bFBLAQItAAoAAAAAAAAAIQChPfPCERMAABETAAAUAAAAAAAAAAAAAAAAAJIFAABkcnMvbWVkaWEv&#10;aW1hZ2UxLnBuZ1BLAQItAAoAAAAAAAAAIQAWwyEcZQMAAGUDAAAUAAAAAAAAAAAAAAAAANUYAABk&#10;cnMvbWVkaWEvaW1hZ2UyLnN2Z1BLAQItABQABgAIAAAAIQC6/jz64AAAAAsBAAAPAAAAAAAAAAAA&#10;AAAAAGwcAABkcnMvZG93bnJldi54bWxQSwECLQAUAAYACAAAACEAIlYO7scAAAClAQAAGQAAAAAA&#10;AAAAAAAAAAB5HQAAZHJzL19yZWxzL2Uyb0RvYy54bWwucmVsc1BLBQYAAAAABwAHAL4BAAB3HgAA&#10;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q/wAAAANsAAAAPAAAAZHJzL2Rvd25yZXYueG1sRE/NisIw&#10;EL4L+w5hFryIpgrapRplFYSKHtT1AYZmbMs2k5LE2n37zUHw+PH9rza9aURHzteWFUwnCQjiwuqa&#10;SwW3n/34C4QPyBoby6Tgjzxs1h+DFWbaPvlC3TWUIoawz1BBFUKbSemLigz6iW2JI3e3zmCI0JVS&#10;O3zGcNPIWZIspMGaY0OFLe0qKn6vD6Pg0JjdNr10o/TkZvkxT0fnVj6UGn7230sQgfrwFr/cuVYw&#10;j2Pjl/gD5PofAAD//wMAUEsBAi0AFAAGAAgAAAAhANvh9svuAAAAhQEAABMAAAAAAAAAAAAAAAAA&#10;AAAAAFtDb250ZW50X1R5cGVzXS54bWxQSwECLQAUAAYACAAAACEAWvQsW78AAAAVAQAACwAAAAAA&#10;AAAAAAAAAAAfAQAAX3JlbHMvLnJlbHNQSwECLQAUAAYACAAAACEAYcSqv8AAAADbAAAADwAAAAAA&#10;AAAAAAAAAAAHAgAAZHJzL2Rvd25yZXYueG1sUEsFBgAAAAADAAMAtwAAAPQCA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RExQAAANsAAAAPAAAAZHJzL2Rvd25yZXYueG1sRI9BSwMx&#10;FITvgv8hPMGbzSpW2rVpUVErbaE0rfdH8txd3LwsSWy3/nojFHocZuYbZjLrXSv2FGLjWcHtoABB&#10;bLxtuFKw277djEDEhGyx9UwKjhRhNr28mGBp/YE3tNepEhnCsUQFdUpdKWU0NTmMA98RZ+/LB4cp&#10;y1BJG/CQ4a6Vd0XxIB02nBdq7OilJvOtf5yCpR6v53ph7vXo9/1TPg9Xrz4Ypa6v+qdHEIn6dA6f&#10;2h9WwXAM/1/yD5DTPwAAAP//AwBQSwECLQAUAAYACAAAACEA2+H2y+4AAACFAQAAEwAAAAAAAAAA&#10;AAAAAAAAAAAAW0NvbnRlbnRfVHlwZXNdLnhtbFBLAQItABQABgAIAAAAIQBa9CxbvwAAABUBAAAL&#10;AAAAAAAAAAAAAAAAAB8BAABfcmVscy8ucmVsc1BLAQItABQABgAIAAAAIQBD8QRExQAAANsAAAAP&#10;AAAAAAAAAAAAAAAAAAcCAABkcnMvZG93bnJldi54bWxQSwUGAAAAAAMAAwC3AAAA+QIAAAAA&#10;">
                  <v:imagedata r:id="rId17" o:title="Web design with solid fill"/>
                  <o:lock v:ext="edit" aspectratio="f"/>
                </v:shape>
              </v:group>
            </w:pict>
          </mc:Fallback>
        </mc:AlternateContent>
      </w:r>
      <w:r w:rsidR="00B755C7">
        <w:t xml:space="preserve">Exercise </w:t>
      </w:r>
      <w:r w:rsidR="0006300D">
        <w:t>6</w:t>
      </w:r>
      <w:r w:rsidR="00B755C7">
        <w:t xml:space="preserve"> – </w:t>
      </w:r>
      <w:r w:rsidR="00CC077F">
        <w:t xml:space="preserve">Fahrenheit </w:t>
      </w:r>
      <w:r w:rsidR="00B755C7">
        <w:t xml:space="preserve">to </w:t>
      </w:r>
      <w:r w:rsidR="00CA649F">
        <w:t>Celsius</w:t>
      </w:r>
      <w:r w:rsidR="00B755C7">
        <w:t xml:space="preserve"> </w:t>
      </w:r>
      <w:r w:rsidR="00CC077F">
        <w:t>Converter</w:t>
      </w:r>
    </w:p>
    <w:p w14:paraId="34D74293" w14:textId="5B7C702E" w:rsidR="00DB511C" w:rsidRDefault="00DB511C" w:rsidP="00DB511C">
      <w:pPr>
        <w:pStyle w:val="H2Body"/>
        <w:ind w:left="0"/>
      </w:pPr>
      <w:r>
        <w:t xml:space="preserve">This exercise will involve fetching a double from the user that </w:t>
      </w:r>
      <w:r w:rsidR="00F1751F">
        <w:t>represents a temperature</w:t>
      </w:r>
      <w:r w:rsidR="006A32C8">
        <w:t xml:space="preserve"> in Fahrenheit</w:t>
      </w:r>
      <w:r w:rsidR="00F1751F">
        <w:t>, and will convert</w:t>
      </w:r>
      <w:r w:rsidR="006A32C8">
        <w:t xml:space="preserve"> it into Celsius. </w:t>
      </w:r>
      <w:r w:rsidR="006A32C8">
        <w:fldChar w:fldCharType="begin"/>
      </w:r>
      <w:r w:rsidR="006A32C8">
        <w:instrText xml:space="preserve"> REF _Ref119860763 \h </w:instrText>
      </w:r>
      <w:r w:rsidR="006A32C8">
        <w:fldChar w:fldCharType="separate"/>
      </w:r>
      <w:r w:rsidR="005F7292">
        <w:t xml:space="preserve">Figure </w:t>
      </w:r>
      <w:r w:rsidR="005F7292">
        <w:rPr>
          <w:noProof/>
        </w:rPr>
        <w:t>15</w:t>
      </w:r>
      <w:r w:rsidR="006A32C8">
        <w:fldChar w:fldCharType="end"/>
      </w:r>
      <w:r w:rsidR="006A32C8">
        <w:t xml:space="preserve"> shows an example output of this program.</w:t>
      </w:r>
    </w:p>
    <w:p w14:paraId="0333CF4F" w14:textId="77777777" w:rsidR="006A32C8" w:rsidRPr="00DB511C" w:rsidRDefault="006A32C8" w:rsidP="00DB511C">
      <w:pPr>
        <w:pStyle w:val="H2Body"/>
        <w:ind w:left="0"/>
      </w:pPr>
    </w:p>
    <w:p w14:paraId="6E7BB366" w14:textId="2896710B" w:rsidR="00B755C7" w:rsidRDefault="00B83127" w:rsidP="00B83127">
      <w:pPr>
        <w:pStyle w:val="H2Body"/>
        <w:numPr>
          <w:ilvl w:val="0"/>
          <w:numId w:val="19"/>
        </w:numPr>
      </w:pPr>
      <w:r>
        <w:t>Create a</w:t>
      </w:r>
      <w:r w:rsidR="000B13F6">
        <w:t xml:space="preserve"> class named </w:t>
      </w:r>
      <w:r w:rsidR="000B13F6">
        <w:rPr>
          <w:b/>
          <w:bCs/>
        </w:rPr>
        <w:t>TempConverter</w:t>
      </w:r>
      <w:r w:rsidR="000B13F6">
        <w:t xml:space="preserve"> and add a main method to it</w:t>
      </w:r>
    </w:p>
    <w:p w14:paraId="13174FE3" w14:textId="07BB9169" w:rsidR="000B13F6" w:rsidRDefault="000B13F6" w:rsidP="00B83127">
      <w:pPr>
        <w:pStyle w:val="H2Body"/>
        <w:numPr>
          <w:ilvl w:val="0"/>
          <w:numId w:val="19"/>
        </w:numPr>
      </w:pPr>
      <w:r>
        <w:t>Prompt the user to enter a temperature in Fahrenheit as a double</w:t>
      </w:r>
      <w:r w:rsidR="00CC077F">
        <w:t xml:space="preserve"> (store this input in a double variable)</w:t>
      </w:r>
    </w:p>
    <w:p w14:paraId="132AC9F5" w14:textId="0D63E31F" w:rsidR="000B13F6" w:rsidRPr="00E33FBD" w:rsidRDefault="000B13F6" w:rsidP="00B83127">
      <w:pPr>
        <w:pStyle w:val="H2Body"/>
        <w:numPr>
          <w:ilvl w:val="0"/>
          <w:numId w:val="19"/>
        </w:numPr>
      </w:pPr>
      <w:r w:rsidRPr="00FE3849">
        <w:rPr>
          <w:b/>
          <w:bCs/>
        </w:rPr>
        <w:t>Store</w:t>
      </w:r>
      <w:r>
        <w:t xml:space="preserve"> the user input in a </w:t>
      </w:r>
      <w:r>
        <w:rPr>
          <w:b/>
          <w:bCs/>
        </w:rPr>
        <w:t>double</w:t>
      </w:r>
      <w:r>
        <w:t xml:space="preserve"> variable named </w:t>
      </w:r>
      <w:r w:rsidR="00F1751F">
        <w:rPr>
          <w:b/>
          <w:bCs/>
        </w:rPr>
        <w:t>fahrenheit</w:t>
      </w:r>
    </w:p>
    <w:p w14:paraId="43C7A358" w14:textId="0830F7BF" w:rsidR="00E33FBD" w:rsidRDefault="00E33FBD" w:rsidP="00B83127">
      <w:pPr>
        <w:pStyle w:val="H2Body"/>
        <w:numPr>
          <w:ilvl w:val="0"/>
          <w:numId w:val="19"/>
        </w:numPr>
      </w:pPr>
      <w:r w:rsidRPr="00FE3849">
        <w:t xml:space="preserve">Convert </w:t>
      </w:r>
      <w:r w:rsidR="00FE3849" w:rsidRPr="00FE3849">
        <w:t xml:space="preserve">the </w:t>
      </w:r>
      <w:r w:rsidR="00F1751F">
        <w:t>Fahrenheit</w:t>
      </w:r>
      <w:r w:rsidR="00FE3849" w:rsidRPr="00FE3849">
        <w:t xml:space="preserve"> value entered into </w:t>
      </w:r>
      <w:r w:rsidR="00F1751F">
        <w:t>Celsius</w:t>
      </w:r>
      <w:r w:rsidR="00FE3849" w:rsidRPr="00FE3849">
        <w:t xml:space="preserve"> (search for the formula online and see if you can implement it into code)</w:t>
      </w:r>
    </w:p>
    <w:p w14:paraId="70A7B749" w14:textId="77777777" w:rsidR="00115DDC" w:rsidRDefault="00F1751F" w:rsidP="00B83127">
      <w:pPr>
        <w:pStyle w:val="H2Body"/>
        <w:numPr>
          <w:ilvl w:val="0"/>
          <w:numId w:val="19"/>
        </w:numPr>
      </w:pPr>
      <w:r>
        <w:t>Print out the Celsius value to the console</w:t>
      </w:r>
    </w:p>
    <w:p w14:paraId="074079B8" w14:textId="67D4FAD5" w:rsidR="00F1751F" w:rsidRDefault="00115DDC" w:rsidP="00115DDC">
      <w:pPr>
        <w:pStyle w:val="H2Body"/>
        <w:ind w:left="360"/>
      </w:pPr>
      <w:r w:rsidRPr="00AC00FA">
        <w:rPr>
          <w:noProof/>
        </w:rPr>
        <w:drawing>
          <wp:inline distT="0" distB="0" distL="0" distR="0" wp14:anchorId="102AFD11" wp14:editId="5C3B3E61">
            <wp:extent cx="5375069" cy="857885"/>
            <wp:effectExtent l="19050" t="19050" r="16510"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5375069" cy="857885"/>
                    </a:xfrm>
                    <a:prstGeom prst="rect">
                      <a:avLst/>
                    </a:prstGeom>
                    <a:ln w="19050">
                      <a:solidFill>
                        <a:schemeClr val="tx1"/>
                      </a:solidFill>
                    </a:ln>
                  </pic:spPr>
                </pic:pic>
              </a:graphicData>
            </a:graphic>
          </wp:inline>
        </w:drawing>
      </w:r>
    </w:p>
    <w:p w14:paraId="4C8FA932" w14:textId="77777777" w:rsidR="00115DDC" w:rsidRDefault="00115DDC" w:rsidP="00115DDC">
      <w:pPr>
        <w:pStyle w:val="H2Body"/>
        <w:ind w:left="360"/>
      </w:pPr>
    </w:p>
    <w:p w14:paraId="74734310" w14:textId="2B52837B" w:rsidR="0006300D" w:rsidRPr="00115DDC" w:rsidRDefault="0006300D" w:rsidP="00B83127">
      <w:pPr>
        <w:pStyle w:val="H2Body"/>
        <w:numPr>
          <w:ilvl w:val="0"/>
          <w:numId w:val="19"/>
        </w:numPr>
      </w:pPr>
      <w:r>
        <w:t xml:space="preserve">Create a function to perform the conversion and test it from </w:t>
      </w:r>
      <w:r w:rsidRPr="00115DDC">
        <w:rPr>
          <w:b/>
          <w:bCs/>
        </w:rPr>
        <w:t>main</w:t>
      </w:r>
    </w:p>
    <w:p w14:paraId="31DB0EB2" w14:textId="77777777" w:rsidR="00115DDC" w:rsidRDefault="00115DDC" w:rsidP="00115DDC">
      <w:pPr>
        <w:pStyle w:val="HTMLPreformatted"/>
        <w:shd w:val="clear" w:color="auto" w:fill="2B2B2B"/>
        <w:ind w:left="360"/>
        <w:rPr>
          <w:color w:val="A9B7C6"/>
        </w:rPr>
      </w:pPr>
      <w:r>
        <w:rPr>
          <w:color w:val="CC7832"/>
        </w:rPr>
        <w:t xml:space="preserve">static double </w:t>
      </w:r>
      <w:r>
        <w:rPr>
          <w:color w:val="FFC66D"/>
        </w:rPr>
        <w:t>convertToCelsius</w:t>
      </w:r>
      <w:r>
        <w:rPr>
          <w:color w:val="A9B7C6"/>
        </w:rPr>
        <w:t>(</w:t>
      </w:r>
      <w:r>
        <w:rPr>
          <w:color w:val="CC7832"/>
        </w:rPr>
        <w:t xml:space="preserve">double </w:t>
      </w:r>
      <w:r>
        <w:rPr>
          <w:color w:val="A9B7C6"/>
        </w:rPr>
        <w:t>fahrenheit)</w:t>
      </w:r>
    </w:p>
    <w:p w14:paraId="178ABF28" w14:textId="77777777" w:rsidR="00115DDC" w:rsidRPr="00FE3849" w:rsidRDefault="00115DDC" w:rsidP="00115DDC">
      <w:pPr>
        <w:pStyle w:val="H2Body"/>
        <w:ind w:left="720"/>
      </w:pPr>
    </w:p>
    <w:p w14:paraId="03BBB6B1" w14:textId="2319C20C" w:rsidR="00AC00FA" w:rsidRDefault="00AC00FA" w:rsidP="00AC00FA">
      <w:pPr>
        <w:pStyle w:val="H2Body"/>
        <w:ind w:left="720"/>
      </w:pPr>
    </w:p>
    <w:p w14:paraId="583D8491" w14:textId="7E0AD2E7" w:rsidR="00AC00FA" w:rsidRDefault="00AC00FA" w:rsidP="00AC00FA">
      <w:pPr>
        <w:pStyle w:val="H2Body"/>
        <w:keepNext/>
        <w:ind w:left="0"/>
      </w:pPr>
    </w:p>
    <w:p w14:paraId="44745D01" w14:textId="048CF5E1" w:rsidR="00B755C7" w:rsidRDefault="00AC00FA" w:rsidP="00AC00FA">
      <w:pPr>
        <w:pStyle w:val="Caption"/>
        <w:jc w:val="center"/>
      </w:pPr>
      <w:bookmarkStart w:id="16" w:name="_Ref119860763"/>
      <w:r>
        <w:t xml:space="preserve">Figure </w:t>
      </w:r>
      <w:fldSimple w:instr=" SEQ Figure \* ARABIC ">
        <w:r w:rsidR="005F7292">
          <w:rPr>
            <w:noProof/>
          </w:rPr>
          <w:t>15</w:t>
        </w:r>
      </w:fldSimple>
      <w:bookmarkEnd w:id="16"/>
      <w:r>
        <w:t xml:space="preserve"> Exercise 5 Example Output</w:t>
      </w:r>
    </w:p>
    <w:p w14:paraId="2EC1682B" w14:textId="77777777" w:rsidR="0006300D" w:rsidRPr="0006300D" w:rsidRDefault="0006300D" w:rsidP="0006300D"/>
    <w:p w14:paraId="1324EC53" w14:textId="5F3C70A5" w:rsidR="00DC500B" w:rsidRPr="00DC500B" w:rsidRDefault="00DC500B" w:rsidP="00DC500B"/>
    <w:p w14:paraId="6EBA84E4" w14:textId="2CBA5CF5" w:rsidR="008D644A" w:rsidRDefault="0006300D" w:rsidP="00F81C13">
      <w:pPr>
        <w:pStyle w:val="Heading1"/>
      </w:pPr>
      <w:r>
        <w:rPr>
          <w:b w:val="0"/>
          <w:bCs/>
          <w:noProof/>
        </w:rPr>
        <mc:AlternateContent>
          <mc:Choice Requires="wpg">
            <w:drawing>
              <wp:anchor distT="0" distB="0" distL="114300" distR="114300" simplePos="0" relativeHeight="251720704" behindDoc="0" locked="0" layoutInCell="1" allowOverlap="1" wp14:anchorId="3703B18F" wp14:editId="69C50BB1">
                <wp:simplePos x="0" y="0"/>
                <wp:positionH relativeFrom="column">
                  <wp:posOffset>-733839</wp:posOffset>
                </wp:positionH>
                <wp:positionV relativeFrom="paragraph">
                  <wp:posOffset>-50855</wp:posOffset>
                </wp:positionV>
                <wp:extent cx="540000" cy="540000"/>
                <wp:effectExtent l="0" t="0" r="0" b="0"/>
                <wp:wrapNone/>
                <wp:docPr id="60" name="Group 60"/>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61"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2"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1A7035CF" id="Group 60" o:spid="_x0000_s1026" style="position:absolute;margin-left:-57.8pt;margin-top:-4pt;width:42.5pt;height:42.5pt;z-index:251720704"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LrdmHwMAAL4HAAAOAAAAZHJzL2Uyb0RvYy54bWykVW1P&#10;2zAQ/j5p/8Hyd0jaUQZRW7SVgSZNG4JN++w4TmLh2JbtNu2/353zUgqMTYBEasd3zz335O48v9g2&#10;imyE89LoBZ0cp5QIzU0hdbWgv35eHZ1R4gPTBVNGiwXdCU8vlu/fzVubiampjSqEIwCifdbaBa1D&#10;sFmSeF6LhvljY4WGw9K4hgXYuiopHGsBvVHJNE1Pk9a4wjrDhffw9rI7pMuIX5aChx9l6UUgakGB&#10;W4hPF585PpPlnGWVY7aWvKfBXsGiYVJD0BHqkgVG1k4+gWokd8abMhxz0ySmLCUXMQfIZpI+yuba&#10;mbWNuVRZW9lRJpD2kU6vhuXfN9fO3tkbB0q0tgIt4g5z2ZauwV9gSbZRst0omdgGwuHl7CSFP0o4&#10;HPXrKCmvQfcnXrz+8qJfMgRNDqi0ForD7/P3b8v/rmZWRFl9BvnfOCKLBT2dUKJZAzV6C1XDdKVE&#10;Rm7NWheiICvjNBQ5mWHBIB3wG0XzmQf93qbYmDnLrPPhWpiG4GJBoQZ0gZRifbHNNx+AA9gPdhjY&#10;GyWLK6lU3LgqXylHNgyK/nO6uvp0jrTB5cBMaTTWBt26Y3wDyg/5xFXYKYF2St+KEoSCbz6NTGKL&#10;ijEO41zoMOmOalaILvwslkcfHZsaPSKXCIjIJcQfsXuAwbIDGbA7mN4eXUXs8NE5fYlY5zx6xMhG&#10;h9G5kdq45wAUZNVH7uwHkTppUKXcFDsoIxfUynSDhmleG5gzPLjojFZQwsu5lTyD/76XYfWklv89&#10;88ArrJ2gPUjzXxgNc/drewRjx7Igc6lk2MURCjkjKb25kRzLGDcP2mI6tAUcY1RyQkkhPIfkfosc&#10;l7LSpJWhJrG8CH4fzHnA6VChXiX/Zvi9Ry0Pz+L2IH6upMW6xK+E6z5TiPlo8D0jVjdULw1fN1CR&#10;3S3hhIKkjfa1tJ4Sl4kmF9D07msRPy60huPYZEAO1sGJwOuB6J4M0v5Lr3+YnKUzSmAMdqsINEzJ&#10;k9OP5+dwilOyXyP4MO32vTz0/IvtHuXqaMQlsIolGS+JCNtfaHgLPdxHq/21u/wDAAD//wMAUEsD&#10;BAoAAAAAAAAAIQDU5lnSzhEAAM4RAAAUAAAAZHJzL21lZGlhL2ltYWdlMS5wbmeJUE5HDQoaCgAA&#10;AA1JSERSAAABgAAAAYAIBgAAAKTHtb8AAAABc1JHQgCuzhzpAAAABGdBTUEAALGPC/xhBQAAAAlw&#10;SFlzAAA7DgAAOw4BzLahgwAAEWNJREFUeF7t3WeIbvtZxuETI3ZjCAEbalDyQSMaC0EsGDtiIRox&#10;IpagERvqEQtWDGIBNUYJNqxorFg+hIg9ihKxRkXJB7ti+aAJdkUsz8rOcPbZ594zs9b7rDnzrue6&#10;4EdOyt7vu+7Z/P9zZu/MeQAAAAAAAAAAAAAAAAAAAAAAAAAAAAAAAAAAAAAAAAAAAAAAAAAAAAAA&#10;AAAAAAAAAAAAAAAAAAAAAAAAAAAAAAAAAAAAAAAAAAAAAAAAAAAAAAAAAAAAAAAAAAAAAAAAAAAA&#10;AAAAgFvt/yRpaOOlUSRpQuOlUSRpQuOlUSRpQuOlUSRpQuOlUSRpQuOlUSRpQuOlUSRpQuOlUSRp&#10;QuOlUSRpQuOlUSRpQuOlUSRpQuOlUSRpQuOlUSRpQuOlUSRpQuOlUSRpQuOlUSRpQuOlUSRpQuOl&#10;USRpQuOlUSRpQuOlUSRpQuOlUSRpQuOlUSRpQuOlUSRpQuOlUST19LLq+dUzqqdWT3r1Xz+3+vMq&#10;/ZhTOvrrdTdeGkXS6X1v9fjqMsvhmX7slo7+ens0XhpF0mktnwVf19Or9HOs6eivt1fjpVEkbW/5&#10;rHetUz5TPvrr7dl4aRRJ21q+7n3Vl0XuZ8vXzI/+ens3XhpF0ra2fHZ8YfmN0/RzXtbRX2/vxkuj&#10;SNrWmq+N32v5sennvKyjv97ejZdGkbSt5Y9BbrV8aSX9nJd19Nfbu/HSKJK25QK4PxfALZRGkbSt&#10;Z1dbbfnjkkd/vb0bL40iaVvLb3Ru9WCVfs7LOvrr7d14aRRJ21r+qOMWy5dHXlKln/Oyjv56ezde&#10;GkXS9rb8UclT/ojk0V9vz8ZLo0g6reXr3de1/PHIV1bp57luR3+9vRovjSLp9K76THn5ssjyv+k6&#10;HI/+ens0XhpFUk/Lt0tevvyxfMa8HIhLy18vvyG6/Hfpx5zS0V+vu/HSKJI0ofHSKJI0ofHSKJI0&#10;ofHSKJI0ofHSKJI0ofHSKJI0ofHSKJI0ofHSKJI0ofHSKJI0ofHSKJI0ofHSKJI0ofHSKJI0ofHS&#10;KJI0ofHSKJI0ofHSKJI0ofHSKJI0ofHSKJI0ofHSKJI0ofHSKJI0ofHSKJI0ofHSKJI0ofHSKJI0&#10;ofHSKJI0ofHSKJI0ofHSKJ0BbJXOlM7GS6N0BrBVOlM6Gy+N0hnAVulM6Wy8NEpnAFulM6Wz8dIo&#10;nQFslc6UzsZLo3QGsFU6UzobL43SGcBW6UzpbLw0SmcAW6UzpbPx0iidAWyVzpTOxkujdAawVTpT&#10;OhsvjdIZwFbpTOlsvDRKZwBbpTOls/HSKJ0BbJXOlM7GS6N0BrBVOlM6Gy+N0hnAVulM6Wy8NEpn&#10;AFulM6Wz8dIonQFslc6UzsZLo3QGsFU6UzobL43SGcBW6UzpbLw0SmcAW6UzpbPx0iidAWyVzpTO&#10;xkujdAawVTpTOhsvjdIZwFbpTOlsvDRKZwBbpTOls/HSKJ0BbJXOlM7GS6N0BrBVOlM6Gy+N0hnA&#10;VulM6Wy8NEpnAFulM6Wz8dIonQFslc6UzsZLo3QGsFU6UzobL43SGcBW6UzpbLw0SmcAW6UzpbPx&#10;0iidQZfXe/W/Mkc6UzobL43SGXT5hep7q/d61b9jgnSmdDZeGqUzTvf46hl3/nKsd67u/nX169Wn&#10;VK9Z3TbTP1ad7v6Y79F4aZTOOM1y+P9UtWz54PIfDPWC6t5fW0uvrL6xevvqNlg+Rsv7esmr/h2n&#10;uvfj3d14aZTO2O7uw/+iiZfA8rX/f6vu3iH109VHVY+Wi8P/IpfA6e7ec4/GS6N0xjbp8L9o2iXw&#10;mVXa4X79WfXl1ZtXN+Xew/8il8Bp0qadjZdG6Yz1Ljv8L5p0CfxOlTa4Tj9YvV+1p/sd/he5BLZL&#10;e3Y2XhqlM9a5zuF/0YRLYDm807Ov7XHVHq46/C9yCWyTtuxsvDRKZ1zfmsP/oqNfAi+s0nOv6Yeq&#10;PVz38L/IJbBe2rGz8dIonXE9Ww7/i456CSxfw0/Pu7b3r7qtPfwvcgmskzbsbLw0Smdc7ZTD/6Ij&#10;XgJfVqVnXdPvVt22Hv4XuQSuL+3X2XhplM64XMfhf9HRLoHlT/Ok51zTZ1WdTj38L3IJXE/arrPx&#10;0iidcX+dh/9FR7kElj/Pn55vTf9evX7Vpevwv8glcLW0W2fjpVE6I9vj8L/oCN+K4MVVerY1fUvV&#10;5dlVeo1TcwlcLm3W2XhplM54pD0P/5dVy89/zpZv65CebW3vUnVaDuv0OqfmEri/tFdn46VROuPh&#10;HP5Xe16Vnm9Nv1jtwSVws9JWnY2XRumMhzj8r/bYavkGb+kZ1/Rx1V5cAjcn7dTZeGmUzrjD4X89&#10;y7d4Ts+4pr+p9uYSuBlpo87GS6N0hsN/jZdW6TnX9FXVTXAJ7C/t09l4aZTOpnP4X9/yT/pKz7m2&#10;t65uiktgX2mbzsZLo3Q2mcN/ne+p0rOu6cerm+YS2E/apbPx0iidTeXwX+eJVXrWtX1I9WhwCewj&#10;bdLZeGmUziZy+K/3hVV63jX9YfVocgn0S3t0Nl4apbNpHP7bvLxKz7ymz6sebS6BXmmLzsZLo3Q2&#10;icN/mw+v0jOv6X+qJ1S3gUugT9qhs/HSKJ1N4fDfrmO376xuE5dAj7RBZ+OlUTqbwOG/3ZOr9Nxr&#10;e/fqtnEJnC49f2fjpVE6OzqH/2m+tkrPvqZfrW4rl8Bp0rN3Nl4apbMjc/if7u+r9Pxr+qTqNnMJ&#10;bJeeu7Px0iidHZXD/3SfWKXnX9M/VI+pbjuXwDbpmTsbL43S2RE5/Hv8cpU2WNPXVefCJbBeet7O&#10;xkujdHY0Dv8eT6vSBmt72+qcuATWSc/a2XhplM6OxOHf59urtMOaXlSdI5fA9aXn7Gy8NEpnR+Hw&#10;7/O46r+qtMWaPqI6Vy6B60nP2Nl4aZTOjsDh3+vBKm2xpj+uzp1L4Grp+TobL43S2blz+Pf7/Srt&#10;saYvro7AJXC59GydjZdG6eycOfz7fVCV9ljbm1RH4RK4v/RcnY2XRunsXDn89/GjVdpkTd9fHY1L&#10;IEvP1Nl4aZTOzpHDfx9vVaVN1vb06ohcAo+Unqez8dIonZ0bh/9+nlulXdb0m9WRuQQeLj1LZ+Ol&#10;UTo7Jw7/ff1VlbZZ06dVR+cSeEh6js7GS6N0di4c/vv6mCpts6Z/rl67msAlcEd6hs7GS6N0dg4c&#10;/vv7uSrts6ZvriZxCeT339l4aZTObjuH//6eWqV91vaO1TTTL4H03jsbL43S2W3m8L8Zy2fuaaM1&#10;/Ww11eRLIL3vzsZLo3R2Wzn8b8brVP9SpZ3W9KxqsqmXQHrPnY2XRunsNnL435xPr9JOa/rLipmX&#10;QHq/nY2XRunstnH436zfqtJWa1r+/wPcMe0SSO+1s/HSKJ3dRhM/k3o0vE+VdlrbW1bM/OQlvdfO&#10;xkujdHZbuQT2t3zPnrTRmn6kYu7fuab329l4aZTObjOXwH7etErbrO0Dq+mmHv6L9J47Gy+N0tlt&#10;5xLYx5dUaZc1/V413eTDf5Hed2fjpVE6OwcugX5/UqVN1vQ51WTTD/9Feu+djZdG6excuAT6fGSV&#10;tljTf1ZvWE3l8L8jvf/OxkujdHZOXAI9XlSlHdb0bdVUDv+HpGfobLw0SmfnxiVwmrer0vOv7WnV&#10;RA7/h0vP0dl4aZTOzpFLYLuvr9Kzr2na3zFdcPg/UnqWzsZLo3R2rlwC6z2m+scqPfeaPqGaxuGf&#10;pefpbLw0SmfnzCWwzidX6XnX9HfVNA7/+0vP1Nl4aZTOzp1L4Pp+rUrPuqavqSZx+F8uPVdn46VR&#10;OjsCl8DV3qNKz7i2J1dTOPyvlp6ts/HSKJ0dhUvgct9Vpedb009WUzj8ryc9X2fjpVE6OxKXQPaE&#10;6n+r9Gxr+rBqAof/9aVn7Gy8NEpnR+MSeKTPr9Izrenl1QQO/3XSc3Y2XhqlsyNyCTzcH1Xpedb0&#10;BdXROfzXS8/a2XhplM6OyiVwx4dW6TnW9sTqyBz+26Tn7Wy8NEpnR+YSeOCBn6jSM6zpu6sjc/hv&#10;l565s/HSKJ0d3eRL4G2q9N7X9p7VUTn8T5Oeu7Px0iidTTD1EvjqKr3vNb20OiqH/+nSs3c2Xhql&#10;sykmXgJ/W6X3vKbnVEfk8O+Rnr+z8dIonU0y6RL4+Cq91zW9onpsdTQO/z5pg87GS6N0Ns2US+CX&#10;qvQ+1/QN1dE4/HulHTobL43S2URHvwTetUrvb21PqY7E4d8vbdHZeGmUzqY68iXwrVV6b2t6cXUk&#10;Dv99pD06Gy+N0tlkR7wE3qD6jyq9rzU9szoKh/9+0iadjZdG6Wy6o10Cn12l97OmP62OwuG/r7RL&#10;Z+OlUTrjWJfAciil97KmL62OwOG/v7RNZ+OlUTrjjiNcAh9Qpfewtjerzp3D/2akfTobL43SGQ85&#10;90vgh6v0+mt6YXXuHP43J23U2XhplM54uHO9BN6iSq+7tvetzpnD/2alnTobL43SGY90jpfAV1Tp&#10;Ndf029U5c/jfvLRVZ+OlUTojO7dL4C+q9Hpr+ozqXDn8Hx1pr87GS6N0xv3tdQk8WHX66Cq9zpr+&#10;tXrd6lw9u0rPdWoO/8ulzTobL43SGZfrvgSeX3X7mSq91ppeUJ27Zdv0bFtz+F8t7dbZeGmUzrha&#10;1yWwx+H/DlV6rbW9U3UEXZeAw/960nadjZdG6YzrOfUS2OPwX3xTlV5vTT9fHcmpl4DD//rSfp2N&#10;l0bpjOvbegnsdfi/VvVPVXrNNX1sdTRbLwGH/zppw87GS6N0xjprL4G9Dv/Fp1bpNdf019VRrb0E&#10;HP7rpR07Gy+N0hnrXfcS2PPwX/xGlV53TV9ZHdl1LwGH/zZpy87GS6N0xjZXXQJ7H/7vXaXXXduT&#10;qqO76hJw+G+X9uxsvDRKZ2x3v0tg78N/8X1Veu01/Vg1xf0uAYf/adKmnY2XRumM09x7CdzE4f/G&#10;1d2vubUPria59xJw+J/u7j33aLw0Smec7uISuInDf/FF1b0fx7X9QTXRxSXg8O9x76+r7sZLo3RG&#10;j+VbEdyUZ1XLN25LH8/r9rnVVM+tHP490q+tzsZLo3TG+Vq+dfMPVOnjeln/Xb1RBadKv746Gy+N&#10;0hnnb/kneC3/GMfln+WbPsb39h0VdEi/vjobL43SGcfyzOrFVfpYX/RuFXRIv746Gy+N0hnH9JTq&#10;edUrqrs/3r9SQZe7f23t0XhplM44tteonlO9tFo+3jf5m9Uc373nSXfjpVE6Y46jfMtnbo90pnQ2&#10;XhqlM4Ct0pnS2XhplM4AtkpnSmfjpVE6A9gqnSmdjZdG6Qxgq3SmdDZeGqUzgK3SmdLZeGmUzgC2&#10;SmdKZ+OlUToD2CqdKZ2Nl0bpDGCrdKZ0Nl4apTOArdKZ0tl4aZTOALZKZ0pn46VROgPYKp0pnY2X&#10;RukMYKt0pnQ2XhqlM4Ct0pnS2XhplM4AtkpnSmfjpVE6A9gqnSmdjZdG6Qxgq3SmdDZeGqUzgK3S&#10;mdLZeGmUzgC2SmdKZ+OlUToD2CqdKZ2Nl0bpDGCrdKZ0Nl4apTOArdKZ0tl4aZTOALZKZ0pn46VR&#10;OgPYKp0pnY2XRukMYKt0pnQ2XhqlM4Ct0pnS2XhplM4AtkpnSmfjpVE6A9gqnSmdjZdG6Qxgq3Sm&#10;dDZeGkWSJjReGkWSJjReGkWSJjReGkWSJjReGkWSJjReGkWSJjReGkWSJjReGkWSJjReGkWSJjRe&#10;GkWSJjReGkWSJjReGkWSJjReGkWSJjReGkWSJjReGkWSJjReGkWSJjReGkWSJjReGkWSJjReGkWS&#10;JjReGkWSJjReGkWSJjReGkWSJjReGkWSJjReGkWSJgQAAAAAAAAAAAAAAAAAAAAAAAAAAAAAAAAA&#10;AAAAAAAAAAAAAAAAAAAAAAAAAAAAAAAAAAAAAAAAAAAAAAAAAAAAAAAAAAAAAAAAAAAAAAAAAAAA&#10;AAAAAAAAAAAAAAAAAAAAAAAAwK30wAP/D6Kpd0N3XmLUAAAAAElFTkSuQmCCUEsDBAoAAAAAAAAA&#10;IQAWwyEcZQMAAGUDAAAUAAAAZHJzL21lZGlhL2ltYWdlMi5zdmc8c3ZnIHZpZXdCb3g9IjAgMCA5&#10;NiA5NiIgeG1sbnM9Imh0dHA6Ly93d3cudzMub3JnLzIwMDAvc3ZnIiB4bWxuczp4bGluaz0iaHR0&#10;cDovL3d3dy53My5vcmcvMTk5OS94bGluayIgaWQ9Ikljb25zX1dlYkRlc2lnbiIgb3ZlcmZsb3c9&#10;ImhpZGRlbiI+PHBhdGggZD0iTTM0LjU5IDY0LjQxIDIzLjE3IDUzIDM0LjU5IDQxLjU5IDM3LjQx&#10;IDQ0LjQxIDI4LjgzIDUzIDM3LjQxIDYxLjU5IDM0LjU5IDY0LjQxWiIvPjxwYXRoIGQ9Ik02MS40&#10;MSA2NC40MSA1OC41OSA2MS41OSA2Ny4xNyA1MyA1OC41OSA0NC40MSA2MS40MSA0MS41OSA3Mi44&#10;MyA1MyA2MS40MSA2NC40MVoiLz48cmVjdCB4PSIzNS40NCIgeT0iNTEuNTQiIHdpZHRoPSIyNC45&#10;OSIgaGVpZ2h0PSI0IiB0cmFuc2Zvcm09Im1hdHJpeCgwLjM4Mjg0NSAtMC45MjM4MTMgMC45MjM4&#10;MTMgMC4zODI4NDUgLTE5Ljg4IDc3LjMzKSIvPjxwYXRoIGQ9Ik04IDE3IDggNzkgODggNzkgODgg&#10;MTdaTTc3IDIzQzc4LjEwNDYgMjMgNzkgMjMuODk1NCA3OSAyNSA3OSAyNi4xMDQ2IDc4LjEwNDYg&#10;MjcgNzcgMjcgNzUuODk1NCAyNyA3NSAyNi4xMDQ2IDc1IDI1IDc1IDIzLjg5NTQgNzUuODk1NCAy&#10;MyA3NyAyM1pNNzAgMjNDNzEuMTA0NiAyMyA3MiAyMy44OTU0IDcyIDI1IDcyIDI2LjEwNDYgNzEu&#10;MTA0NiAyNyA3MCAyNyA2OC44OTU0IDI3IDY4IDI2LjEwNDYgNjggMjUgNjggMjMuODk1NCA2OC44&#10;OTU0IDIzIDcwIDIzWk02MyAyM0M2NC4xMDQ2IDIzIDY1IDIzLjg5NTQgNjUgMjUgNjUgMjYuMTA0&#10;NiA2NC4xMDQ2IDI3IDYzIDI3IDYxLjg5NTQgMjcgNjEgMjYuMTA0NiA2MSAyNSA2MSAyMy44OTU0&#10;IDYxLjg5NTQgMjMgNjMgMjNaTTgyIDczIDE0IDczIDE0IDMzIDgyIDMzWiIvPjwvc3ZnPlBLAwQU&#10;AAYACAAAACEAVKCEmeEAAAAKAQAADwAAAGRycy9kb3ducmV2LnhtbEyPzWrDMBCE74W+g9hCb47k&#10;hvzgWg4htD2FQpNC6U2xNraJtTKWYjtv3+2pve3uDLPf5JvJtWLAPjSeNKQzBQKp9LahSsPn8TVZ&#10;gwjRkDWtJ9RwwwCb4v4uN5n1I33gcIiV4BAKmdFQx9hlUoayRmfCzHdIrJ1970zkta+k7c3I4a6V&#10;T0otpTMN8YfadLirsbwcrk7D22jG7Tx9GfaX8+72fVy8f+1T1PrxYdo+g4g4xT8z/OIzOhTMdPJX&#10;skG0GpI0XSzZy9OaS7EjmSs+nDSsVgpkkcv/FYofAAAA//8DAFBLAwQUAAYACAAAACEAIlYO7scA&#10;AAClAQAAGQAAAGRycy9fcmVscy9lMm9Eb2MueG1sLnJlbHO8kLFqAzEMhvdC3sFo7/nuhlJKfFlK&#10;IWtIH0DYOp/JWTaWG5q3j2mWBgLdOkri//4PbXffcVVnKhISGxi6HhSxTS6wN/B5/Hh+BSUV2eGa&#10;mAxcSGA3bZ62B1qxtpAsIYtqFBYDS635TWuxC0WULmXidplTiVjbWLzOaE/oSY99/6LLbwZMd0y1&#10;dwbK3o2gjpfcmv9mp3kOlt6T/YrE9UGFDrF1NyAWT9VAJBfwthw7OXvQjx2G/3EYusw/DvruudMV&#10;AAD//wMAUEsBAi0AFAAGAAgAAAAhAKjWx6gTAQAASQIAABMAAAAAAAAAAAAAAAAAAAAAAFtDb250&#10;ZW50X1R5cGVzXS54bWxQSwECLQAUAAYACAAAACEAOP0h/9YAAACUAQAACwAAAAAAAAAAAAAAAABE&#10;AQAAX3JlbHMvLnJlbHNQSwECLQAUAAYACAAAACEAGy63Zh8DAAC+BwAADgAAAAAAAAAAAAAAAABD&#10;AgAAZHJzL2Uyb0RvYy54bWxQSwECLQAKAAAAAAAAACEA1OZZ0s4RAADOEQAAFAAAAAAAAAAAAAAA&#10;AACOBQAAZHJzL21lZGlhL2ltYWdlMS5wbmdQSwECLQAKAAAAAAAAACEAFsMhHGUDAABlAwAAFAAA&#10;AAAAAAAAAAAAAACOFwAAZHJzL21lZGlhL2ltYWdlMi5zdmdQSwECLQAUAAYACAAAACEAVKCEmeEA&#10;AAAKAQAADwAAAAAAAAAAAAAAAAAlGwAAZHJzL2Rvd25yZXYueG1sUEsBAi0AFAAGAAgAAAAhACJW&#10;Du7HAAAApQEAABkAAAAAAAAAAAAAAAAAMxwAAGRycy9fcmVscy9lMm9Eb2MueG1sLnJlbHNQSwUG&#10;AAAAAAcABwC+AQAAMR0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fxAAAANsAAAAPAAAAZHJzL2Rvd25yZXYueG1sRI/disIw&#10;FITvF3yHcIS9EU31wko1igoLld2L9ecBDs2xLTYnJYm1vv1GEPZymJlvmNWmN43oyPnasoLpJAFB&#10;XFhdc6ngcv4aL0D4gKyxsUwKnuRhsx58rDDT9sFH6k6hFBHCPkMFVQhtJqUvKjLoJ7Yljt7VOoMh&#10;SldK7fAR4aaRsySZS4M1x4UKW9pXVNxOd6Pg0Jj9Lj12o/THzfLvPB39tvKu1Oew3y5BBOrDf/jd&#10;zrWC+RReX+IPkOs/AAAA//8DAFBLAQItABQABgAIAAAAIQDb4fbL7gAAAIUBAAATAAAAAAAAAAAA&#10;AAAAAAAAAABbQ29udGVudF9UeXBlc10ueG1sUEsBAi0AFAAGAAgAAAAhAFr0LFu/AAAAFQEAAAsA&#10;AAAAAAAAAAAAAAAAHwEAAF9yZWxzLy5yZWxzUEsBAi0AFAAGAAgAAAAhAD6SyZ/EAAAA2wAAAA8A&#10;AAAAAAAAAAAAAAAABwIAAGRycy9kb3ducmV2LnhtbFBLBQYAAAAAAwADALcAAAD4Ag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AtixQAAANsAAAAPAAAAZHJzL2Rvd25yZXYueG1sRI9Pa8JA&#10;FMTvhX6H5Qleim7MQUp0lVqIeipULe3xkX1NQnffhuzmj376bqHgcZiZ3zDr7WiN6Kn1tWMFi3kC&#10;grhwuuZSweWcz55B+ICs0TgmBVfysN08Pqwx027gd+pPoRQRwj5DBVUITSalLyqy6OeuIY7et2st&#10;hijbUuoWhwi3RqZJspQWa44LFTb0WlHxc+qsgrf9lx0O5dNnd7yY/GPY3QwXZ6Wmk/FlBSLQGO7h&#10;//ZRK1im8Pcl/gC5+QUAAP//AwBQSwECLQAUAAYACAAAACEA2+H2y+4AAACFAQAAEwAAAAAAAAAA&#10;AAAAAAAAAAAAW0NvbnRlbnRfVHlwZXNdLnhtbFBLAQItABQABgAIAAAAIQBa9CxbvwAAABUBAAAL&#10;AAAAAAAAAAAAAAAAAB8BAABfcmVscy8ucmVsc1BLAQItABQABgAIAAAAIQAK0AtixQAAANsAAAAP&#10;AAAAAAAAAAAAAAAAAAcCAABkcnMvZG93bnJldi54bWxQSwUGAAAAAAMAAwC3AAAA+QIAAAAA&#10;">
                  <v:imagedata r:id="rId31" o:title="Web design with solid fill"/>
                  <o:lock v:ext="edit" aspectratio="f"/>
                </v:shape>
              </v:group>
            </w:pict>
          </mc:Fallback>
        </mc:AlternateContent>
      </w:r>
      <w:r w:rsidR="008D644A">
        <w:t xml:space="preserve">Exercise </w:t>
      </w:r>
      <w:r>
        <w:t>7</w:t>
      </w:r>
      <w:r w:rsidR="008D644A">
        <w:t xml:space="preserve"> – Array of ints</w:t>
      </w:r>
    </w:p>
    <w:p w14:paraId="6A89DADA" w14:textId="5D66FA8A" w:rsidR="00920FE9" w:rsidRDefault="00612301" w:rsidP="005A3834">
      <w:pPr>
        <w:pStyle w:val="H2Body"/>
        <w:ind w:left="0"/>
      </w:pPr>
      <w:r>
        <w:t xml:space="preserve">This exercise will involve storing an array of integers, where the size of the array is entered by the user </w:t>
      </w:r>
      <w:r w:rsidR="00920FE9">
        <w:t>via a Scanner. You will then loop through the number of elements of that array and ask the user for each individual element to be stored, and then loop through the array to print out all of the even numbers.</w:t>
      </w:r>
      <w:r w:rsidR="00BA7050">
        <w:t xml:space="preserve"> The pseudocode/steps for this </w:t>
      </w:r>
      <w:r w:rsidR="006B1036">
        <w:t>are</w:t>
      </w:r>
      <w:r w:rsidR="00BA7050">
        <w:t xml:space="preserve"> provided below</w:t>
      </w:r>
      <w:r w:rsidR="00170723">
        <w:t xml:space="preserve">, with an example output of this program provided in </w:t>
      </w:r>
      <w:r w:rsidR="00170723">
        <w:fldChar w:fldCharType="begin"/>
      </w:r>
      <w:r w:rsidR="00170723">
        <w:instrText xml:space="preserve"> REF _Ref119860765 \h </w:instrText>
      </w:r>
      <w:r w:rsidR="005A3834">
        <w:instrText xml:space="preserve"> \* MERGEFORMAT </w:instrText>
      </w:r>
      <w:r w:rsidR="00170723">
        <w:fldChar w:fldCharType="separate"/>
      </w:r>
      <w:r w:rsidR="005F7292">
        <w:t xml:space="preserve">Figure </w:t>
      </w:r>
      <w:r w:rsidR="005F7292">
        <w:rPr>
          <w:noProof/>
        </w:rPr>
        <w:t>16</w:t>
      </w:r>
      <w:r w:rsidR="00170723">
        <w:fldChar w:fldCharType="end"/>
      </w:r>
      <w:r w:rsidR="00170723">
        <w:t>.</w:t>
      </w:r>
    </w:p>
    <w:p w14:paraId="6733D086" w14:textId="34202995" w:rsidR="00920FE9" w:rsidRDefault="00920FE9" w:rsidP="00920FE9">
      <w:pPr>
        <w:pStyle w:val="H2Body"/>
        <w:numPr>
          <w:ilvl w:val="0"/>
          <w:numId w:val="20"/>
        </w:numPr>
      </w:pPr>
      <w:r>
        <w:t xml:space="preserve">Create a new Class with an appropriate name (e.g. </w:t>
      </w:r>
      <w:r w:rsidRPr="005F7292">
        <w:rPr>
          <w:b/>
          <w:bCs/>
        </w:rPr>
        <w:t>ArrayEvenNumbers</w:t>
      </w:r>
      <w:r>
        <w:t>)</w:t>
      </w:r>
      <w:r w:rsidR="00670361">
        <w:t xml:space="preserve"> and add a main method to it</w:t>
      </w:r>
      <w:r w:rsidR="00FE702E">
        <w:t>.</w:t>
      </w:r>
    </w:p>
    <w:p w14:paraId="34ED5601" w14:textId="369CB031" w:rsidR="00670361" w:rsidRDefault="00670361" w:rsidP="00920FE9">
      <w:pPr>
        <w:pStyle w:val="H2Body"/>
        <w:numPr>
          <w:ilvl w:val="0"/>
          <w:numId w:val="20"/>
        </w:numPr>
      </w:pPr>
      <w:r>
        <w:t>Create a Scanner object so that we can collect user input</w:t>
      </w:r>
      <w:r w:rsidR="00FE702E">
        <w:t>.</w:t>
      </w:r>
    </w:p>
    <w:p w14:paraId="6F8427AD" w14:textId="28072ED7" w:rsidR="00670361" w:rsidRDefault="00BA7050" w:rsidP="00920FE9">
      <w:pPr>
        <w:pStyle w:val="H2Body"/>
        <w:numPr>
          <w:ilvl w:val="0"/>
          <w:numId w:val="20"/>
        </w:numPr>
      </w:pPr>
      <w:r>
        <w:t>Using a System.out.print, a</w:t>
      </w:r>
      <w:r w:rsidR="0072503F">
        <w:t xml:space="preserve">sk the user how many numbers they will </w:t>
      </w:r>
      <w:r>
        <w:t xml:space="preserve">be entering </w:t>
      </w:r>
      <w:r w:rsidR="00FE702E">
        <w:t>.</w:t>
      </w:r>
    </w:p>
    <w:p w14:paraId="5EE6B0A8" w14:textId="29E096D5" w:rsidR="0072503F" w:rsidRDefault="00EC34CE" w:rsidP="00920FE9">
      <w:pPr>
        <w:pStyle w:val="H2Body"/>
        <w:numPr>
          <w:ilvl w:val="0"/>
          <w:numId w:val="20"/>
        </w:numPr>
      </w:pPr>
      <w:r>
        <w:t>Store the user’s input in an integer variable</w:t>
      </w:r>
      <w:r w:rsidR="00FE702E">
        <w:t>.</w:t>
      </w:r>
    </w:p>
    <w:p w14:paraId="52CFB467" w14:textId="0C54BCED" w:rsidR="00EC34CE" w:rsidRDefault="00EC34CE" w:rsidP="00920FE9">
      <w:pPr>
        <w:pStyle w:val="H2Body"/>
        <w:numPr>
          <w:ilvl w:val="0"/>
          <w:numId w:val="20"/>
        </w:numPr>
      </w:pPr>
      <w:r>
        <w:t>Create an array of ints, using the input you’ve just stor</w:t>
      </w:r>
      <w:r w:rsidR="00BA7050">
        <w:t>ed in the integer variable in the previous step</w:t>
      </w:r>
      <w:r w:rsidR="00FE702E">
        <w:t>.</w:t>
      </w:r>
    </w:p>
    <w:p w14:paraId="5C1ECB42" w14:textId="2340E9C4" w:rsidR="00BA5A7D" w:rsidRDefault="00FE702E" w:rsidP="00920FE9">
      <w:pPr>
        <w:pStyle w:val="H2Body"/>
        <w:numPr>
          <w:ilvl w:val="0"/>
          <w:numId w:val="20"/>
        </w:numPr>
      </w:pPr>
      <w:r>
        <w:t>Using a traditional for loop (i.e. a for loop that uses an i counter variable), loop</w:t>
      </w:r>
      <w:r w:rsidR="00BA5A7D">
        <w:t xml:space="preserve"> through the int array you’ve created, prompting the user for each value (you will need a for loop and this for loop will contain a print statement to ask the user for the current element/value, and then store it in the relevant index.</w:t>
      </w:r>
    </w:p>
    <w:p w14:paraId="3B86E19E" w14:textId="77777777" w:rsidR="00FA7950" w:rsidRDefault="00FE702E" w:rsidP="00920FE9">
      <w:pPr>
        <w:pStyle w:val="H2Body"/>
        <w:numPr>
          <w:ilvl w:val="0"/>
          <w:numId w:val="20"/>
        </w:numPr>
      </w:pPr>
      <w:r>
        <w:t xml:space="preserve">Using a for-each loop, loop through the array and print out the element </w:t>
      </w:r>
      <w:r>
        <w:rPr>
          <w:b/>
          <w:bCs/>
        </w:rPr>
        <w:t xml:space="preserve">only if the </w:t>
      </w:r>
      <w:r w:rsidR="00170723">
        <w:rPr>
          <w:b/>
          <w:bCs/>
        </w:rPr>
        <w:t>element is an even number</w:t>
      </w:r>
      <w:r w:rsidR="00170723">
        <w:t xml:space="preserve"> (</w:t>
      </w:r>
      <w:r w:rsidR="00170723">
        <w:rPr>
          <w:b/>
          <w:bCs/>
        </w:rPr>
        <w:t>hint:</w:t>
      </w:r>
      <w:r w:rsidR="00170723">
        <w:t xml:space="preserve"> the modulus operator % gives the remainder after a division).</w:t>
      </w:r>
      <w:r w:rsidR="00FA7950">
        <w:t xml:space="preserve"> </w:t>
      </w:r>
    </w:p>
    <w:p w14:paraId="1545D45E" w14:textId="77777777" w:rsidR="00FA7950" w:rsidRDefault="00FA7950" w:rsidP="00FA7950">
      <w:pPr>
        <w:pStyle w:val="H2Body"/>
        <w:ind w:left="720"/>
      </w:pPr>
    </w:p>
    <w:p w14:paraId="380E5B70" w14:textId="408A50AD" w:rsidR="00BA5A7D" w:rsidRDefault="00FA7950" w:rsidP="00FA7950">
      <w:pPr>
        <w:pStyle w:val="H2Body"/>
        <w:ind w:left="720"/>
      </w:pPr>
      <w:r>
        <w:rPr>
          <w:b/>
          <w:bCs/>
        </w:rPr>
        <w:t xml:space="preserve">Note: </w:t>
      </w:r>
      <w:r>
        <w:t>we don’t really need this additional for loop, since we could of course calculate the total as the user is entering them, but it gives us a chance to separate the logic and use a for-each to iterate over the array.</w:t>
      </w:r>
    </w:p>
    <w:p w14:paraId="6A1CF7D3" w14:textId="1D442E7F" w:rsidR="0056309C" w:rsidRDefault="0056309C" w:rsidP="002E336A">
      <w:pPr>
        <w:pStyle w:val="H2Body"/>
      </w:pPr>
    </w:p>
    <w:p w14:paraId="70E7252B" w14:textId="77777777" w:rsidR="00170723" w:rsidRDefault="002E336A" w:rsidP="00170723">
      <w:pPr>
        <w:pStyle w:val="H2Body"/>
        <w:keepNext/>
      </w:pPr>
      <w:r w:rsidRPr="002E336A">
        <w:rPr>
          <w:noProof/>
        </w:rPr>
        <w:lastRenderedPageBreak/>
        <w:drawing>
          <wp:inline distT="0" distB="0" distL="0" distR="0" wp14:anchorId="5A3C9A84" wp14:editId="0EB65A23">
            <wp:extent cx="4725059" cy="4220164"/>
            <wp:effectExtent l="19050" t="19050" r="18415" b="28575"/>
            <wp:docPr id="55" name="Picture 5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table&#10;&#10;Description automatically generated with medium confidence"/>
                    <pic:cNvPicPr/>
                  </pic:nvPicPr>
                  <pic:blipFill>
                    <a:blip r:embed="rId40"/>
                    <a:stretch>
                      <a:fillRect/>
                    </a:stretch>
                  </pic:blipFill>
                  <pic:spPr>
                    <a:xfrm>
                      <a:off x="0" y="0"/>
                      <a:ext cx="4725059" cy="4220164"/>
                    </a:xfrm>
                    <a:prstGeom prst="rect">
                      <a:avLst/>
                    </a:prstGeom>
                    <a:ln w="19050">
                      <a:solidFill>
                        <a:schemeClr val="tx1"/>
                      </a:solidFill>
                    </a:ln>
                  </pic:spPr>
                </pic:pic>
              </a:graphicData>
            </a:graphic>
          </wp:inline>
        </w:drawing>
      </w:r>
    </w:p>
    <w:p w14:paraId="5BB8810C" w14:textId="3A391477" w:rsidR="002E336A" w:rsidRPr="008D644A" w:rsidRDefault="00170723" w:rsidP="00170723">
      <w:pPr>
        <w:pStyle w:val="Caption"/>
        <w:jc w:val="center"/>
      </w:pPr>
      <w:bookmarkStart w:id="17" w:name="_Ref119860765"/>
      <w:r>
        <w:t xml:space="preserve">Figure </w:t>
      </w:r>
      <w:fldSimple w:instr=" SEQ Figure \* ARABIC ">
        <w:r w:rsidR="005F7292">
          <w:rPr>
            <w:noProof/>
          </w:rPr>
          <w:t>16</w:t>
        </w:r>
      </w:fldSimple>
      <w:bookmarkEnd w:id="17"/>
      <w:r>
        <w:t xml:space="preserve"> Exercise 6 Example Output</w:t>
      </w:r>
    </w:p>
    <w:p w14:paraId="431B33D6" w14:textId="77777777" w:rsidR="006B1036" w:rsidRDefault="006B1036"/>
    <w:p w14:paraId="14E95BD3" w14:textId="5381FA2F" w:rsidR="006B1036" w:rsidRDefault="00F12A1C" w:rsidP="006B1036">
      <w:pPr>
        <w:pStyle w:val="Heading1"/>
      </w:pPr>
      <w:r>
        <w:rPr>
          <w:b w:val="0"/>
          <w:bCs/>
          <w:noProof/>
        </w:rPr>
        <mc:AlternateContent>
          <mc:Choice Requires="wpg">
            <w:drawing>
              <wp:anchor distT="0" distB="0" distL="114300" distR="114300" simplePos="0" relativeHeight="251722752" behindDoc="0" locked="0" layoutInCell="1" allowOverlap="1" wp14:anchorId="5AAEEA75" wp14:editId="408F18E5">
                <wp:simplePos x="0" y="0"/>
                <wp:positionH relativeFrom="column">
                  <wp:posOffset>-619125</wp:posOffset>
                </wp:positionH>
                <wp:positionV relativeFrom="paragraph">
                  <wp:posOffset>-104775</wp:posOffset>
                </wp:positionV>
                <wp:extent cx="540000" cy="540000"/>
                <wp:effectExtent l="0" t="0" r="0" b="0"/>
                <wp:wrapNone/>
                <wp:docPr id="63" name="Group 63"/>
                <wp:cNvGraphicFramePr/>
                <a:graphic xmlns:a="http://schemas.openxmlformats.org/drawingml/2006/main">
                  <a:graphicData uri="http://schemas.microsoft.com/office/word/2010/wordprocessingGroup">
                    <wpg:wgp>
                      <wpg:cNvGrpSpPr/>
                      <wpg:grpSpPr>
                        <a:xfrm>
                          <a:off x="0" y="0"/>
                          <a:ext cx="540000" cy="540000"/>
                          <a:chOff x="0" y="0"/>
                          <a:chExt cx="540000" cy="540000"/>
                        </a:xfrm>
                      </wpg:grpSpPr>
                      <wps:wsp>
                        <wps:cNvPr id="64" name="Rectangle: Rounded Corners 5"/>
                        <wps:cNvSpPr/>
                        <wps:spPr>
                          <a:xfrm>
                            <a:off x="0" y="0"/>
                            <a:ext cx="540000" cy="540000"/>
                          </a:xfrm>
                          <a:prstGeom prst="roundRect">
                            <a:avLst/>
                          </a:prstGeom>
                          <a:solidFill>
                            <a:srgbClr val="B0CF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5"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584DED01" id="Group 63" o:spid="_x0000_s1026" style="position:absolute;margin-left:-48.75pt;margin-top:-8.25pt;width:42.5pt;height:42.5pt;z-index:251722752"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heSnHgMAAL4HAAAOAAAAZHJzL2Uyb0RvYy54bWykVW1P&#10;2zAQ/j5p/8HKd0jKKIOoLdrKQJOmDcGmfXYdJ7FwbMt2G/rvd3d5KQXGJkAiteO75557cneend83&#10;mm2kD8qaeTI5zBImjbCFMtU8+fXz8uA0YSFyU3BtjZwnWxmS88X7d7PW5fLI1lYX0jMAMSFv3Typ&#10;Y3R5mgZRy4aHQ+ukgcPS+oZH2PoqLTxvAb3R6VGWnaSt9YXzVsgQ4O1Fd5gsCL8spYg/yjLIyPQ8&#10;AW6Rnp6eK3ymixnPK89drURPg7+CRcOVgaAj1AWPnK29egLVKOFtsGU8FLZJbVkqISkHyGaSPcrm&#10;ytu1o1yqvK3cKBNI+0inV8OK75sr727dtQclWleBFrTDXO5L3+AvsGT3JNl2lEzeRybg5fQ4g7+E&#10;CTjq1ySpqEH3J16i/vKiXzoETfeotA6KI+zyD2/L/7bmTpKsIYf8rz1TxTw5OU6Y4Q3U6A1UDTeV&#10;ljm7sWtTyIItrTdQ5GyKBYN0wG8ULeQB9HubYmPmPHc+xCtpG4aLeQI1YAqkRPXFN99CBA5gP9hh&#10;4GC1Ki6V1rTx1WqpPdtwKPrP2fLy0xnSBpc9M23Q2Fh0647xDSg/5EOruNUS7bS5kSUIBd/8iJhQ&#10;i8oxDhdCmjjpjmpeyC78lMqjj45NjR7EhQARuYT4I3YPMFh2IAN2B9Pbo6ukDh+ds5eIdc6jB0W2&#10;Jo7OjTLWPwegIas+cmc/iNRJgyqtbLGFMvJRL203aLgRtYU5I6InZ7SCEl7MnBI5/Pe9DKsntfzv&#10;mQdece1l0oM0/4XRcH+3dgcwdhyPaqW0ilsaoZAzkjKbayWwjHHzoC2mQ1vAMUZl0CeFDAKS+y1X&#10;uFSVYa2KNaPyYvh9MOcBp0OFelXimxV3AbXcP6PtXvyVVg7rEr8SrvtMIeajwfeMWN1QvbBi3UBF&#10;dreElxqStibUyoWE+Vw2KwlN778W9HGhNbzAJgNysI5eRlEPRHdkkPZfev3D5DQDqWAMdisCGqbk&#10;8cnHszM4xSnZrxF8mHa7Xh56/sV2J7k6GrQEVlSSdEkQbH+h4S30cE9Wu2t38QcAAP//AwBQSwME&#10;CgAAAAAAAAAhAKE988IREwAAERMAABQAAABkcnMvbWVkaWEvaW1hZ2UxLnBuZ4lQTkcNChoKAAAA&#10;DUlIRFIAAAGAAAABgAgGAAAApMe1vwAAAAFzUkdCAK7OHOkAAAAEZ0FNQQAAsY8L/GEFAAAACXBI&#10;WXMAADsOAAA7DgHMtqGDAAASpklEQVR4Xu3deYz2+znH8UPFrpY0sQXdLFWl1ogldiKWoEIjlsYS&#10;OxVLrKkImqAaaWyxtFWtVouEVOwlpGItYvnDTix/oLGWiOX6OSbnOU8/zzzz+93Xb87cv+v1St5x&#10;Wn3mvr/XzLm+c+bcM3MPAAAAAAAAAAAAAAAAAAAAAAAAAAAAAAAAAAAAAAAAAAAAAAAAAAAAAAAA&#10;AAAAAAAAAAAAAAAAAAAAAAAAAAAAAAAAAAAAAAAAAAAAAAAAAAAAAAAAAAAAAAAAAAAAAAAAAAAA&#10;AAA32v9I0tDGS0ORpAmNl4YiSRMaLw1FkiY0XhqKJE1ovDQUSZrQeGkokjSh8dJQJGlC46WhSNKE&#10;xktDkaQJjZeGIkkTGi8NRZImNF4aiiRNaLw0FEma0HhpKJI0ofHSUCRpQuOloUjShMZLQ5GkCY2X&#10;hiJJExovDUWSJjReGookTWi8NBRJmtB4aSiSNKHx0lAkaULjpaFI6ukl1VOrj6geWz30///6SdWf&#10;VunPnNLRH6+78dJQJJ3e06vXqS6zLM/0Z7d09Mfbo/HSUCSd1vJZ8FW9d5XexpqO/nh7NV4aiqTt&#10;LZ/1rnXKZ8pHf7w9Gy8NRdK2lq973+3LIney5WvmR3+8vRsvDUXStrZ8dnxh+Ren6W1e1tEfb+/G&#10;S0ORtK01Xxu/3fJn09u8rKM/3t6Nl4YiaVvLyyC3Wr60kt7mZR398fZuvDQUSdtyAdyZC+AGSkOR&#10;tK0nVFttebnk0R9v78ZLQ5G0reVfdG71xCq9zcs6+uPt3XhpKJK2tbzUcYvlyyMvqtLbvKyjP97e&#10;jZeGIml7W14qecpLJI/+eHs2XhqKpNNavt59VcvLI19apbdz1Y7+eHs1XhqKpNO722fKy5dFlv9N&#10;13I8+uPt0XhpKJJ6Wn5c8vLlj+Uz5mUhLi1/vfwL0eX/l/7MKR398bobLw1FkiY0XhqKJE1ovDQU&#10;SZrQeGkokjSh8dJQJGlC46WhSNKExktDkaQJjZeGIkkTGi8NRZImNF4aiiRNaLw0FEma0HhpKJI0&#10;ofHSUCRpQuOloUjShMZLQ5GkCY2XhiJJExovDUWSJjReGookTWi8NBRJmtB4aSiSNKHx0lAkaULj&#10;paFI0oTGS0ORpAmNl4YiSRMaLw2lM4Ct0k7pbLw0lM4Atko7pbPx0lA6A9gq7ZTOxktD6Qxgq7RT&#10;OhsvDaUzgK3STulsvDSUzgC2Sjuls/HSUDoD2CrtlM7GS0PpDGCrtFM6Gy8NpTOArdJO6Wy8NJTO&#10;ALZKO6Wz8dJQOgPYKu2UzsZLQ+kMYKu0UzobLw2lM4Ct0k7pbLw0lM4Atko7pbPx0lA6A9gq7ZTO&#10;xktD6Qxgq7RTOhsvDaUzgK3STulsvDSUzgC2Sjuls/HSUDoD2CrtlM7GS0PpDGCrtFM6Gy8NpTOA&#10;rdJO6Wy8NJTOALZKO6Wz8dJQOgPYKu2UzsZLQ+kMYKu0UzobLw2lM4Ct0k7pbLw0lM4Atko7pbPx&#10;0lA6A9gq7ZTOxktD6Qxgq7RTOhsvDaUzgK3STulsvDSUzgC2Sjuls/HSUDoD2CrtlM7GS0PpDGCr&#10;tFM6Gy8NpTPo8ur//3+ZI+2UzsZLQ+kMuvxM9fTqPf/vPzFB2imdjZeG0hmne83q8ff+5VjvUN36&#10;cfXL1adVr1TdNMv7anmfcbpb3+d7NF4aSmecZlkkv1gts3zi8l8M9bTq9o+tpZdW31y9TXUTLO+j&#10;5Xkt7zOXwOluf393N14aSmds99DqGdWt83xSNc3ytf9/rW6dQ+rHq4+uHihfWr2sung+z63eqmK7&#10;W9+/ezReGkpnbJOW/0XTLoHPrtIc7tSfVF9VvXF1XW5f/hctl8CjKra5fZ7djZeG0hnrPay60/K/&#10;aNIl8BtVmsFVenb1ftWe7rT8L3IJbJfm2dl4aSidsc5Vlv9FEy6BZXmns6/twdUe7rb8L3IJbJNm&#10;2dl4aSidcXVrlv9FR78Evr9K517Tc6o9XHX5X+QSWC/NsbPx0lA642qW5f/MKs3wbh31Eli+hp/O&#10;u7b3r7qtXf4XPa9yCVxdmmFn46WhdMbdnbL8LzriJfCVVTrrmn6z6rZ1+V/kEri6NL/OxktD6YzL&#10;dSz/i452CSyv5knnXNPnVp1OXf4XLZfAW1dcLs2us/HSUDrjzh5edS3/i45yCSyv50/nW9O/Va9R&#10;dela/he5BO4uza2z8dJQOiO79Tt8uzvCj414YZXOtqZvrbosM02PcWq+Y/hyaWadjZeG0hkvb4/P&#10;/C/6keqx1TlbfqxDOtva3rHqsnxH7w9U6XFOzT8J3FmaV2fjpaF0xv0ty//7qjSrUzvC8l88pUrn&#10;W9PPVt32vAR+sHIJvLw0q87GS0PpjPtY/nf3oGr5AW/pjGv6+GoPLoHrlebU2XhpKJ1xL8v/apYf&#10;8ZzOuKa/qvbkErg+aUadjZeG0hn33POIyvK/mhdX6Zxr+tpqb3tfAo+uyPPpbLw0lM6ms/yvbvlN&#10;X+mca1v+aes6uAT2l2bT2XhpKJ1NZvmv871VOuuaXlBdJ5fAvtJcOhsvDaWzqZbl/6wqzeTUjrj8&#10;H1Kls67tQ6rrtucl8Pxq8iWQZtLZeGkonU1k+a/3JVU675p+t3qguAT2kebR2XhpKJ1NY/lv8wdV&#10;OvOavrB6ILkE+qVZdDZeGkpnkzyysvzX+/AqnXlN/1W9bvVA2/sSuCm//P66pDl0Nl4aSmdTWP7b&#10;LedL517Td1U3hUugT5pBZ+OloXQ2wbL8O35zVeroy//Nq3Tutb1bdZPseQksr3Sacgmk83c2XhpK&#10;Z0dn+Z/myVU6+5qWn6h5E7kETpfO3tl4aSidHZnlf7q/rdL51/TJ1U3lEjhNOndn46WhdHZUy5cu&#10;LP/TfFKVzr+mv6teobrJ9r4EHlMdVTpzZ+OloXR2RJZ/j5+v0gzW9A3VOXAJbJPO29l4aSidHY3l&#10;3+NdqjSDtZ3TL1d3CayXztrZeGkonR3JsvyfXaVzntqk5b/4jirNYU0/Wp2bPS+BH6qOdgmkc3Y2&#10;XhpKZ0dh+fd5cPUfVZrFmj6yOkcugatLZ+xsvDSUzo7A8u/1xCrNYk1/WJ0zl8DVpPN1Nl4aSmfn&#10;7i0qy7/Xb1dpHmv6surc7X0JvG117tLZOhsvDaWzc2b59/ugKs1jbW9QHYFL4HLpXJ2Nl4bS2bmy&#10;/PfxvCrNZE3LL9k5EpfAnaUzdTZeGkpn52hZ/s+p0nlObfLyf7MqzWRt710dzZ6XwA9X53oJpPN0&#10;Nl4aSmfnxvLfz1dXaS5r+tXqqFwCLy+dpbPx0lA6OyeW/77+okqzWdNnVEfmEri/dI7OxktD6exc&#10;vGVl+e/n8VWazZr+qXqV6uj2vgTerjoX6QydjZeG0tk5sPz391NVms+avqWawiVwr/T8OxsvDaWz&#10;m25Z/nv9jWb532uZQZrP2s7pM9cOe14Cy8fmOcwzPffOxktD6ewms/yvx/KZe5rRmn6ymmj6JZCe&#10;d2fjpaF0dlNZ/tfjVat/rtKc1vSx1VSTL4H0nDsbLw2ls5to77+hLP/7fGaV5rSmP6+mm/oxm55v&#10;Z+OloXR201j+1+vXqjSrNS3fP8DMj930XDsbLw2ls5vGBXB93qdKc1rbm1a4APZovDSUzm6ivf9G&#10;mvZqlTtZfmZPmtGanlsx999Zpefb2XhpKJ3dVC6Bfb1hlWaztg+sppv8goX0nDsbLw2ls5vMJbCf&#10;L6/SXNb0W9V001+tlp53Z+OloXR20+15CZzbt913+qMqzWRNn19Ntiz/6d+hnp57Z+OloXR2DlwC&#10;vT6qSrNY079Xr1VNZfnfKz3/zsZLQ+nsXOx9CZz7b2Za48eqNIc1fXs1lZ9Ke590hs7GS0Pp7Jy4&#10;BE731lU6/9reuZrI8r+/dI7OxktD6ezc7HkJHOUXdV/mG6t09jW9qJpoWf5+Den9pbN0Nl4aSmfn&#10;yCWwzStUf1+lc6/pE6tpLP8snaez8dJQOjtXe18Cj6mO5lOqdN41/U01zZtXln+WztTZeGkonZ0z&#10;l8A6v1Sls67p66tJLP/LpXN1Nl4aSmfnbs9L4AXVUS6Bd6/SGde2LMQplrN+f5XmcGpHWP6LdLbO&#10;xktD6ewIXAJ3991VOt+alldKTWH5X006X2fjpaF0dhR7XwJvU52r16v+u0pnW9OHVRM8srL8ryad&#10;sbPx0lA6OxKXQPZFVTrTmn6/msDyXyeds7Px0lA6O5o9L4HnV+d4Cfxelc6zpi+ujm5Z/s+q0vlP&#10;7YjLf5HO2tl4aSidHZFL4D4fWqVzrO0h1ZFZ/tuk83Y2XhpKZ0e19yXw6OocLC9nTWdY0/dUR/aI&#10;yvLfJp25s/HSUDo7sumXwLLY0nNf23tUR2X5nyadu7Px0lA6O7rJl8DXVel5r+nF1VFZ/qdLZ+9s&#10;vDSUzibY8xL4weqmXgJ/XaXnvKZPrY5oWf4dvxM5NWX5L9L5OxsvDaWzKaZdAp9Qpee6pn+oHlQd&#10;jeXfJ82gs/HSUDqbZO9LYPlZ+zfFz1Xpea7pm6qjeXhl+fdJc+hsvDSUzqaZcAm8U5We39rO5ZVO&#10;V2X590uz6Gy8NJTOJtrzEnhe9UBfAt9Wpee2phdWR7Is/2dW6aynNnX5L9I8OhsvDaWzqY56Cbxm&#10;9bIqPa81Pa46Cst/P2kmnY2XhtLZZHtfAo+qrtvnVen5rOmPq6N4WGX57yfNpbPx0lA6m+5ol8BL&#10;qvRc1vQV1RFY/vtLs+lsvDSUztj3EnhudV2XwAdU6Tms7Y2qc7cs/2dU6XynZvnfJ82ns/HSUDrj&#10;Xke4BDqe//KjkM+d5X990ow6Gy8NpTPus/clsLz9vbxJlR53be9bnbOHVpb/9Ulz6my8NJTOuL9z&#10;vQSeVKXHXNOvV+fM8r9+aVadjZeG0hkvb89LYHm7e1wCf1alx1vTZ1Xnaln+T6/SuU7N8r+zNK/O&#10;xktD6YxseT39L1ZpZqf2OVWnj6nS46zpX6pXq87VMtN0rlNbPgaWjwWyNLPOxktD6Yw72+OfBJ5c&#10;vWrV6Seq9Fhrelp17jq+DHZrPvO/uzS3zsZLQ+mMy3VeAnss/7et0mOt7e2rI+i6BCz/q0mz62y8&#10;NJTOuLuOS2CP5b94apUeb00/XR3JqZeA5X91aX6djZeG0hlXc8olsNfyf+XqH6v0mGv6uOpotl4C&#10;lv86aYadjZeG0hlXt+US2Gv5Lz69So+5pr+sjmrtJWD5r5fm2Nl4aSidsc6aS2DP5b/4lSo97pq+&#10;pjqyq14Clv82aZadjZeG0hnrXeUS2Hv5v1eVHndty+vnj+5ul4Dlv12aZ2fjpaF0xjaXXQJ7L/9F&#10;x3e8Lr/BbIo7XQKW/2nSTDsbLw2lM7ZLl8B1LP/Xr259zK19cDXJ7ZeA5X+6W+e5R+OloXTGaW79&#10;juHlJZnX4Uur29+Pa/udaqKLl836Dt8et39cdTdeGkpnnG5ZJN0/3uEyH1stP7gtvT+v2hdUUy3v&#10;K8u/R/rY6my8NJTOOF/Lj25+VpXer5f1n9VrV3Cq9PHV2XhpKJ1x/pbf4LX8Gsfld/mm9/HtfWcF&#10;HdLHV2fjpaF0xrE8rnphld7XF71rBR3Sx1dn46WhdMYxPbp6SvUP1a3v71+ooMutH1t7NF4aSmcc&#10;2ytWn1q9uFre30+ooMvt+6S78dJQOmOOo/zIZ26OtFM6Gy8NpTOArdJO6Wy8NJTOALZKO6Wz8dJQ&#10;OgPYKu2UzsZLQ+kMYKu0UzobLw2lM4Ct0k7pbLw0lM4Atko7pbPx0lA6A9gq7ZTOxktD6Qxgq7RT&#10;OhsvDaUzgK3STulsvDSUzgC2Sjuls/HSUDoD2CrtlM7GS0PpDGCrtFM6Gy8NpTOArdJO6Wy8NJTO&#10;ALZKO6Wz8dJQOgPYKu2UzsZLQ+kMYKu0UzobLw2lM4Ct0k7pbLw0lM4Atko7pbPx0lA6A9gq7ZTO&#10;xktD6Qxgq7RTOhsvDaUzgK3STulsvDSUzgC2Sjuls/HSUDoD2CrtlM7GS0PpDGCrtFM6Gy8NpTOA&#10;rdJO6Wy8NJTOALZKO6Wz8dJQOgPYKu2UzsZLQ+kMYKu0UzobLw1FkiY0XhqKJE1ovDQUSZrQeGko&#10;kjSh8dJQJGlC46WhSNKExktDkaQJjZeGIkkTGi8NRZImNF4aiiRNaLw0FEma0HhpKJI0ofHSUCRp&#10;QuOloUjShMZLQ5GkCY2XhiJJExovDUWSJjReGookTWi8NBRJmtB4aSiSNKHx0lAkaULjpaFI0oTG&#10;S0ORpAmNl4YiSRMCAAAAAAAAAAAAAAAAAAAAAAAAAAAAAAAAAAAAAAAAAAAAAAAAAAAAAAAAAAAA&#10;AAAAAAAAAAAAAAAAAAAAAAAAAAAAAAAAAAAAAAAAAAAAAAAAAAAAAAAAAAAAAAAAAAAAAAAAAOBG&#10;uuee/wVzlYYuyyNfXwAAAABJRU5ErkJgglBLAwQKAAAAAAAAACEAFsMhHGUDAABlAwAAFAAAAGRy&#10;cy9tZWRpYS9pbWFnZTIuc3ZnPHN2ZyB2aWV3Qm94PSIwIDAgOTYgOTYiIHhtbG5zPSJodHRwOi8v&#10;d3d3LnczLm9yZy8yMDAwL3N2ZyIgeG1sbnM6eGxpbms9Imh0dHA6Ly93d3cudzMub3JnLzE5OTkv&#10;eGxpbmsiIGlkPSJJY29uc19XZWJEZXNpZ24iIG92ZXJmbG93PSJoaWRkZW4iPjxwYXRoIGQ9Ik0z&#10;NC41OSA2NC40MSAyMy4xNyA1MyAzNC41OSA0MS41OSAzNy40MSA0NC40MSAyOC44MyA1MyAzNy40&#10;MSA2MS41OSAzNC41OSA2NC40MVoiLz48cGF0aCBkPSJNNjEuNDEgNjQuNDEgNTguNTkgNjEuNTkg&#10;NjcuMTcgNTMgNTguNTkgNDQuNDEgNjEuNDEgNDEuNTkgNzIuODMgNTMgNjEuNDEgNjQuNDFaIi8+&#10;PHJlY3QgeD0iMzUuNDQiIHk9IjUxLjU0IiB3aWR0aD0iMjQuOTkiIGhlaWdodD0iNCIgdHJhbnNm&#10;b3JtPSJtYXRyaXgoMC4zODI4NDUgLTAuOTIzODEzIDAuOTIzODEzIDAuMzgyODQ1IC0xOS44OCA3&#10;Ny4zMykiLz48cGF0aCBkPSJNOCAxNyA4IDc5IDg4IDc5IDg4IDE3Wk03NyAyM0M3OC4xMDQ2IDIz&#10;IDc5IDIzLjg5NTQgNzkgMjUgNzkgMjYuMTA0NiA3OC4xMDQ2IDI3IDc3IDI3IDc1Ljg5NTQgMjcg&#10;NzUgMjYuMTA0NiA3NSAyNSA3NSAyMy44OTU0IDc1Ljg5NTQgMjMgNzcgMjNaTTcwIDIzQzcxLjEw&#10;NDYgMjMgNzIgMjMuODk1NCA3MiAyNSA3MiAyNi4xMDQ2IDcxLjEwNDYgMjcgNzAgMjcgNjguODk1&#10;NCAyNyA2OCAyNi4xMDQ2IDY4IDI1IDY4IDIzLjg5NTQgNjguODk1NCAyMyA3MCAyM1pNNjMgMjND&#10;NjQuMTA0NiAyMyA2NSAyMy44OTU0IDY1IDI1IDY1IDI2LjEwNDYgNjQuMTA0NiAyNyA2MyAyNyA2&#10;MS44OTU0IDI3IDYxIDI2LjEwNDYgNjEgMjUgNjEgMjMuODk1NCA2MS44OTU0IDIzIDYzIDIzWk04&#10;MiA3MyAxNCA3MyAxNCAzMyA4MiAzM1oiLz48L3N2Zz5QSwMEFAAGAAgAAAAhABK1Gf3fAAAACgEA&#10;AA8AAABkcnMvZG93bnJldi54bWxMj8FKw0AQhu+C77CM4C3dbCWxxmxKKeqpCLaCeNsm0yQ0Oxuy&#10;2yR9e8eT3r5hfv75Jl/PthMjDr51pEEtYhBIpataqjV8Hl6jFQgfDFWmc4QaruhhXdze5Car3EQf&#10;OO5DLbiEfGY0NCH0mZS+bNAav3A9Eu9ObrAm8DjUshrMxOW2k8s4TqU1LfGFxvS4bbA87y9Ww9tk&#10;ps2Dehl359P2+n1I3r92CrW+v5s3zyACzuEvDL/6rA4FOx3dhSovOg3R02PCUQaVMnAiUkuGo4Z0&#10;lYAscvn/heIHAAD//wMAUEsDBBQABgAIAAAAIQAiVg7uxwAAAKUBAAAZAAAAZHJzL19yZWxzL2Uy&#10;b0RvYy54bWwucmVsc7yQsWoDMQyG90LewWjv+e6GUkp8WUoha0gfQNg6n8lZNpYbmrePaZYGAt06&#10;SuL//g9td99xVWcqEhIbGLoeFLFNLrA38Hn8eH4FJRXZ4ZqYDFxIYDdtnrYHWrG2kCwhi2oUFgNL&#10;rflNa7ELRZQuZeJ2mVOJWNtYvM5oT+hJj33/ostvBkx3TLV3BsrejaCOl9ya/2aneQ6W3pP9isT1&#10;QYUOsXU3IBZP1UAkF/C2HDs5e9CPHYb/cRi6zD8O+u650xUAAP//AwBQSwECLQAUAAYACAAAACEA&#10;qNbHqBMBAABJAgAAEwAAAAAAAAAAAAAAAAAAAAAAW0NvbnRlbnRfVHlwZXNdLnhtbFBLAQItABQA&#10;BgAIAAAAIQA4/SH/1gAAAJQBAAALAAAAAAAAAAAAAAAAAEQBAABfcmVscy8ucmVsc1BLAQItABQA&#10;BgAIAAAAIQBiheSnHgMAAL4HAAAOAAAAAAAAAAAAAAAAAEMCAABkcnMvZTJvRG9jLnhtbFBLAQIt&#10;AAoAAAAAAAAAIQChPfPCERMAABETAAAUAAAAAAAAAAAAAAAAAI0FAABkcnMvbWVkaWEvaW1hZ2Ux&#10;LnBuZ1BLAQItAAoAAAAAAAAAIQAWwyEcZQMAAGUDAAAUAAAAAAAAAAAAAAAAANAYAABkcnMvbWVk&#10;aWEvaW1hZ2UyLnN2Z1BLAQItABQABgAIAAAAIQAStRn93wAAAAoBAAAPAAAAAAAAAAAAAAAAAGcc&#10;AABkcnMvZG93bnJldi54bWxQSwECLQAUAAYACAAAACEAIlYO7scAAAClAQAAGQAAAAAAAAAAAAAA&#10;AABzHQAAZHJzL19yZWxzL2Uyb0RvYy54bWwucmVsc1BLBQYAAAAABwAHAL4BAABxHg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oHxAAAANsAAAAPAAAAZHJzL2Rvd25yZXYueG1sRI/dasJA&#10;FITvC77DcgRvRDeVYiS6ihWElPbCvwc4ZI9JMHs27K4xvr1bKPRymJlvmNWmN43oyPnasoL3aQKC&#10;uLC65lLB5byfLED4gKyxsUwKnuRhsx68rTDT9sFH6k6hFBHCPkMFVQhtJqUvKjLop7Yljt7VOoMh&#10;SldK7fAR4aaRsySZS4M1x4UKW9pVVNxOd6PgqzG7z/TYjdMfN8u/83R8aOVdqdGw3y5BBOrDf/iv&#10;nWsF8w/4/RJ/gFy/AAAA//8DAFBLAQItABQABgAIAAAAIQDb4fbL7gAAAIUBAAATAAAAAAAAAAAA&#10;AAAAAAAAAABbQ29udGVudF9UeXBlc10ueG1sUEsBAi0AFAAGAAgAAAAhAFr0LFu/AAAAFQEAAAsA&#10;AAAAAAAAAAAAAAAAHwEAAF9yZWxzLy5yZWxzUEsBAi0AFAAGAAgAAAAhAC7lagfEAAAA2wAAAA8A&#10;AAAAAAAAAAAAAAAABwIAAGRycy9kb3ducmV2LnhtbFBLBQYAAAAAAwADALcAAAD4AgAAAAA=&#10;" fillcolor="#b0cfa9"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MT8xQAAANsAAAAPAAAAZHJzL2Rvd25yZXYueG1sRI9BSwMx&#10;FITvgv8hPMGbzSq2tGvToqJW2kJpWu+P5Lm7uHlZkthu/fVGKHgcZuYbZjrvXSsOFGLjWcHtoABB&#10;bLxtuFKw373ejEHEhGyx9UwKThRhPru8mGJp/ZG3dNCpEhnCsUQFdUpdKWU0NTmMA98RZ+/TB4cp&#10;y1BJG/CY4a6Vd0Uxkg4bzgs1dvRck/nS307BSk82C70093r88/Yhn4brFx+MUtdX/eMDiER9+g+f&#10;2+9WwWgIf1/yD5CzXwAAAP//AwBQSwECLQAUAAYACAAAACEA2+H2y+4AAACFAQAAEwAAAAAAAAAA&#10;AAAAAAAAAAAAW0NvbnRlbnRfVHlwZXNdLnhtbFBLAQItABQABgAIAAAAIQBa9CxbvwAAABUBAAAL&#10;AAAAAAAAAAAAAAAAAB8BAABfcmVscy8ucmVsc1BLAQItABQABgAIAAAAIQAM0MT8xQAAANsAAAAP&#10;AAAAAAAAAAAAAAAAAAcCAABkcnMvZG93bnJldi54bWxQSwUGAAAAAAMAAwC3AAAA+QIAAAAA&#10;">
                  <v:imagedata r:id="rId17" o:title="Web design with solid fill"/>
                  <o:lock v:ext="edit" aspectratio="f"/>
                </v:shape>
              </v:group>
            </w:pict>
          </mc:Fallback>
        </mc:AlternateContent>
      </w:r>
      <w:r w:rsidR="006B1036">
        <w:t xml:space="preserve">Exercise </w:t>
      </w:r>
      <w:r w:rsidR="0006300D">
        <w:t>8</w:t>
      </w:r>
      <w:r w:rsidR="006B1036">
        <w:t xml:space="preserve"> – ArrayList of Doubles</w:t>
      </w:r>
    </w:p>
    <w:p w14:paraId="72127B13" w14:textId="50C234F1" w:rsidR="006B1036" w:rsidRDefault="006B1036" w:rsidP="005A3834">
      <w:pPr>
        <w:pStyle w:val="H1Body0"/>
        <w:jc w:val="both"/>
      </w:pPr>
      <w:r>
        <w:t>We’ve seen a few examples of ArrayLists now, and all of those examples have stored objects of classes we’ve defined – e.g. an ArrayList of Aliens in Lecture 7, an</w:t>
      </w:r>
      <w:r w:rsidR="00F12A1C">
        <w:t>d an</w:t>
      </w:r>
      <w:r>
        <w:t xml:space="preserve"> ArrayList of Birds</w:t>
      </w:r>
      <w:r w:rsidR="00F12A1C">
        <w:t xml:space="preserve"> in the last couple of webinar sessions.</w:t>
      </w:r>
    </w:p>
    <w:p w14:paraId="4575D7CB" w14:textId="4E2860B3" w:rsidR="0099570D" w:rsidRPr="00880D7E" w:rsidRDefault="0099570D" w:rsidP="005A3834">
      <w:pPr>
        <w:pStyle w:val="H1Body0"/>
        <w:jc w:val="both"/>
      </w:pPr>
      <w:r>
        <w:t xml:space="preserve">We also know there are </w:t>
      </w:r>
      <w:r>
        <w:rPr>
          <w:b/>
          <w:bCs/>
        </w:rPr>
        <w:t>eight primitive types</w:t>
      </w:r>
      <w:r>
        <w:t xml:space="preserve"> in the Java language</w:t>
      </w:r>
      <w:r w:rsidR="00010E6D">
        <w:t xml:space="preserve">, highlighted pink in </w:t>
      </w:r>
      <w:r w:rsidR="00496BD9">
        <w:fldChar w:fldCharType="begin"/>
      </w:r>
      <w:r w:rsidR="00496BD9">
        <w:instrText xml:space="preserve"> REF _Ref119863108 \h </w:instrText>
      </w:r>
      <w:r w:rsidR="005A3834">
        <w:instrText xml:space="preserve"> \* MERGEFORMAT </w:instrText>
      </w:r>
      <w:r w:rsidR="00496BD9">
        <w:fldChar w:fldCharType="separate"/>
      </w:r>
      <w:r w:rsidR="005F7292">
        <w:t xml:space="preserve">Figure </w:t>
      </w:r>
      <w:r w:rsidR="005F7292">
        <w:rPr>
          <w:noProof/>
        </w:rPr>
        <w:t>17</w:t>
      </w:r>
      <w:r w:rsidR="00496BD9">
        <w:fldChar w:fldCharType="end"/>
      </w:r>
      <w:r w:rsidR="00010E6D">
        <w:t xml:space="preserve">. Primitive types have one job – to store a value of its type (e.g. an int can store a whole number, with no fractional part allowed). </w:t>
      </w:r>
      <w:r w:rsidR="00496BD9">
        <w:t>They are not like objects</w:t>
      </w:r>
      <w:r w:rsidR="00880D7E">
        <w:t xml:space="preserve">, since we cannot call methods off of a primitive int variable. E.g if we have an int variable called </w:t>
      </w:r>
      <w:r w:rsidR="00880D7E">
        <w:rPr>
          <w:b/>
          <w:bCs/>
        </w:rPr>
        <w:t>number</w:t>
      </w:r>
      <w:r w:rsidR="00880D7E">
        <w:t xml:space="preserve">, we can’t say something like </w:t>
      </w:r>
      <w:r w:rsidR="00880D7E">
        <w:rPr>
          <w:b/>
          <w:bCs/>
        </w:rPr>
        <w:t>number.render()</w:t>
      </w:r>
      <w:r w:rsidR="00880D7E">
        <w:t>, since int is a primitive – and primitives don’t have methods.</w:t>
      </w:r>
    </w:p>
    <w:p w14:paraId="2F40FBED" w14:textId="6C2F2F09" w:rsidR="00DC500B" w:rsidRDefault="00343B3E" w:rsidP="005A3834">
      <w:pPr>
        <w:pStyle w:val="H1Body0"/>
        <w:jc w:val="both"/>
      </w:pPr>
      <w:r w:rsidRPr="002E410C">
        <w:rPr>
          <w:noProof/>
        </w:rPr>
        <mc:AlternateContent>
          <mc:Choice Requires="wpg">
            <w:drawing>
              <wp:anchor distT="0" distB="0" distL="114300" distR="114300" simplePos="0" relativeHeight="251726848" behindDoc="0" locked="0" layoutInCell="1" allowOverlap="1" wp14:anchorId="279BF3AC" wp14:editId="7104F85C">
                <wp:simplePos x="0" y="0"/>
                <wp:positionH relativeFrom="margin">
                  <wp:posOffset>3362325</wp:posOffset>
                </wp:positionH>
                <wp:positionV relativeFrom="margin">
                  <wp:posOffset>7362825</wp:posOffset>
                </wp:positionV>
                <wp:extent cx="2781300" cy="1323975"/>
                <wp:effectExtent l="0" t="0" r="0" b="9525"/>
                <wp:wrapNone/>
                <wp:docPr id="91" name="KeyTerm1"/>
                <wp:cNvGraphicFramePr/>
                <a:graphic xmlns:a="http://schemas.openxmlformats.org/drawingml/2006/main">
                  <a:graphicData uri="http://schemas.microsoft.com/office/word/2010/wordprocessingGroup">
                    <wpg:wgp>
                      <wpg:cNvGrpSpPr/>
                      <wpg:grpSpPr>
                        <a:xfrm>
                          <a:off x="0" y="0"/>
                          <a:ext cx="2781300" cy="1323975"/>
                          <a:chOff x="-26172" y="0"/>
                          <a:chExt cx="3821186" cy="1223226"/>
                        </a:xfrm>
                      </wpg:grpSpPr>
                      <wps:wsp>
                        <wps:cNvPr id="92" name="Rectangle: Rounded Corners 4"/>
                        <wps:cNvSpPr/>
                        <wps:spPr>
                          <a:xfrm>
                            <a:off x="380962" y="0"/>
                            <a:ext cx="3414052" cy="1223226"/>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90B99A" w14:textId="5CAC14C5" w:rsidR="005A3834" w:rsidRPr="001B2C37" w:rsidRDefault="005A3834" w:rsidP="005A3834">
                              <w:pPr>
                                <w:ind w:left="-426" w:right="-64"/>
                                <w:rPr>
                                  <w:rFonts w:hAnsi="Calibri"/>
                                  <w:color w:val="000000"/>
                                  <w:kern w:val="24"/>
                                </w:rPr>
                              </w:pPr>
                              <w:r w:rsidRPr="004E6684">
                                <w:rPr>
                                  <w:rFonts w:hAnsi="Calibri"/>
                                  <w:b/>
                                  <w:bCs/>
                                  <w:color w:val="000000"/>
                                  <w:kern w:val="24"/>
                                </w:rPr>
                                <w:t>Key Term</w:t>
                              </w:r>
                              <w:r>
                                <w:rPr>
                                  <w:rFonts w:hAnsi="Calibri"/>
                                  <w:b/>
                                  <w:bCs/>
                                  <w:color w:val="000000"/>
                                  <w:kern w:val="24"/>
                                </w:rPr>
                                <w:t xml:space="preserve"> – Wrapper class</w:t>
                              </w:r>
                              <w:r>
                                <w:rPr>
                                  <w:rFonts w:hAnsi="Calibri"/>
                                  <w:b/>
                                  <w:bCs/>
                                  <w:color w:val="000000"/>
                                  <w:kern w:val="24"/>
                                </w:rPr>
                                <w:br/>
                              </w:r>
                              <w:r>
                                <w:rPr>
                                  <w:color w:val="000000" w:themeColor="text1"/>
                                </w:rPr>
                                <w:t xml:space="preserve">A </w:t>
                              </w:r>
                              <w:r w:rsidRPr="00343B3E">
                                <w:rPr>
                                  <w:b/>
                                  <w:bCs/>
                                  <w:color w:val="000000" w:themeColor="text1"/>
                                </w:rPr>
                                <w:t>Wrapper Class</w:t>
                              </w:r>
                              <w:r>
                                <w:rPr>
                                  <w:color w:val="000000" w:themeColor="text1"/>
                                </w:rPr>
                                <w:t xml:space="preserve"> is the </w:t>
                              </w:r>
                              <w:r w:rsidR="00343B3E">
                                <w:rPr>
                                  <w:color w:val="000000" w:themeColor="text1"/>
                                </w:rPr>
                                <w:t>class version of a primitive. All of the eight primitive types in Java have a corresponding class version.</w:t>
                              </w:r>
                            </w:p>
                          </w:txbxContent>
                        </wps:txbx>
                        <wps:bodyPr lIns="576000" tIns="0" rIns="36000" bIns="0" rtlCol="0" anchor="ctr" anchorCtr="0"/>
                      </wps:wsp>
                      <wps:wsp>
                        <wps:cNvPr id="93" name="Rectangle: Rounded Corners 5"/>
                        <wps:cNvSpPr/>
                        <wps:spPr>
                          <a:xfrm>
                            <a:off x="-26172" y="232252"/>
                            <a:ext cx="902478" cy="760397"/>
                          </a:xfrm>
                          <a:prstGeom prst="round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94" name="Picture 4" descr="File:Octicons-key.svg - Wikimedia Commons"/>
                          <pic:cNvPicPr preferRelativeResize="0">
                            <a:picLocks/>
                          </pic:cNvPicPr>
                        </pic:nvPicPr>
                        <pic:blipFill>
                          <a:blip r:embed="rId20" cstate="print">
                            <a:extLst>
                              <a:ext uri="{28A0092B-C50C-407E-A947-70E740481C1C}">
                                <a14:useLocalDpi xmlns:a14="http://schemas.microsoft.com/office/drawing/2010/main" val="0"/>
                              </a:ext>
                            </a:extLst>
                          </a:blip>
                          <a:stretch>
                            <a:fillRect/>
                          </a:stretch>
                        </pic:blipFill>
                        <pic:spPr>
                          <a:xfrm>
                            <a:off x="42408" y="282948"/>
                            <a:ext cx="782146" cy="659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9BF3AC" id="_x0000_s1044" style="position:absolute;left:0;text-align:left;margin-left:264.75pt;margin-top:579.75pt;width:219pt;height:104.25pt;z-index:251726848;mso-position-horizontal-relative:margin;mso-position-vertical-relative:margin;mso-width-relative:margin;mso-height-relative:margin" coordorigin="-261" coordsize="38211,1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M6c+AMAALELAAAOAAAAZHJzL2Uyb0RvYy54bWzsVsluIzcQvQfIPxB9&#10;l9WbtoblOdgZY4BJxtBMkDPFZqsJcwNJbfn6FMnuluSRJ8YEvsWAW9yq+PhYr4q3Hw6Cox01lim5&#10;TLKbNEFUElUzuVkmf377OJonyDosa8yVpMvkSG3y4e7XX273uqK5ahWvqUHgRNpqr5dJ65yuxmNL&#10;WiqwvVGaSphslBHYQddsxrXBe/Au+DhP0+l4r0ytjSLUWhh9iJPJXfDfNJS4L01jqUN8mQA2F74m&#10;fNf+O767xdXGYN0y0sHAP4FCYCZh08HVA3YYbQ37zpVgxCirGndDlBirpmGEhjPAabL0xWkejdrq&#10;cJZNtd/ogSag9gVPP+2W/LF7NPqrfjLAxF5vgIvQ82c5NEb4X0CJDoGy40AZPThEYDCfzbMiBWYJ&#10;zGVFXixmk0gqaYF5bzfKp9ksT9DJmLS/debFPM+y+bQzz/Miz6fefNzvPr7AtNcQJfZEhP1vRHxt&#10;saaBX1sBEU8GsXqZLACrxAKCdQXhg+WG0wqt1FbWtEb3ykiIdlR6lB4O2A3s2coCkVeoK+bpYnpB&#10;Qc9fUWZlOoGpwN8VAnCljXWPVAnkG8sEYkLWHlmIN7z7bF0krF/n97eKs/oj4zx0vJjoPTdoh0EG&#10;mBAqXRnM+Vb8ruo4XqbwF+8Ohv3lheXTfhjuJMjSewo3dLEJl34rqfymEY8fgevrSQktd+TUr+Ny&#10;RRtg20dQADJ4PseYxakW1zQOT17FEhx6zw3sP/juHFw7f9aFWbfem9KQLwbj9EfA4hEHi7Czkm4w&#10;Fkwqc80Bd8POcX1PUqTGs+QO60OIxHkfZGtVHyE6+ScJET+Z+SuBXBZ60DChUcTR9TDq+L2KWQ9L&#10;0ipIesSZBMXOvQtJ0B/DbwmiiuH8/uoq3qCukEI8rjep6yzB+AQCaoJjwXV2OWaR5uUMypBXGFAH&#10;Gaq7+j6/9cJ5b4ENSoL4PxPYoLv/BTZkp14j7yOwTk7mukIuNKEZqeC/K73Q+q7i/PsTBazc1tCk&#10;cyLe5ENg87zVI3glaOzYmnHmjuHFA0nFg5K7J0Z8sfGds+JV9vKCab8rVCpUU0tA7pCaafWFOEaU&#10;tKNneryxuw0aob/YMxO0ZhiqmxAw5/XRu/WbgDBoQ82KcoCyoytq2d9QHmOChIWfFXm2nrZzo657&#10;gXPNmfYFwsvTtztGANuL98wVUuNb6UGRrYDyFR9/JiACxC3TFhJhRcWaQgk3n+oMBA8PTwc4tWHS&#10;xZxgnaGOtCFdh0JBuuI5TIQznHD6E71S1Mu8TCGtQFbJ5/miDMn6lHVm8LIpu4fNdLJIsz6kX8s6&#10;P6zoAVXEEZoAK2Tu8C6E1sXD87wfVp1e2nf/AAAA//8DAFBLAwQKAAAAAAAAACEAnw18uxgXAAAY&#10;FwAAFAAAAGRycy9tZWRpYS9pbWFnZTEucG5niVBORw0KGgoAAAANSUhEUgAAAS0AAAFXCAMAAAG3&#10;g9jtAAAAAXNSR0IArs4c6QAAAARnQU1BAACxjwv8YQUAAAKa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ba/ckAAADedFJOUwDWQYLDLm+wG/FcnQjeSYrLNncj+WSl&#10;EOZR0z5/wCutGO5ZmgXbRsgzdLUg9mEN406P0Du9KP5pqhXrVpcCQ4TFMLId814KS4zNOHm6Jftm&#10;pxLoU5TVQIHCLa8a8FucB91Iico1drci+KQP5VDSPX6/KmusF+1YmQTaRYYytB/1YKEMTY7POnu8&#10;J/0U6lUB10KDxC9wsRxdngnfSsw3uST6ZRHnUtQ/wSxtGe9aBtxHiMk0dbYh92KjDuRP0Twp/6sW&#10;V5gD2USFxjGzHvRfoAvhTM45ersm/GeoE+lUlSAgaKoAAAAJcEhZcwAAMsAAADLAAShkWtsAABMd&#10;SURBVHhe7d3/wyVVXcDxxy/ULhFFi5mY1BoIBoJprqJioARpoZKKItaKoeIipiG2FkGttcUi6xdS&#10;XBOXKIQV0UQpFtAndJMwDIOCAv1fOudz3vfOnLlnZs45c+bLvc95/cAz8/l8zuecOzx7n/vc587M&#10;2qR8f11jp47UGEQcjqDCILjgjeRnCFeRLRC3kdPuech8JVP2Gyaj6d35RoXERbF/hdkskwpR2jeb&#10;ZRI2il3JWEzcmO+RKyFhI1dCwkaucBwJG8kCcRu5AvEKknMqQqaM5MxOHSFVRhq7JECqxGRnzvOq&#10;esJdZZJzO6pVa49svtKkSrYvVLmc7lVVXr2JuLym3MuEHLaUq2rLHitVmYjL/nIvE3I4qVxVXya5&#10;lhpFp01VY9l8vpayeR27tfyqspTkkD/OTo2vSZEg4kKFsYfgAvJzhCtIFj5GwvIGkpr6V66RsZiM&#10;VuzKlk3iotiVLYuEjWJftiwSNop92bJIGPPdbSZXYuIVnmXkSkjYyBWIV5CcI1xxEdkZwlVkZ3TE&#10;JCxkZyRiMmVkZyRiMmVkZyRiMiUXkJ1RIatqbW3r8aRKJGEKBOEKSZgCQbhCEk0FolTVUCZJU9RQ&#10;JrmWGrsXIQdJmqK2MlPTNOW8kULEiRLlCCJuFK2fwn4dU7WDvWwjOcf8zy9cQiIY4xfsJe/vlYx0&#10;o8iP/VujC4UeGNCI0laU20yKn+6aCbSh2EaunCXQ6GhqLeQ0IgqBJlTayCnPJqIQaUJlxQfJbmNf&#10;W3yxsIBKD0mb/R4jGlDpgQH1DlHogyG1KPPCkDpU+WFMDUrkSzsGOe2bV8hGGxlT45lFhWy1kMIa&#10;6hf1WYVsNZO6OjcXJbLVRKrqPVwUydYCSXnZW9TL1gJJeTm7qJetBZLy8stFvWzNSCTMXcVA2SpI&#10;LMS5xTDZMmQ/1GPFUNmakUiY9xYDZasgsSDFOLNlSCrcbLD5OkMyFKMrSIZjfMnDZKLQA/l1fJZt&#10;YDwPaH9HKA5NCsTDMd5GLsx3GbyAfAAGulDhjWFu1HhiUB2qvDCkHnUeGNCEylbmNV8LattQXXXn&#10;K9gQ1La4lWqbybGjmUALam3kSkkCjU6j1kJOIaAQaEKljZxCQCHQhEobOYWAQqAJlTZyCgGl5W83&#10;yueotJFUCGhE6lFXQVL+njxHqB51VWStNKF61C04qJMvYMeQ+ibU+WBEPep8MKIedT4YUe8SCj0w&#10;ogGFHhhQjzoPDKhHnQ9G1KLMC0PqUOWl5V1iqvwwpgZFfvYzyE1KfiD/9cAgN6k43HdxDHKTiuf6&#10;PtDbGOUkFd+ZbbRxfJypIBU/mm+1OFrG1JCKZxWbzX5eCmtIxb3FZjOpqyMVLyw2m0ldHanwbSVl&#10;taTEfKJANhtcJ1X1pOicYrNKxV966kNPvkwqmkn914rNKsn4kfqnFptVkvEj9R8oNqsk40fqX1ds&#10;VknGj9QfVWxWScaP1J9YbBqyH0pGnllsQgKBZOBhxeaMRMLIuGOLzTkJBZFhjlVF9JJRC8dK9kPJ&#10;yAeLTUggkAxcbBV92Be/GaIPu/lUimwWJBZCRn2o2CyRYIhilGwZsh9uPlY2IJlws7HydcakgjFW&#10;vsyRC2XGyn8L5EIx2kYuGMPLyESgQYF4FFrMEI1EE4NYlmVZlq2KI/+An3Ha5ruPIzyeW1iL00sp&#10;GtYfMnuL8M9pdsGkfn6JQX1juhD/xND+lM5ICcP4frj/XOaJHuk9jwmi0ScxmnfxcloldAytO6Jb&#10;MrTt7gYapkFTH7cwZG1tDxHbO8mmQEsPDJgharmUXHc0bLf4U8f14+q75LqiXTvXD8PLyZWR6ugk&#10;urVjgI2chVQ39PLAABs5yzPIdXEhvTwwwkbORq4LOvl4D0PKSFWQ7IJOXjzPtFxf/xXSHdDJ00cZ&#10;ZRBc5HHCRhs6BfiLnWrYVZ9nz2mUdXmY6rq20rwDOqVF7y7+nFZJ0bsL95U7ujmZ3vHKn7NKh+bR&#10;vD7FGO6ttI9Fm+RoH4km6dE/Dj16wARRaKEkf5pghhh0UNRvVWwlcgZThCudKStnVrKdhswQ4w4a&#10;KB8xEfZS+EnTMZw5PU7MP+fDfneNn9ZqsoMGypsIKUS6in7LxJwrKd5PSCHS1TW0C2ZOBhWlK8QQ&#10;6Sj+DdYn6KCYD6wJIt1cS7MIfR2r2kv9eDFnBgvzMTpBxMdZfC25jC7xTqGTciQhhYgPRqRlTsgW&#10;3yOkEPHBiLRKr0W/REgh4oMRidFc2U1EIeKDEWltp7lyIyGFiA9GpHWQ5srFhBQiFXe5MCKt0lk+&#10;5hN5gsgC0r0rvc92PSGFiAMFPbuK2ZTSZ9eJOFHSK3MevPBc1RDrMtcMEF7/Bw3KemMuPyDav9vJ&#10;9i9oVYOtq/R/0GdVA61rC5Mpvt9X1PQp/JlBoapHTKQRUQhUkBwGc2pEao8V6WEwp7YQqDD5gTCn&#10;VtldIPVDYU6teVXjrasNI4bCrG32UT4gZm6yi9KBMXsdOfl4HKzAZeRr4bCKqhGPVZZlWZZlWZZl&#10;WZbQT13BL3raI/9IdEy7ndd1n189fRTXsQinJyka2qXMX++PqBxQ+eL29VKdI+HpZKZtp68fNZB3&#10;MaWfoc54ZDpvf8O4Xj2DyUIwtEdbmSnMJkb3hWmCPZ/x/WCSCL9Ohz4wRZSn0CM9Joj0abqkRvto&#10;v0WftGjegbnoUlr30LsLWiVkbhXRFc3SoW9Hp9ItFdp2lvYqD6XPMnREwzTo6eeSXzy46TPuk43X&#10;159DxxSq91duwpC1tacSqCCbAh09/BojBDHbL5Ds7tV0bHceI+A8kZBcd/RrV/qQsnETibKvkuvq&#10;VfRrx4ASEhZSXdGtHfVl55Mqu59cR3RrR72FVFmCs0CV/6NbK+d9KV5PsoxUN/RqR73tfSTLXkKu&#10;E3q1o97mOgm+/fr47XbTqx0DbKWzCQrkuvC/iDsDbL9N0kKuCzp5qN5pV2wmaTmNZAd08uA8o4Wc&#10;LfokrwKdfDDCQsrW/ZmrdBJaqxMYU0Kmimy8xvdHqxZeEv+YRBXpeL9PIz8Mmrmf8ALy8d5CI0/W&#10;8foXgosoiOd6xdTkC4xTiLhQEY8+AfZ8Uo87wJ6btO6CPonRPF7cm5JtaB7vbTRKi+bxnkajtGge&#10;71s0SovmHdAoLXp3QKOkErw8pVNSt9K7AzolResu/P5wGIbWHfSxqu7L6mVV76B5tF5W1flg9bOq&#10;rsvqaVW30z7S47RJjfaRXO+1JEH/OKGvlr1tYYIo7s/OpMAEUfpblbkvU5z+VtXlYPW4qjuYIkLp&#10;uz31C4hLmCJC6Zkh+esapohQehZVe2wl8piZIkLpJ47eZTON+E/AVVaVdlnSMUZ1VUmXZTpGWFhV&#10;ymXRMdziqhIu6wg6BnOsKt2yos9qda0q2bL0ZV2jOFe1iUhXtAvHeI2I8lkiHcW/D08DjYiSaFXx&#10;n5CigUZESbQqukWggUZESbOqv6RbBDpoRJQkq+pyRXpaaESUFP8G/4FeUeihEVECrmhe525axaGJ&#10;RkTp/OG242kUizYaEaX2b0iLTuVryT//L23i0UkjolxLxIO5PcRtb/zok5uvvv2ey74hu53RXCOi&#10;lK6D2OYYhqRFc42IEvAH1+6XN3ShuUZE2UXEw30MSYvmGhHlYSIe/oohadFcI6IEHKvXMiQtmmtE&#10;FOdnT9xKf2dNyPmqr3TVzzZfZ0haNNeIKKUrDrb5d4akRXONiBLwE+fpDEmL5hoRJeCVTIK/JTnQ&#10;XCOiuG8aw1UqKxiSFjNqRJSaT1OTHQATakSU0rX9LKT7x3waEeXbRBaQ7x3TaUSUY4ksoqBvzKYR&#10;US4g4kBFz5hMI6JcT8SFkn4xl0ZEOZOIEzW9YiqNiPIgETeK+sRMGhHlSiI1qOoRE2lElJZV9b8s&#10;5tGIKO5V7Sc7AGbUiCgnEqkYbllMqBFR6v4PDrYs5tOIKLXfV0Mti+k0Ikr989VAy2I2jYjS8Nw+&#10;zLKYTCOiHEbEZZBlMZdGRGn46TzMsphKI6I0HatBlsVMGhGl6TWD0v+ymEgjojT/dB52WQeI1D5f&#10;kR0EUyrzZd1JoIr0IJhSmS3rYvYXkB8EUyos6yh2F5n8MJhSMcu6kT0HyQ+EKRVZ1qPsuEj9QJhS&#10;0ctqPCHMDBgGUypqWc0f52bEIJhSObD2AbZqMGIQTKkcqDn/eo4Rg2BK5TN8rcWIQZRuj9aCAQPx&#10;fUub8sH4/QmH4gGVbt1Wi9JBtf95kMKBtf0ZgLLBfZj53SgaQdMfKCgZxZdZwyIKRlK3LtJZlmVZ&#10;lmVZlmVZlmVZlmVZlmXZ6jnv/Be89cf/+n3l8j9+4O+/92HC2dxFb/9d/mzWYOuvvoLyjeqGT3Ao&#10;Avzwrxm8gRz8Mx58pKefS6OV9xOJLki2zbrrxCr627qbj8T6GRqvnGvfySNMbOtVTLA6zn2Ix9aP&#10;VzHNKrj5dh5Uj/bEXyhtUn6Hx9O7TxxixqW1JfXTerOl/hf5czyIAb2PqZdOx1egsX6W6ZfKF1n8&#10;CF7EEpbGn7LwkXyTZSyF/2DRI/oKS5m8vSx4ZNtZzrS9m9WO7ossaMIm8o1lpL2vanpt5ygP7FMs&#10;a5o+zSon44csbIpY4qSwtMk5nfUld/WLmUHsfU/Y756nM25ajmB1ad3kvuvAA6R97GPMlOxjbUk1&#10;3arV/+396R2uQ6wspQvpXcd5u1IX6qeDdSX0djo32ElpmzQ3X04n/e1S/G4p43mP35son4Y3s6p0&#10;3k/nNp73cOpyCfXU6q8tGestdG7l+7LlIuongBUldC2d213KiBbTeer6FCtKiM4e7mVEm1OpHx3r&#10;SYnOHrxfulA/tleynJRo7aHuamMLNjNgZKwmKf9f7m5hRDsGjOtHLCapd9G8HQM8fI4Ro/o4i0lr&#10;E93bPEm9hwR3Ou6OtaTmd6euF1HthTFjarvicrQzmaCJ9+/V4nmMGtE3WEp6/8YMtRovbu7w04wb&#10;UZ8fOHoOczhdU7ohiZ8JvJ4PeJqNsO11TFP1PxSEmMDRYiU9etu3mQp7D5AItSGOVjITOFrBzx7j&#10;mcDROp6lLIEJHK27WcoSmMDROpylLIGXseQRdb5v5XCib8acEEtZAix4VK9mLZN3NAse1UtYzOSd&#10;yILHNezpFtH2sNxRHbckB2t9Aid/7lyWYzWBb61DS3Os1tc/wprHcvoS/Yq4fhaLHsneZTpWY7/W&#10;WqJ/g9p/sexRPM4ilkU/d5r3k+iCDsN5OQsfQfqPAfZtvGf45TtW6yez9MEt4bFafwdrH9oyHqv1&#10;r7L4gTmP1Q+m/vbW5ax+WM6fg7+pEmxOVOVPkcNwfs76BkmxM0mvlxUOzPm6/XCS7E7Rf7LEAR1y&#10;/j5YnBJPYHq2uc8+69MdzmP1XLIaocn5b9Y3nO3OY/UdsgbBibmM1Q1nn/NYVS+kSXhSrt7J4gaz&#10;y3msriNbIDEhj5/C0gZz0Hms3kS2jNRknDX4X6R3OI/Vs8haNpGciNeyrOHc7H+sPktyIrgd/IDc&#10;twK+l6xlWsfq88Nfh+U8prZ9jKzlNSQn4aYRLnoacKym9H310EksakhPMLlt6sfqjFGu2+n+vnoh&#10;Wctkfg5ecRgrGljAsbqQ5MiO2cF6BhfwfFV/F/HBbDvmShYzBvdrhnPIWprvUN+7o0/YzULG8kxW&#10;YnMeq9NIpvUU1Xn7u+/7uPM1sbjilgfuNysY2UEWZDuSrMX9I7OrMf/mHmgXS7Y5ryDj/hbsavi3&#10;oaKdzZJtf0LW4v4W7Oo+ui8B96XYnJccdx/WrpboasrHsWTb+WQtD5NM6xG6LwH31UyeTdZyCsm0&#10;hn8bKh5LtlnXfZzp5/nqC3RfBs7XNY+StLhf4nd1At2XgPtKe85Tve8nmdYZdF8C7qtsHkXW0s/7&#10;DLfSfQm4X4teTNbSz+X0P0j3JeB+MX4nWct7SXphzEpx/5LnfOfjXJKeGLVC3G+0PEjWcg1Jb4xb&#10;Ge438JyXIPoQyQCMXBHuPzg439C+jWQQxq4E9w+3C8haLiAZiNEr4Coeke1YspbrSQZj/NK7i8dj&#10;cx6rDjf/oMOS28KjsTn/DXa6mB09ltp+HovN+dx+IslIdFli7heYztcMHY/V8h+tvo7Vfgatksd4&#10;bDbn6/bA56vVO1r9HavVO1oBxyriNcNqHa2AYxV6XVWxSkcr4Ln9MJKBVudouV+LXk/WEvn74Ooc&#10;Lfebnc7XotHHalWOlvv3wdvIWqJ/d9ZW4WgF/O4c9dxeWIGjxSOxOc9JCHl9xZCVw8OzOY5W2O+D&#10;DFo5PDzbwtHyvo0LGLZyeHi2ytG6mLA/Bq4cHp7NOlo3EgzB0JXDw7OVjtajhMIweOXw8Gzzo7Wb&#10;QCiGrxweno2j9WJ2w5nxq4eHZ5Oj9S12YkjrFcTDs6mj9SU249B85fDwbAc+yUYsmq+cXm6qPfwV&#10;YAbj/shfB1O803pCST+nfTZNV5j7FMMIfvfhW3pJzocb/AIw4+l8ruVBGm0Qnc4H2GDHSos+73m0&#10;E+DHFXUzog16rLTgaxBswH+DZUHHa4MfqyzLsizLsizLsizLsizLsizLstGtrf0/Mw0Ug6yQ4BgA&#10;AAAASUVORK5CYIJQSwMEFAAGAAgAAAAhAPVxmDLiAAAADQEAAA8AAABkcnMvZG93bnJldi54bWxM&#10;j0FLw0AQhe+C/2EZwZvdpCWxjdmUUtRTEWwF8bbNTpPQ7GzIbpP03zs96e3NvMebb/L1ZFsxYO8b&#10;RwriWQQCqXSmoUrB1+HtaQnCB01Gt45QwRU9rIv7u1xnxo30icM+VIJLyGdaQR1Cl0npyxqt9jPX&#10;IbF3cr3Vgce+kqbXI5fbVs6jKJVWN8QXat3htsbyvL9YBe+jHjeL+HXYnU/b688h+fjexajU48O0&#10;eQERcAp/YbjhMzoUzHR0FzJetAqS+SrhKBtxclMcWaXPLI68WqTLCGSRy/9f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yDOnPgDAACxCwAADgAAAAAAAAAA&#10;AAAAAAA6AgAAZHJzL2Uyb0RvYy54bWxQSwECLQAKAAAAAAAAACEAnw18uxgXAAAYFwAAFAAAAAAA&#10;AAAAAAAAAABeBgAAZHJzL21lZGlhL2ltYWdlMS5wbmdQSwECLQAUAAYACAAAACEA9XGYMuIAAAAN&#10;AQAADwAAAAAAAAAAAAAAAACoHQAAZHJzL2Rvd25yZXYueG1sUEsBAi0AFAAGAAgAAAAhAKomDr68&#10;AAAAIQEAABkAAAAAAAAAAAAAAAAAtx4AAGRycy9fcmVscy9lMm9Eb2MueG1sLnJlbHNQSwUGAAAA&#10;AAYABgB8AQAAqh8AAAAA&#10;">
                <v:roundrect id="Rectangle: Rounded Corners 4" o:spid="_x0000_s1045" style="position:absolute;left:3809;width:34141;height:122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6E6xAAAANsAAAAPAAAAZHJzL2Rvd25yZXYueG1sRI9BSwMx&#10;FITvgv8hPKEXsdnmIHZtWqQgbU/FWtDjM3luFpOXdZN2t//eCILHYWa+YRarMXhxpj61kTXMphUI&#10;YhNty42G4+vz3QOIlJEt+sik4UIJVsvrqwXWNg78QudDbkSBcKpRg8u5q6VMxlHANI0dcfE+Yx8w&#10;F9k30vY4FHjwUlXVvQzYcllw2NHakfk6nIIG9f3hj+ZNKbv2881+uDW7d2e0ntyMT48gMo35P/zX&#10;3loNcwW/X8oPkMsfAAAA//8DAFBLAQItABQABgAIAAAAIQDb4fbL7gAAAIUBAAATAAAAAAAAAAAA&#10;AAAAAAAAAABbQ29udGVudF9UeXBlc10ueG1sUEsBAi0AFAAGAAgAAAAhAFr0LFu/AAAAFQEAAAsA&#10;AAAAAAAAAAAAAAAAHwEAAF9yZWxzLy5yZWxzUEsBAi0AFAAGAAgAAAAhAGC7oTrEAAAA2wAAAA8A&#10;AAAAAAAAAAAAAAAABwIAAGRycy9kb3ducmV2LnhtbFBLBQYAAAAAAwADALcAAAD4AgAAAAA=&#10;" fillcolor="#ffe599 [1303]" stroked="f" strokeweight="1pt">
                  <v:stroke joinstyle="miter"/>
                  <v:textbox inset="16mm,0,1mm,0">
                    <w:txbxContent>
                      <w:p w14:paraId="4890B99A" w14:textId="5CAC14C5" w:rsidR="005A3834" w:rsidRPr="001B2C37" w:rsidRDefault="005A3834" w:rsidP="005A3834">
                        <w:pPr>
                          <w:ind w:left="-426" w:right="-64"/>
                          <w:rPr>
                            <w:rFonts w:hAnsi="Calibri"/>
                            <w:color w:val="000000"/>
                            <w:kern w:val="24"/>
                          </w:rPr>
                        </w:pPr>
                        <w:r w:rsidRPr="004E6684">
                          <w:rPr>
                            <w:rFonts w:hAnsi="Calibri"/>
                            <w:b/>
                            <w:bCs/>
                            <w:color w:val="000000"/>
                            <w:kern w:val="24"/>
                          </w:rPr>
                          <w:t>Key Term</w:t>
                        </w:r>
                        <w:r>
                          <w:rPr>
                            <w:rFonts w:hAnsi="Calibri"/>
                            <w:b/>
                            <w:bCs/>
                            <w:color w:val="000000"/>
                            <w:kern w:val="24"/>
                          </w:rPr>
                          <w:t xml:space="preserve"> – Wrapper class</w:t>
                        </w:r>
                        <w:r>
                          <w:rPr>
                            <w:rFonts w:hAnsi="Calibri"/>
                            <w:b/>
                            <w:bCs/>
                            <w:color w:val="000000"/>
                            <w:kern w:val="24"/>
                          </w:rPr>
                          <w:br/>
                        </w:r>
                        <w:r>
                          <w:rPr>
                            <w:color w:val="000000" w:themeColor="text1"/>
                          </w:rPr>
                          <w:t xml:space="preserve">A </w:t>
                        </w:r>
                        <w:r w:rsidRPr="00343B3E">
                          <w:rPr>
                            <w:b/>
                            <w:bCs/>
                            <w:color w:val="000000" w:themeColor="text1"/>
                          </w:rPr>
                          <w:t>Wrapper Class</w:t>
                        </w:r>
                        <w:r>
                          <w:rPr>
                            <w:color w:val="000000" w:themeColor="text1"/>
                          </w:rPr>
                          <w:t xml:space="preserve"> is the </w:t>
                        </w:r>
                        <w:r w:rsidR="00343B3E">
                          <w:rPr>
                            <w:color w:val="000000" w:themeColor="text1"/>
                          </w:rPr>
                          <w:t>class version of a primitive. All of the eight primitive types in Java have a corresponding class version.</w:t>
                        </w:r>
                      </w:p>
                    </w:txbxContent>
                  </v:textbox>
                </v:roundrect>
                <v:roundrect id="Rectangle: Rounded Corners 5" o:spid="_x0000_s1046" style="position:absolute;left:-261;top:2322;width:9024;height:7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XpwQAAANsAAAAPAAAAZHJzL2Rvd25yZXYueG1sRI9BawIx&#10;FITvBf9DeIK3mtVCWVejiGhpj1Uv3p7Jc7O4eVmSqOu/bwqFHoeZ+YZZrHrXijuF2HhWMBkXIIi1&#10;Nw3XCo6H3WsJIiZkg61nUvCkCKvl4GWBlfEP/qb7PtUiQzhWqMCm1FVSRm3JYRz7jjh7Fx8cpixD&#10;LU3AR4a7Vk6L4l06bDgvWOxoY0lf9zenoPzqd/q88SdH2m4PvpiGkj6UGg379RxEoj79h//an0bB&#10;7A1+v+QfIJc/AAAA//8DAFBLAQItABQABgAIAAAAIQDb4fbL7gAAAIUBAAATAAAAAAAAAAAAAAAA&#10;AAAAAABbQ29udGVudF9UeXBlc10ueG1sUEsBAi0AFAAGAAgAAAAhAFr0LFu/AAAAFQEAAAsAAAAA&#10;AAAAAAAAAAAAHwEAAF9yZWxzLy5yZWxzUEsBAi0AFAAGAAgAAAAhAD3/xenBAAAA2wAAAA8AAAAA&#10;AAAAAAAAAAAABwIAAGRycy9kb3ducmV2LnhtbFBLBQYAAAAAAwADALcAAAD1AgAAAAA=&#10;" fillcolor="#ffd966 [1943]" stroked="f" strokeweight="1pt">
                  <v:stroke joinstyle="miter"/>
                </v:roundrect>
                <v:shape id="Picture 4" o:spid="_x0000_s1047" type="#_x0000_t75" alt="File:Octicons-key.svg - Wikimedia Commons" style="position:absolute;left:424;top:2829;width:7821;height:65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lxgAAANsAAAAPAAAAZHJzL2Rvd25yZXYueG1sRI9Ba8JA&#10;FITvhf6H5RW8iNnEStGYVUqhpQcLNnrw+Mg+k5Ds25DdxtRf7xaEHoeZ+YbJtqNpxUC9qy0rSKIY&#10;BHFhdc2lguPhfbYE4TyyxtYyKfglB9vN40OGqbYX/qYh96UIEHYpKqi871IpXVGRQRfZjjh4Z9sb&#10;9EH2pdQ9XgLctHIexy/SYM1hocKO3ioqmvzHKHBf093pupvyOCTJx/NxHyeHplFq8jS+rkF4Gv1/&#10;+N7+1ApWC/j7En6A3NwAAAD//wMAUEsBAi0AFAAGAAgAAAAhANvh9svuAAAAhQEAABMAAAAAAAAA&#10;AAAAAAAAAAAAAFtDb250ZW50X1R5cGVzXS54bWxQSwECLQAUAAYACAAAACEAWvQsW78AAAAVAQAA&#10;CwAAAAAAAAAAAAAAAAAfAQAAX3JlbHMvLnJlbHNQSwECLQAUAAYACAAAACEAgivhZcYAAADbAAAA&#10;DwAAAAAAAAAAAAAAAAAHAgAAZHJzL2Rvd25yZXYueG1sUEsFBgAAAAADAAMAtwAAAPoCAAAAAA==&#10;">
                  <v:imagedata r:id="rId21" o:title="Octicons-key"/>
                  <o:lock v:ext="edit" aspectratio="f"/>
                </v:shape>
                <w10:wrap anchorx="margin" anchory="margin"/>
              </v:group>
            </w:pict>
          </mc:Fallback>
        </mc:AlternateContent>
      </w:r>
      <w:r w:rsidR="00DC500B">
        <w:t xml:space="preserve">Can we have an ArrayList that stores </w:t>
      </w:r>
      <w:r w:rsidR="00DC500B">
        <w:rPr>
          <w:b/>
          <w:bCs/>
        </w:rPr>
        <w:t>ints</w:t>
      </w:r>
      <w:r w:rsidR="00DC500B">
        <w:t xml:space="preserve"> or an ArrayList that stores </w:t>
      </w:r>
      <w:r w:rsidR="00DC500B">
        <w:rPr>
          <w:b/>
          <w:bCs/>
        </w:rPr>
        <w:t>doubles</w:t>
      </w:r>
      <w:r w:rsidR="00DC500B">
        <w:t xml:space="preserve">? Technically no, ArrayList can only store objects – or more specifically, references to those objects. </w:t>
      </w:r>
    </w:p>
    <w:p w14:paraId="73692EFB" w14:textId="3BE943E9" w:rsidR="00DC500B" w:rsidRPr="00F50D23" w:rsidRDefault="00DC500B" w:rsidP="005A3834">
      <w:pPr>
        <w:pStyle w:val="H1Body0"/>
        <w:ind w:right="3923"/>
        <w:jc w:val="both"/>
      </w:pPr>
      <w:r>
        <w:t xml:space="preserve">There is a workaround to this however – every single one of the eight primitives has a class equivalent (e.g. the class version of a </w:t>
      </w:r>
      <w:r>
        <w:rPr>
          <w:b/>
          <w:bCs/>
        </w:rPr>
        <w:t>double</w:t>
      </w:r>
      <w:r>
        <w:t xml:space="preserve"> is the </w:t>
      </w:r>
      <w:r>
        <w:rPr>
          <w:b/>
          <w:bCs/>
        </w:rPr>
        <w:t xml:space="preserve">Double </w:t>
      </w:r>
      <w:r>
        <w:t xml:space="preserve">class). </w:t>
      </w:r>
      <w:r>
        <w:fldChar w:fldCharType="begin"/>
      </w:r>
      <w:r>
        <w:instrText xml:space="preserve"> REF _Ref119861752 \h </w:instrText>
      </w:r>
      <w:r w:rsidR="005A3834">
        <w:instrText xml:space="preserve"> \* MERGEFORMAT </w:instrText>
      </w:r>
      <w:r>
        <w:fldChar w:fldCharType="separate"/>
      </w:r>
      <w:r w:rsidR="005F7292">
        <w:t xml:space="preserve">Table </w:t>
      </w:r>
      <w:r w:rsidR="005F7292">
        <w:rPr>
          <w:noProof/>
        </w:rPr>
        <w:t>2</w:t>
      </w:r>
      <w:r>
        <w:fldChar w:fldCharType="end"/>
      </w:r>
      <w:r>
        <w:t xml:space="preserve"> lists the eight primitive types and their class equivalents. </w:t>
      </w:r>
      <w:r w:rsidR="00F50D23">
        <w:t xml:space="preserve">These class versions </w:t>
      </w:r>
      <w:r w:rsidR="002766C6">
        <w:t xml:space="preserve">of primitives </w:t>
      </w:r>
      <w:r w:rsidR="00F50D23">
        <w:t xml:space="preserve">are referred to as </w:t>
      </w:r>
      <w:r w:rsidR="00F50D23">
        <w:rPr>
          <w:b/>
          <w:bCs/>
        </w:rPr>
        <w:t>Wrapper Classes</w:t>
      </w:r>
      <w:r w:rsidR="00F50D23">
        <w:t>, since they “wrap” around their smaller primitive counterparts.</w:t>
      </w:r>
      <w:r w:rsidR="005A3834" w:rsidRPr="005A3834">
        <w:rPr>
          <w:noProof/>
        </w:rPr>
        <w:t xml:space="preserve"> </w:t>
      </w:r>
    </w:p>
    <w:p w14:paraId="538EF6A5" w14:textId="77777777" w:rsidR="00DC500B" w:rsidRDefault="00DC500B" w:rsidP="00DC500B">
      <w:pPr>
        <w:pStyle w:val="H1Body0"/>
      </w:pPr>
    </w:p>
    <w:p w14:paraId="7A0BBC3A" w14:textId="77777777" w:rsidR="00DC500B" w:rsidRDefault="00DC500B" w:rsidP="006B1036">
      <w:pPr>
        <w:pStyle w:val="H1Body0"/>
      </w:pPr>
    </w:p>
    <w:p w14:paraId="29D2DF18" w14:textId="77777777" w:rsidR="00010E6D" w:rsidRDefault="00010E6D" w:rsidP="00F76A13">
      <w:pPr>
        <w:pStyle w:val="H1Body0"/>
        <w:keepNext/>
        <w:jc w:val="center"/>
      </w:pPr>
      <w:r w:rsidRPr="00010E6D">
        <w:rPr>
          <w:noProof/>
        </w:rPr>
        <w:drawing>
          <wp:inline distT="0" distB="0" distL="0" distR="0" wp14:anchorId="1D2CC8DA" wp14:editId="77E2ADC0">
            <wp:extent cx="5180067" cy="3757930"/>
            <wp:effectExtent l="19050" t="19050" r="20955" b="1397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41"/>
                    <a:stretch>
                      <a:fillRect/>
                    </a:stretch>
                  </pic:blipFill>
                  <pic:spPr>
                    <a:xfrm>
                      <a:off x="0" y="0"/>
                      <a:ext cx="5186466" cy="3762573"/>
                    </a:xfrm>
                    <a:prstGeom prst="rect">
                      <a:avLst/>
                    </a:prstGeom>
                    <a:ln w="19050">
                      <a:solidFill>
                        <a:schemeClr val="tx1"/>
                      </a:solidFill>
                    </a:ln>
                  </pic:spPr>
                </pic:pic>
              </a:graphicData>
            </a:graphic>
          </wp:inline>
        </w:drawing>
      </w:r>
    </w:p>
    <w:p w14:paraId="294153AD" w14:textId="1B8BBAF6" w:rsidR="00010E6D" w:rsidRDefault="00010E6D" w:rsidP="00010E6D">
      <w:pPr>
        <w:pStyle w:val="Caption"/>
        <w:jc w:val="center"/>
      </w:pPr>
      <w:bookmarkStart w:id="18" w:name="_Ref119863108"/>
      <w:r>
        <w:t xml:space="preserve">Figure </w:t>
      </w:r>
      <w:fldSimple w:instr=" SEQ Figure \* ARABIC ">
        <w:r w:rsidR="005F7292">
          <w:rPr>
            <w:noProof/>
          </w:rPr>
          <w:t>17</w:t>
        </w:r>
      </w:fldSimple>
      <w:bookmarkEnd w:id="18"/>
      <w:r>
        <w:t xml:space="preserve"> Java's Eight Primitive Types</w:t>
      </w:r>
    </w:p>
    <w:p w14:paraId="0084DC88" w14:textId="5570B458" w:rsidR="00C04BC5" w:rsidRDefault="00C04BC5" w:rsidP="00C04BC5">
      <w:pPr>
        <w:pStyle w:val="Caption"/>
        <w:keepNext/>
        <w:jc w:val="center"/>
      </w:pPr>
      <w:bookmarkStart w:id="19" w:name="_Ref119861752"/>
      <w:r>
        <w:t xml:space="preserve">Table </w:t>
      </w:r>
      <w:fldSimple w:instr=" SEQ Table \* ARABIC ">
        <w:r w:rsidR="005F7292">
          <w:rPr>
            <w:noProof/>
          </w:rPr>
          <w:t>2</w:t>
        </w:r>
      </w:fldSimple>
      <w:bookmarkEnd w:id="19"/>
      <w:r>
        <w:t xml:space="preserve"> Class Versions of Java's Eight Primitive Types</w:t>
      </w:r>
    </w:p>
    <w:tbl>
      <w:tblPr>
        <w:tblStyle w:val="TableGrid"/>
        <w:tblW w:w="0" w:type="auto"/>
        <w:tblInd w:w="1129" w:type="dxa"/>
        <w:tblLook w:val="04A0" w:firstRow="1" w:lastRow="0" w:firstColumn="1" w:lastColumn="0" w:noHBand="0" w:noVBand="1"/>
      </w:tblPr>
      <w:tblGrid>
        <w:gridCol w:w="3379"/>
        <w:gridCol w:w="3425"/>
      </w:tblGrid>
      <w:tr w:rsidR="00010E6D" w14:paraId="49DDE0BF" w14:textId="77777777" w:rsidTr="00C04BC5">
        <w:tc>
          <w:tcPr>
            <w:tcW w:w="3379" w:type="dxa"/>
            <w:shd w:val="clear" w:color="auto" w:fill="C5E0B3" w:themeFill="accent6" w:themeFillTint="66"/>
          </w:tcPr>
          <w:p w14:paraId="7A98E6BB" w14:textId="02459E22" w:rsidR="00010E6D" w:rsidRPr="00C04BC5" w:rsidRDefault="00010E6D" w:rsidP="00010E6D">
            <w:pPr>
              <w:pStyle w:val="H1Body0"/>
              <w:jc w:val="center"/>
              <w:rPr>
                <w:b/>
                <w:bCs/>
              </w:rPr>
            </w:pPr>
            <w:r w:rsidRPr="00C04BC5">
              <w:rPr>
                <w:b/>
                <w:bCs/>
              </w:rPr>
              <w:t>Primitive Type</w:t>
            </w:r>
          </w:p>
        </w:tc>
        <w:tc>
          <w:tcPr>
            <w:tcW w:w="3425" w:type="dxa"/>
            <w:shd w:val="clear" w:color="auto" w:fill="C5E0B3" w:themeFill="accent6" w:themeFillTint="66"/>
          </w:tcPr>
          <w:p w14:paraId="56D87A6F" w14:textId="19CC9835" w:rsidR="00010E6D" w:rsidRPr="00C04BC5" w:rsidRDefault="00010E6D" w:rsidP="00010E6D">
            <w:pPr>
              <w:pStyle w:val="H1Body0"/>
              <w:jc w:val="center"/>
              <w:rPr>
                <w:b/>
                <w:bCs/>
              </w:rPr>
            </w:pPr>
            <w:r w:rsidRPr="00C04BC5">
              <w:rPr>
                <w:b/>
                <w:bCs/>
              </w:rPr>
              <w:t>Class Type</w:t>
            </w:r>
          </w:p>
        </w:tc>
      </w:tr>
      <w:tr w:rsidR="00010E6D" w14:paraId="271EC4B5" w14:textId="77777777" w:rsidTr="00C04BC5">
        <w:tc>
          <w:tcPr>
            <w:tcW w:w="3379" w:type="dxa"/>
          </w:tcPr>
          <w:p w14:paraId="6003D2DB" w14:textId="5C63B78C" w:rsidR="00010E6D" w:rsidRDefault="00C04BC5" w:rsidP="00010E6D">
            <w:pPr>
              <w:pStyle w:val="H1Body0"/>
              <w:jc w:val="center"/>
            </w:pPr>
            <w:r>
              <w:t>char</w:t>
            </w:r>
          </w:p>
        </w:tc>
        <w:tc>
          <w:tcPr>
            <w:tcW w:w="3425" w:type="dxa"/>
          </w:tcPr>
          <w:p w14:paraId="0DBD02BD" w14:textId="63E6239B" w:rsidR="00010E6D" w:rsidRDefault="00C04BC5" w:rsidP="00010E6D">
            <w:pPr>
              <w:pStyle w:val="H1Body0"/>
              <w:jc w:val="center"/>
            </w:pPr>
            <w:r>
              <w:t>Character</w:t>
            </w:r>
          </w:p>
        </w:tc>
      </w:tr>
      <w:tr w:rsidR="00010E6D" w14:paraId="69EA70A6" w14:textId="77777777" w:rsidTr="00C04BC5">
        <w:tc>
          <w:tcPr>
            <w:tcW w:w="3379" w:type="dxa"/>
          </w:tcPr>
          <w:p w14:paraId="626D287F" w14:textId="21D42B5C" w:rsidR="00010E6D" w:rsidRDefault="00C04BC5" w:rsidP="00010E6D">
            <w:pPr>
              <w:pStyle w:val="H1Body0"/>
              <w:jc w:val="center"/>
            </w:pPr>
            <w:r>
              <w:t>byte</w:t>
            </w:r>
          </w:p>
        </w:tc>
        <w:tc>
          <w:tcPr>
            <w:tcW w:w="3425" w:type="dxa"/>
          </w:tcPr>
          <w:p w14:paraId="10B77AB0" w14:textId="6E229CBC" w:rsidR="00010E6D" w:rsidRDefault="00C04BC5" w:rsidP="00010E6D">
            <w:pPr>
              <w:pStyle w:val="H1Body0"/>
              <w:jc w:val="center"/>
            </w:pPr>
            <w:r>
              <w:t>Byte</w:t>
            </w:r>
          </w:p>
        </w:tc>
      </w:tr>
      <w:tr w:rsidR="00010E6D" w14:paraId="04110517" w14:textId="77777777" w:rsidTr="00C04BC5">
        <w:tc>
          <w:tcPr>
            <w:tcW w:w="3379" w:type="dxa"/>
          </w:tcPr>
          <w:p w14:paraId="61F091C7" w14:textId="37B86AA7" w:rsidR="00010E6D" w:rsidRDefault="00C04BC5" w:rsidP="00010E6D">
            <w:pPr>
              <w:pStyle w:val="H1Body0"/>
              <w:jc w:val="center"/>
            </w:pPr>
            <w:r>
              <w:t>short</w:t>
            </w:r>
          </w:p>
        </w:tc>
        <w:tc>
          <w:tcPr>
            <w:tcW w:w="3425" w:type="dxa"/>
          </w:tcPr>
          <w:p w14:paraId="65157AB3" w14:textId="5B165C09" w:rsidR="00010E6D" w:rsidRDefault="00C04BC5" w:rsidP="00010E6D">
            <w:pPr>
              <w:pStyle w:val="H1Body0"/>
              <w:jc w:val="center"/>
            </w:pPr>
            <w:r>
              <w:t>Short</w:t>
            </w:r>
          </w:p>
        </w:tc>
      </w:tr>
      <w:tr w:rsidR="00010E6D" w14:paraId="3C57A6C4" w14:textId="77777777" w:rsidTr="00C04BC5">
        <w:tc>
          <w:tcPr>
            <w:tcW w:w="3379" w:type="dxa"/>
          </w:tcPr>
          <w:p w14:paraId="1BFCF197" w14:textId="6AE1F234" w:rsidR="00010E6D" w:rsidRDefault="00C04BC5" w:rsidP="00010E6D">
            <w:pPr>
              <w:pStyle w:val="H1Body0"/>
              <w:jc w:val="center"/>
            </w:pPr>
            <w:r>
              <w:t>int</w:t>
            </w:r>
          </w:p>
        </w:tc>
        <w:tc>
          <w:tcPr>
            <w:tcW w:w="3425" w:type="dxa"/>
          </w:tcPr>
          <w:p w14:paraId="51CCE41A" w14:textId="097B24F7" w:rsidR="00010E6D" w:rsidRDefault="00C04BC5" w:rsidP="00010E6D">
            <w:pPr>
              <w:pStyle w:val="H1Body0"/>
              <w:jc w:val="center"/>
            </w:pPr>
            <w:r>
              <w:t>Integer</w:t>
            </w:r>
          </w:p>
        </w:tc>
      </w:tr>
      <w:tr w:rsidR="00010E6D" w14:paraId="19A098BF" w14:textId="77777777" w:rsidTr="00C04BC5">
        <w:tc>
          <w:tcPr>
            <w:tcW w:w="3379" w:type="dxa"/>
          </w:tcPr>
          <w:p w14:paraId="09A58792" w14:textId="52F9A493" w:rsidR="00010E6D" w:rsidRDefault="00C04BC5" w:rsidP="00010E6D">
            <w:pPr>
              <w:pStyle w:val="H1Body0"/>
              <w:jc w:val="center"/>
            </w:pPr>
            <w:r>
              <w:t>long</w:t>
            </w:r>
          </w:p>
        </w:tc>
        <w:tc>
          <w:tcPr>
            <w:tcW w:w="3425" w:type="dxa"/>
          </w:tcPr>
          <w:p w14:paraId="2E4EA1C4" w14:textId="693C9ACE" w:rsidR="00010E6D" w:rsidRDefault="00C04BC5" w:rsidP="00010E6D">
            <w:pPr>
              <w:pStyle w:val="H1Body0"/>
              <w:jc w:val="center"/>
            </w:pPr>
            <w:r>
              <w:t>Long</w:t>
            </w:r>
          </w:p>
        </w:tc>
      </w:tr>
      <w:tr w:rsidR="00010E6D" w14:paraId="6A0BE288" w14:textId="77777777" w:rsidTr="00C04BC5">
        <w:tc>
          <w:tcPr>
            <w:tcW w:w="3379" w:type="dxa"/>
          </w:tcPr>
          <w:p w14:paraId="4110A83C" w14:textId="5B0B9D8B" w:rsidR="00010E6D" w:rsidRDefault="00C04BC5" w:rsidP="00010E6D">
            <w:pPr>
              <w:pStyle w:val="H1Body0"/>
              <w:jc w:val="center"/>
            </w:pPr>
            <w:r>
              <w:t>float</w:t>
            </w:r>
          </w:p>
        </w:tc>
        <w:tc>
          <w:tcPr>
            <w:tcW w:w="3425" w:type="dxa"/>
          </w:tcPr>
          <w:p w14:paraId="3712DF43" w14:textId="02539F0F" w:rsidR="00010E6D" w:rsidRDefault="00C04BC5" w:rsidP="00010E6D">
            <w:pPr>
              <w:pStyle w:val="H1Body0"/>
              <w:jc w:val="center"/>
            </w:pPr>
            <w:r>
              <w:t>Float</w:t>
            </w:r>
          </w:p>
        </w:tc>
      </w:tr>
      <w:tr w:rsidR="00010E6D" w14:paraId="1B7342EE" w14:textId="77777777" w:rsidTr="00C04BC5">
        <w:tc>
          <w:tcPr>
            <w:tcW w:w="3379" w:type="dxa"/>
          </w:tcPr>
          <w:p w14:paraId="64FE6966" w14:textId="3C0AFA73" w:rsidR="00010E6D" w:rsidRDefault="00C04BC5" w:rsidP="00010E6D">
            <w:pPr>
              <w:pStyle w:val="H1Body0"/>
              <w:jc w:val="center"/>
            </w:pPr>
            <w:r>
              <w:t>double</w:t>
            </w:r>
          </w:p>
        </w:tc>
        <w:tc>
          <w:tcPr>
            <w:tcW w:w="3425" w:type="dxa"/>
          </w:tcPr>
          <w:p w14:paraId="0F1E60C6" w14:textId="25E7643A" w:rsidR="00010E6D" w:rsidRDefault="00C04BC5" w:rsidP="00010E6D">
            <w:pPr>
              <w:pStyle w:val="H1Body0"/>
              <w:jc w:val="center"/>
            </w:pPr>
            <w:r>
              <w:t>Double</w:t>
            </w:r>
          </w:p>
        </w:tc>
      </w:tr>
      <w:tr w:rsidR="00010E6D" w14:paraId="351450E4" w14:textId="77777777" w:rsidTr="00C04BC5">
        <w:tc>
          <w:tcPr>
            <w:tcW w:w="3379" w:type="dxa"/>
          </w:tcPr>
          <w:p w14:paraId="26B1722A" w14:textId="3A378176" w:rsidR="00010E6D" w:rsidRDefault="00C04BC5" w:rsidP="00010E6D">
            <w:pPr>
              <w:pStyle w:val="H1Body0"/>
              <w:jc w:val="center"/>
            </w:pPr>
            <w:r>
              <w:t>boolean</w:t>
            </w:r>
          </w:p>
        </w:tc>
        <w:tc>
          <w:tcPr>
            <w:tcW w:w="3425" w:type="dxa"/>
          </w:tcPr>
          <w:p w14:paraId="007574F3" w14:textId="2AD8DBA6" w:rsidR="00010E6D" w:rsidRDefault="00C04BC5" w:rsidP="00010E6D">
            <w:pPr>
              <w:pStyle w:val="H1Body0"/>
              <w:jc w:val="center"/>
            </w:pPr>
            <w:r>
              <w:t>Boolean</w:t>
            </w:r>
          </w:p>
        </w:tc>
      </w:tr>
    </w:tbl>
    <w:p w14:paraId="75BDD8B5" w14:textId="068AA29E" w:rsidR="00C04BC5" w:rsidRDefault="00C04BC5" w:rsidP="00C04BC5">
      <w:pPr>
        <w:pStyle w:val="H1Body0"/>
      </w:pPr>
    </w:p>
    <w:p w14:paraId="0F8D3DE0" w14:textId="45007B96" w:rsidR="006E7F06" w:rsidRDefault="006E7F06" w:rsidP="00C04BC5">
      <w:pPr>
        <w:pStyle w:val="H1Body0"/>
        <w:rPr>
          <w:b/>
          <w:bCs/>
        </w:rPr>
      </w:pPr>
      <w:r>
        <w:t xml:space="preserve">This means if we want an ArrayList of doubles, we can use declare the data type the ArrayList will hold as </w:t>
      </w:r>
      <w:r>
        <w:rPr>
          <w:b/>
          <w:bCs/>
        </w:rPr>
        <w:t>Double, like so:</w:t>
      </w:r>
    </w:p>
    <w:p w14:paraId="40293D8F" w14:textId="74919087" w:rsidR="00E83B5A" w:rsidRDefault="006E7F06" w:rsidP="00F50D23">
      <w:pPr>
        <w:pStyle w:val="H1Body0"/>
        <w:jc w:val="center"/>
      </w:pPr>
      <w:r w:rsidRPr="00921E14">
        <w:t>ArrayList&lt;Double&gt;</w:t>
      </w:r>
      <w:r w:rsidR="00921E14">
        <w:t xml:space="preserve"> temperatures = new ArrayList&lt;&gt;();</w:t>
      </w:r>
    </w:p>
    <w:p w14:paraId="611FB171" w14:textId="3F975DDA" w:rsidR="004D6A36" w:rsidRDefault="00E83B5A" w:rsidP="00FC2B39">
      <w:pPr>
        <w:pStyle w:val="H1Body0"/>
        <w:ind w:right="-46"/>
        <w:jc w:val="both"/>
      </w:pPr>
      <w:r>
        <w:t xml:space="preserve">For this exercise, we are going to create an </w:t>
      </w:r>
      <w:r w:rsidRPr="00007437">
        <w:rPr>
          <w:b/>
          <w:bCs/>
        </w:rPr>
        <w:t>ArrayList of doubles</w:t>
      </w:r>
      <w:r w:rsidR="00041749">
        <w:t xml:space="preserve"> to allow a user to continuously type in temperatures, and then calculate the average of the temperatures that were typed in. Since the person isn’t going to tell us how many temperatures they are going to give us like the previous exercise, we can use an ArrayList so they can continuously give us input as the program is running.</w:t>
      </w:r>
    </w:p>
    <w:p w14:paraId="63E317EC" w14:textId="303C863B" w:rsidR="00E83B5A" w:rsidRPr="003D1B34" w:rsidRDefault="004D6A36" w:rsidP="00FC2B39">
      <w:pPr>
        <w:pStyle w:val="H1Body0"/>
        <w:jc w:val="both"/>
      </w:pPr>
      <w:r>
        <w:lastRenderedPageBreak/>
        <w:t>W</w:t>
      </w:r>
      <w:r w:rsidR="00041749">
        <w:t>hen they’re fin</w:t>
      </w:r>
      <w:r w:rsidR="003D1B34">
        <w:t>ished giving us temperatures,</w:t>
      </w:r>
      <w:r w:rsidR="00041749">
        <w:t xml:space="preserve"> they can give us a value</w:t>
      </w:r>
      <w:r w:rsidR="00007437">
        <w:t xml:space="preserve"> which signal</w:t>
      </w:r>
      <w:r w:rsidR="003D1B34">
        <w:t>s</w:t>
      </w:r>
      <w:r w:rsidR="00007437">
        <w:t xml:space="preserve"> that they’ve finished entering input</w:t>
      </w:r>
      <w:r>
        <w:t xml:space="preserve"> – </w:t>
      </w:r>
      <w:r w:rsidR="003D1B34">
        <w:t xml:space="preserve">this is referred to as a </w:t>
      </w:r>
      <w:r w:rsidR="003D1B34">
        <w:rPr>
          <w:b/>
          <w:bCs/>
        </w:rPr>
        <w:t>sentinel value</w:t>
      </w:r>
      <w:r w:rsidR="003D1B34">
        <w:t xml:space="preserve"> – a value that is not treated as part of the dataset, but is instead</w:t>
      </w:r>
      <w:r w:rsidR="0068259E">
        <w:t xml:space="preserve"> used to signal end of data entry.</w:t>
      </w:r>
    </w:p>
    <w:p w14:paraId="4F84A26B" w14:textId="24414E16" w:rsidR="00C04BC5" w:rsidRDefault="00E83B5A" w:rsidP="00E83B5A">
      <w:pPr>
        <w:pStyle w:val="ListParagraph"/>
        <w:numPr>
          <w:ilvl w:val="0"/>
          <w:numId w:val="22"/>
        </w:numPr>
      </w:pPr>
      <w:r>
        <w:t xml:space="preserve">Create a class called </w:t>
      </w:r>
      <w:r w:rsidRPr="00E83B5A">
        <w:rPr>
          <w:b/>
          <w:bCs/>
        </w:rPr>
        <w:t>AverageTemperature</w:t>
      </w:r>
      <w:r>
        <w:t xml:space="preserve"> with a main method</w:t>
      </w:r>
    </w:p>
    <w:p w14:paraId="785D67D2" w14:textId="31B191AE" w:rsidR="00E83B5A" w:rsidRDefault="00E83B5A" w:rsidP="00E83B5A">
      <w:pPr>
        <w:pStyle w:val="ListParagraph"/>
        <w:numPr>
          <w:ilvl w:val="0"/>
          <w:numId w:val="22"/>
        </w:numPr>
      </w:pPr>
      <w:r>
        <w:t>Create a scanner object, since we’ll be collecting some input</w:t>
      </w:r>
    </w:p>
    <w:p w14:paraId="042E8812" w14:textId="7AC35DD0" w:rsidR="00C228D8" w:rsidRDefault="00C228D8" w:rsidP="00E83B5A">
      <w:pPr>
        <w:pStyle w:val="ListParagraph"/>
        <w:numPr>
          <w:ilvl w:val="0"/>
          <w:numId w:val="22"/>
        </w:numPr>
      </w:pPr>
      <w:r>
        <w:t>Create an ArrayList of doubles (remember to use the class version of the double)</w:t>
      </w:r>
    </w:p>
    <w:p w14:paraId="33F2F870" w14:textId="65175CAF" w:rsidR="004D6A36" w:rsidRDefault="004D6A36" w:rsidP="00E83B5A">
      <w:pPr>
        <w:pStyle w:val="ListParagraph"/>
        <w:numPr>
          <w:ilvl w:val="0"/>
          <w:numId w:val="22"/>
        </w:numPr>
      </w:pPr>
      <w:r>
        <w:t xml:space="preserve">Replicate the functionality that is present in </w:t>
      </w:r>
    </w:p>
    <w:p w14:paraId="759C00DD" w14:textId="77777777" w:rsidR="004D6A36" w:rsidRDefault="006277F6" w:rsidP="004D6A36">
      <w:pPr>
        <w:keepNext/>
      </w:pPr>
      <w:r w:rsidRPr="006277F6">
        <w:rPr>
          <w:noProof/>
        </w:rPr>
        <w:drawing>
          <wp:inline distT="0" distB="0" distL="0" distR="0" wp14:anchorId="090BC3F6" wp14:editId="4DE6C198">
            <wp:extent cx="5952797" cy="1876425"/>
            <wp:effectExtent l="19050" t="19050" r="1016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2">
                      <a:extLst>
                        <a:ext uri="{28A0092B-C50C-407E-A947-70E740481C1C}">
                          <a14:useLocalDpi xmlns:a14="http://schemas.microsoft.com/office/drawing/2010/main" val="0"/>
                        </a:ext>
                      </a:extLst>
                    </a:blip>
                    <a:stretch>
                      <a:fillRect/>
                    </a:stretch>
                  </pic:blipFill>
                  <pic:spPr>
                    <a:xfrm>
                      <a:off x="0" y="0"/>
                      <a:ext cx="5960068" cy="1878717"/>
                    </a:xfrm>
                    <a:prstGeom prst="rect">
                      <a:avLst/>
                    </a:prstGeom>
                    <a:ln w="19050">
                      <a:solidFill>
                        <a:schemeClr val="tx1"/>
                      </a:solidFill>
                    </a:ln>
                  </pic:spPr>
                </pic:pic>
              </a:graphicData>
            </a:graphic>
          </wp:inline>
        </w:drawing>
      </w:r>
    </w:p>
    <w:p w14:paraId="6F73F621" w14:textId="67AC59F6" w:rsidR="006277F6" w:rsidRDefault="00F50D23" w:rsidP="004D6A36">
      <w:pPr>
        <w:pStyle w:val="Caption"/>
        <w:jc w:val="center"/>
      </w:pPr>
      <w:r>
        <w:rPr>
          <w:b/>
          <w:bCs/>
          <w:noProof/>
        </w:rPr>
        <mc:AlternateContent>
          <mc:Choice Requires="wpg">
            <w:drawing>
              <wp:anchor distT="0" distB="0" distL="114300" distR="114300" simplePos="0" relativeHeight="251724800" behindDoc="0" locked="0" layoutInCell="1" allowOverlap="1" wp14:anchorId="5DF49D1C" wp14:editId="712DE2A1">
                <wp:simplePos x="0" y="0"/>
                <wp:positionH relativeFrom="column">
                  <wp:posOffset>-685800</wp:posOffset>
                </wp:positionH>
                <wp:positionV relativeFrom="paragraph">
                  <wp:posOffset>208280</wp:posOffset>
                </wp:positionV>
                <wp:extent cx="539750" cy="539750"/>
                <wp:effectExtent l="0" t="0" r="0" b="0"/>
                <wp:wrapNone/>
                <wp:docPr id="87" name="Group 87"/>
                <wp:cNvGraphicFramePr/>
                <a:graphic xmlns:a="http://schemas.openxmlformats.org/drawingml/2006/main">
                  <a:graphicData uri="http://schemas.microsoft.com/office/word/2010/wordprocessingGroup">
                    <wpg:wgp>
                      <wpg:cNvGrpSpPr/>
                      <wpg:grpSpPr>
                        <a:xfrm>
                          <a:off x="0" y="0"/>
                          <a:ext cx="539750" cy="539750"/>
                          <a:chOff x="0" y="0"/>
                          <a:chExt cx="540000" cy="540000"/>
                        </a:xfrm>
                      </wpg:grpSpPr>
                      <wps:wsp>
                        <wps:cNvPr id="88" name="Rectangle: Rounded Corners 5"/>
                        <wps:cNvSpPr/>
                        <wps:spPr>
                          <a:xfrm>
                            <a:off x="0" y="0"/>
                            <a:ext cx="540000" cy="540000"/>
                          </a:xfrm>
                          <a:prstGeom prst="round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89" name="Picture 4" descr="Web design with solid fil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a:stretch/>
                        </pic:blipFill>
                        <pic:spPr>
                          <a:xfrm>
                            <a:off x="31805" y="31805"/>
                            <a:ext cx="467995" cy="467995"/>
                          </a:xfrm>
                          <a:prstGeom prst="rect">
                            <a:avLst/>
                          </a:prstGeom>
                        </pic:spPr>
                      </pic:pic>
                    </wpg:wgp>
                  </a:graphicData>
                </a:graphic>
              </wp:anchor>
            </w:drawing>
          </mc:Choice>
          <mc:Fallback>
            <w:pict>
              <v:group w14:anchorId="2B93DE32" id="Group 87" o:spid="_x0000_s1026" style="position:absolute;margin-left:-54pt;margin-top:16.4pt;width:42.5pt;height:42.5pt;z-index:251724800" coordsize="5400,54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AWxUeNAMAAPwHAAAOAAAAZHJzL2Uyb0RvYy54bWykVdtO&#10;GzEQfa/Uf7D2HTaBBMgqCQ9QUCXaImjVZ8fr3bXw2pbt3P6+M7MXEkIpokhsxpc5M3Pm4unlptZs&#10;JX1Q1syS4fEgYdIImytTzpJfP2+OLhIWIjc519bIWbKVIbmcf/40XbtMntjK6lx6BiAmZGs3S6oY&#10;XZamQVSy5uHYOmngsLC+5hGWvkxzz9eAXuv0ZDA4S9fW585bIUOA3evmMJkTflFIEX8URZCR6VkC&#10;vkX6evou8JvOpzwrPXeVEq0b/ANe1FwZMNpDXfPI2dKrA6haCW+DLeKxsHVqi0IJSTFANMPBi2hu&#10;vV06iqXM1qXraQJqX/D0YVjxfXXr3aO798DE2pXABa0wlk3ha/wFL9mGKNv2lMlNZAI2x6eT8zEQ&#10;K+ColYlSUQHvB1qi+tLpjQbw1+o1MuilndF0z5W1g+IIz/GH/4v/seJOEq0hg/jvPVP5LLmASjW8&#10;hhp9gKrhptQyYw92aXKZsyvrDRQ5G2PBoDug15MWsgD8vZuxtyPnmfMh3kpbMxRmCdSAydElqi++&#10;uguxYaq7h4aD1Sq/UVrTAptHXmnPVhzKngshTRyRul7W32ze7J9RBihbsI3pouu7yaA2RCRKzZ4R&#10;bdCUsWi08Qd3IG8dGyTFrZZ4T5sHWQDNUDEn5EiPvOvjsDmqeC6b7XHnIhRGr0G+ECAiF2C/x24B&#10;Xot/iJkDmPY+qkqaD73y4C3HGuVegyxbE3vlWhnrXwPQsbfc3O9IaqhBlhY230IR+qivbDOmuBGV&#10;hSkloie38RY0wHzqlMjgv50EIB10wr8nJmjFpZdJC1K/C6Pm/mnpjmBoOR7VQmkVtzSAIWZ0yqzu&#10;lcAmwMVOU026poJjtMpGCctlEBDcb7lAUZWGrVWsGJUXw/xgzB1OgwpdocSdFU8BE7F/Rss9+wut&#10;HNYlZgnlNlKw+WJsvkJWM5KvrVjW0DXNG+OlhqCtCZVyIWE+k/VCwsjwX3NKLhSnF9ii4BzI0cso&#10;qs7RZ2fQ7b9MitPhxWCcMBiijURA3YwdnZ1PJnCKM7aVEbyblYcT481hQXQ1bpAIXlFJ0hNDsO1z&#10;iG/Y7ppuPT/a8z8AAAD//wMAUEsDBAoAAAAAAAAAIQChPfPCERMAABETAAAUAAAAZHJzL21lZGlh&#10;L2ltYWdlMS5wbmeJUE5HDQoaCgAAAA1JSERSAAABgAAAAYAIBgAAAKTHtb8AAAABc1JHQgCuzhzp&#10;AAAABGdBTUEAALGPC/xhBQAAAAlwSFlzAAA7DgAAOw4BzLahgwAAEqZJREFUeF7t3XmM9vs5x/FD&#10;xa6WNLEF3SxVpdaIJXYilqBCI5bGEjsVS6ypCJqgGmlssbRVrVaLhFTsJaRiLWL5w04sf6Cxlojl&#10;+jkm5zlPP8888/vd12/O3L/r9UrecVp95r6/18y5vnPm3DNzDwAAAAAAAAAAAAAAAAAAAAAAAAAA&#10;AAAAAAAAAAAAAAAAAAAAAAAAAAAAAAAAAAAAAAAAAAAAAAAAAAAAAAAAAAAAAAAAAAAAAAAAAAAA&#10;AAAAAAAAAAAAAAAAAAAAAAAAAAAAAAAAN9r/SNLQxktDkaQJjZeGIkkTGi8NRZImNF4aiiRNaLw0&#10;FEma0HhpKJI0ofHSUCRpQuOloUjShMZLQ5GkCY2XhiJJExovDUWSJjReGookTWi8NBRJmtB4aSiS&#10;NKHx0lAkaULjpaFI0oTGS0ORpAmNl4YiSRMaLw1FkiY0XhqKJE1ovDQUSZrQeGkokjSh8dJQJGlC&#10;46WhSOrpJdVTq4+oHls99P//+knVn1bpz5zS0R+vu/HSUCSd3tOr16kusyzP9Ge3dPTH26Px0lAk&#10;ndbyWfBVvXeV3saajv54ezVeGoqk7S2f9a51ymfKR3+8PRsvDUXStpave9/tyyJ3suVr5kd/vL0b&#10;Lw1F0ra2fHZ8YfkXp+ltXtbRH2/vxktDkbStNV8bv93yZ9PbvKyjP97ejZeGImlby8sgt1q+tJLe&#10;5mUd/fH2brw0FEnbcgHcmQvgBkpDkbStJ1RbbXm55NEfb+/GS0ORtK3lX3Ru9cQqvc3LOvrj7d14&#10;aSiStrW81HGL5csjL6rS27ysoz/e3o2XhiJpe1teKnnKSySP/nh7Nl4aiqTTWr7efVXLyyNfWqW3&#10;c9WO/nh7NV4aiqTTu9tnysuXRZb/TddyPPrj7dF4aSiSelp+XPLy5Y/lM+ZlIS4tf738C9Hl/5f+&#10;zCkd/fG6Gy8NRZImNF4aiiRNaLw0FEma0HhpKJI0ofHSUCRpQuOloUjShMZLQ5GkCY2XhiJJExov&#10;DUWSJjReGookTWi8NBRJmtB4aSiSNKHx0lAkaULjpaFI0oTGS0ORpAmNl4YiSRMaLw1FkiY0XhqK&#10;JE1ovDQUSZrQeGkokjSh8dJQJGlC46WhSNKExktDkaQJjZeGIkkTGi8NpTOArdJO6Wy8NJTOALZK&#10;O6Wz8dJQOgPYKu2UzsZLQ+kMYKu0UzobLw2lM4Ct0k7pbLw0lM4Atko7pbPx0lA6A9gq7ZTOxktD&#10;6Qxgq7RTOhsvDaUzgK3STulsvDSUzgC2Sjuls/HSUDoD2CrtlM7GS0PpDGCrtFM6Gy8NpTOArdJO&#10;6Wy8NJTOALZKO6Wz8dJQOgPYKu2UzsZLQ+kMYKu0UzobLw2lM4Ct0k7pbLw0lM4Atko7pbPx0lA6&#10;A9gq7ZTOxktD6Qxgq7RTOhsvDaUzgK3STulsvDSUzgC2Sjuls/HSUDoD2CrtlM7GS0PpDGCrtFM6&#10;Gy8NpTOArdJO6Wy8NJTOALZKO6Wz8dJQOgPYKu2UzsZLQ+kMYKu0UzobLw2lM4Ct0k7pbLw0lM4A&#10;tko7pbPx0lA6A9gq7ZTOxktD6Qxgq7RTOhsvDaUz6PLq//9/mSPtlM7GS0PpDLr8TPX06j3/7z8x&#10;QdopnY2XhtIZp3vN6vH3/uVY71Dd+nH1y9WnVa9U3TTL+2p5n3G6W9/nezReGkpnnGZZJL9YLbN8&#10;4vJfDPW06vaPraWXVt9cvU11Eyzvo+V5Le8zl8Dpbn9/dzdeGkpnbPfQ6hnVrfN8UjXN8rX/f61u&#10;nUPqx6uPrh4oX1q9rLp4Ps+t3qpiu1vfv3s0XhpKZ2yTlv9F0y6Bz67SHO7Un1RfVb1xdV1uX/4X&#10;LZfAoyq2uX2e3Y2XhtIZ6z2sutPyv2jSJfAbVZrBVXp29X7Vnu60/C9yCWyX5tnZeGkonbHOVZb/&#10;RRMugWV5p7Ov7cHVHu62/C9yCWyTZtnZeGkonXF1a5b/RUe/BL6/Sude03OqPVx1+V/kElgvzbGz&#10;8dJQOuNqluX/zCrN8G4d9RJYvoafzru296+6rV3+Fz2vcglcXZphZ+OloXTG3Z2y/C864iXwlVU6&#10;65p+s+q2dflf5BK4ujS/zsZLQ+mMy3Us/4uOdgksr+ZJ51zT51adTl3+Fy2XwFtXXC7NrrPx0lA6&#10;484eXnUt/4uOcgksr+dP51vTv1WvUXXpWv4XuQTuLs2ts/HSUDoju/U7fLs7wo+NeGGVzramb626&#10;LDNNj3FqvmP4cmlmnY2XhtIZL2+Pz/wv+pHqsdU5W36sQzrb2t6x6rJ8R+8PVOlxTs0/CdxZmldn&#10;46WhdMb9Lcv/+6o0q1M7wvJfPKVK51vTz1bd9rwEfrByCby8NKvOxktD6Yz7WP5396Bq+QFv6Yxr&#10;+vhqDy6B65Xm1Nl4aSidcS/L/2qWH/Gczrimv6r25BK4PmlGnY2XhtIZ99zziMryv5oXV+mca/ra&#10;am97XwKPrsjz6Wy8NJTOprP8r275TV/pnGtb/mnrOrgE9pdm09l4aSidTWb5r/O9VTrrml5QXSeX&#10;wL7SXDobLw2ls6mW5f+sKs3k1I64/B9SpbOu7UOq67bnJfD8avIlkGbS2XhpKJ1NZPmv9yVVOu+a&#10;frd6oLgE9pHm0dl4aSidTWP5b/MHVTrzmr6weiC5BPqlWXQ2XhpKZ5M8srL81/vwKp15Tf9VvW71&#10;QNv7Ergpv/z+uqQ5dDZeGkpnU1j+2y3nS+de03dVN4VLoE+aQWfjpaF0NsGy/Dt+c1Xq6Mv/zat0&#10;7rW9W3WT7HkJLK90mnIJpPN3Nl4aSmdHZ/mf5slVOvualp+oeRO5BE6Xzt7ZeGkonR2Z5X+6v63S&#10;+df0ydVN5RI4TTp3Z+OloXR2VMuXLiz/03xSlc6/pr+rXqG6yfa+BB5THVU6c2fjpaF0dkSWf4+f&#10;r9IM1vQN1TlwCWyTztvZeGkonR2N5d/jXao0g7Wd0y9Xdwmsl87a2XhpKJ0dybL8n12lc57apOW/&#10;+I4qzWFNP1qdmz0vgR+qjnYJpHN2Nl4aSmdHYfn3eXD1H1WaxZo+sjpHLoGrS2fsbLw0lM6OwPLv&#10;9cQqzWJNf1idM5fA1aTzdTZeGkpn5+4tKsu/129XaR5r+rLq3O19Cbxtde7S2TobLw2ls3Nm+ff7&#10;oCrNY21vUB2BS+By6VydjZeG0tm5svz38bwqzWRNyy/ZORKXwJ2lM3U2XhpKZ+doWf7PqdJ5Tm3y&#10;8n+zKs1kbe9dHc2el8APV+d6CaTzdDZeGkpn58by389XV2kua/rV6qhcAi8vnaWz8dJQOjsnlv++&#10;/qJKs1nTZ1RH5hK4v3SOzsZLQ+nsXLxlZfnv5/FVms2a/ql6lero9r4E3q46F+kMnY2XhtLZObD8&#10;9/dTVZrPmr6lmsIlcK/0/DsbLw2ls5tuWf57/Y1m+d9rmUGaz9rO6TPXDnteAsvH5jnMMz33zsZL&#10;Q+nsJrP8r8fymXua0Zp+sppo+iWQnndn46WhdHZTWf7X41Wrf67SnNb0sdVUky+B9Jw7Gy8NpbOb&#10;aO+/oSz/+3xmlea0pj+vppv6MZueb2fjpaF0dtNY/tfr16o0qzUt3z/AzI/d9Fw7Gy8NpbObxgVw&#10;fd6nSnNa25tWuAD2aLw0lM5uor3/Rpr2apU7WX5mT5rRmp5bMfffWaXn29l4aSid3VQugX29YZVm&#10;s7YPrKab/IKF9Jw7Gy8NpbObzCWwny+v0lzW9FvVdNNfrZaed2fjpaF0dtPteQmc27fdd/qjKs1k&#10;TZ9fTbYs/+nfoZ6ee2fjpaF0dg5cAr0+qkqzWNO/V69VTWX53ys9/87GS0Pp7FzsfQmc+29mWuPH&#10;qjSHNX17NZWfSnufdIbOxktD6eycuARO99ZVOv/a3rmayPK/v3SOzsZLQ+ns3Ox5CRzlF3Vf5hur&#10;dPY1vaiaaFn+fg3p/aWzdDZeGkpn58glsM0rVH9fpXOv6ROraSz/LJ2ns/HSUDo7V3tfAo+pjuZT&#10;qnTeNf1NNc2bV5Z/ls7U2XhpKJ2dM5fAOr9UpbOu6eurSSz/y6VzdTZeGkpn527PS+AF1VEugXev&#10;0hnXtizEKZazfn+V5nBqR1j+i3S2zsZLQ+nsCFwCd/fdVTrfmpZXSk1h+V9NOl9n46WhdHYUe18C&#10;b1Odq9er/rtKZ1vTh1UTPLKy/K8mnbGz8dJQOjsSl0D2RVU605p+v5rA8l8nnbOz8dJQOjuaPS+B&#10;51fneAn8XpXOs6Yvro5uWf7PqtL5T+2Iy3+RztrZeGkonR2RS+A+H1qlc6ztIdWRWf7bpPN2Nl4a&#10;SmdHtfcl8OjqHCwvZ01nWNP3VEf2iMry3yadubPx0lA6O7Lpl8Cy2NJzX9t7VEdl+Z8mnbuz8dJQ&#10;Oju6yZfA11Xpea/pxdVRWf6nS2fvbLw0lM4m2PMS+MHqpl4Cf12l57ymT62OaFn+Hb8TOTVl+S/S&#10;+TsbLw2lsymmXQKfUKXnuqZ/qB5UHY3l3yfNoLPx0lA6m2TvS2D5Wfs3xc9V6Xmu6Zuqo3l4Zfn3&#10;SXPobLw0lM6mmXAJvFOVnt/azuWVTldl+fdLs+hsvDSUziba8xJ4XvVAXwLfVqXntqYXVkeyLP9n&#10;VumspzZ1+S/SPDobLw2ls6mOegm8ZvWyKj2vNT2uOgrLfz9pJp2Nl4bS2WR7XwKPqq7b51Xp+azp&#10;j6ujeFhl+e8nzaWz8dJQOpvuaJfAS6r0XNb0FdURWP77S7PpbLw0lM7Y9xJ4bnVdl8AHVOk5rO2N&#10;qnO3LP9nVOl8p2b53yfNp7Px0lA6415HuAQ6nv/yo5DPneV/fdKMOhsvDaUz7rP3JbC8/b28SZUe&#10;d23vW52zh1aW//VJc+psvDSUzri/c70EnlSlx1zTr1fnzPK/fmlWnY2XhtIZL2/PS2B5u3tcAn9W&#10;pcdb02dV52pZ/k+v0rlOzfK/szSvzsZLQ+mMbHk9/S9WaWan9jlVp4+p0uOs6V+qV6vO1TLTdK5T&#10;Wz4Glo8FsjSzzsZLQ+mMO9vjnwSeXL1q1eknqvRYa3pade46vgx2az7zv7s0t87GS0PpjMt1XgJ7&#10;LP+3rdJjre3tqyPougQs/6tJs+tsvDSUzri7jktgj+W/eGqVHm9NP10dyamXgOV/dWl+nY2XhtIZ&#10;V3PKJbDX8n/l6h+r9Jhr+rjqaLZeApb/OmmGnY2XhtIZV7flEthr+S8+vUqPuaa/rI5q7SVg+a+X&#10;5tjZeGkonbHOmktgz+W/+JUqPe6avqY6sqteApb/NmmWnY2XhtIZ613lEth7+b9XlR53bcvr54/u&#10;bpeA5b9dmmdn46WhdMY2l10Cey//Rcd3vC6/wWyKO10Clv9p0kw7Gy8NpTO2S5fAdSz/169ufcyt&#10;fXA1ye2XgOV/ulvnuUfjpaF0xmlu/Y7h5SWZ1+FLq9vfj2v7nWqii5fN+g7fHrd/XHU3XhpKZ5xu&#10;WSTdP97hMh9bLT+4Lb0/r9oXVFMt7yvLv0f62OpsvDSUzjhfy49uflaV3q+X9Z/Va1dwqvTx1dl4&#10;aSidcf6W3+C1/BrH5Xf5pvfx7X1nBR3Sx1dn46WhdMaxPK56YZXe1xe9awUd0sdXZ+OloXTGMT26&#10;ekr1D9Wt7+9fqKDLrR9bezReGkpnHNsrVp9avbha3t9PqKDL7fuku/HSUDpjjqP8yGdujrRTOhsv&#10;DaUzgK3STulsvDSUzgC2Sjuls/HSUDoD2CrtlM7GS0PpDGCrtFM6Gy8NpTOArdJO6Wy8NJTOALZK&#10;O6Wz8dJQOgPYKu2UzsZLQ+kMYKu0UzobLw2lM4Ct0k7pbLw0lM4Atko7pbPx0lA6A9gq7ZTOxktD&#10;6Qxgq7RTOhsvDaUzgK3STulsvDSUzgC2Sjuls/HSUDoD2CrtlM7GS0PpDGCrtFM6Gy8NpTOArdJO&#10;6Wy8NJTOALZKO6Wz8dJQOgPYKu2UzsZLQ+kMYKu0UzobLw2lM4Ct0k7pbLw0lM4Atko7pbPx0lA6&#10;A9gq7ZTOxktD6Qxgq7RTOhsvDaUzgK3STulsvDSUzgC2Sjuls/HSUDoD2CrtlM7GS0PpDGCrtFM6&#10;Gy8NRZImNF4aiiRNaLw0FEma0HhpKJI0ofHSUCRpQuOloUjShMZLQ5GkCY2XhiJJExovDUWSJjRe&#10;GookTWi8NBRJmtB4aSiSNKHx0lAkaULjpaFI0oTGS0ORpAmNl4YiSRMaLw1FkiY0XhqKJE1ovDQU&#10;SZrQeGkokjSh8dJQJGlC46WhSNKExktDkaQJjZeGIkkTAgAAAAAAAAAAAAAAAAAAAAAAAAAAAAAA&#10;AAAAAAAAAAAAAAAAAAAAAAAAAAAAAAAAAAAAAAAAAAAAAAAAAAAAAAAAAAAAAAAAAAAAAAAAAAAA&#10;AAAAAAAAAAAAAAAAAAAAAAAAAADgRrrnnv8Fc5WGLssjX18AAAAASUVORK5CYIJQSwMECgAAAAAA&#10;AAAhABbDIRxlAwAAZQMAABQAAABkcnMvbWVkaWEvaW1hZ2UyLnN2Zzxzdmcgdmlld0JveD0iMCAw&#10;IDk2IDk2IiB4bWxucz0iaHR0cDovL3d3dy53My5vcmcvMjAwMC9zdmciIHhtbG5zOnhsaW5rPSJo&#10;dHRwOi8vd3d3LnczLm9yZy8xOTk5L3hsaW5rIiBpZD0iSWNvbnNfV2ViRGVzaWduIiBvdmVyZmxv&#10;dz0iaGlkZGVuIj48cGF0aCBkPSJNMzQuNTkgNjQuNDEgMjMuMTcgNTMgMzQuNTkgNDEuNTkgMzcu&#10;NDEgNDQuNDEgMjguODMgNTMgMzcuNDEgNjEuNTkgMzQuNTkgNjQuNDFaIi8+PHBhdGggZD0iTTYx&#10;LjQxIDY0LjQxIDU4LjU5IDYxLjU5IDY3LjE3IDUzIDU4LjU5IDQ0LjQxIDYxLjQxIDQxLjU5IDcy&#10;LjgzIDUzIDYxLjQxIDY0LjQxWiIvPjxyZWN0IHg9IjM1LjQ0IiB5PSI1MS41NCIgd2lkdGg9IjI0&#10;Ljk5IiBoZWlnaHQ9IjQiIHRyYW5zZm9ybT0ibWF0cml4KDAuMzgyODQ1IC0wLjkyMzgxMyAwLjky&#10;MzgxMyAwLjM4Mjg0NSAtMTkuODggNzcuMzMpIi8+PHBhdGggZD0iTTggMTcgOCA3OSA4OCA3OSA4&#10;OCAxN1pNNzcgMjNDNzguMTA0NiAyMyA3OSAyMy44OTU0IDc5IDI1IDc5IDI2LjEwNDYgNzguMTA0&#10;NiAyNyA3NyAyNyA3NS44OTU0IDI3IDc1IDI2LjEwNDYgNzUgMjUgNzUgMjMuODk1NCA3NS44OTU0&#10;IDIzIDc3IDIzWk03MCAyM0M3MS4xMDQ2IDIzIDcyIDIzLjg5NTQgNzIgMjUgNzIgMjYuMTA0NiA3&#10;MS4xMDQ2IDI3IDcwIDI3IDY4Ljg5NTQgMjcgNjggMjYuMTA0NiA2OCAyNSA2OCAyMy44OTU0IDY4&#10;Ljg5NTQgMjMgNzAgMjNaTTYzIDIzQzY0LjEwNDYgMjMgNjUgMjMuODk1NCA2NSAyNSA2NSAyNi4x&#10;MDQ2IDY0LjEwNDYgMjcgNjMgMjcgNjEuODk1NCAyNyA2MSAyNi4xMDQ2IDYxIDI1IDYxIDIzLjg5&#10;NTQgNjEuODk1NCAyMyA2MyAyM1pNODIgNzMgMTQgNzMgMTQgMzMgODIgMzNaIi8+PC9zdmc+UEsD&#10;BBQABgAIAAAAIQA5OW984AAAAAsBAAAPAAAAZHJzL2Rvd25yZXYueG1sTI9NS8NAEIbvgv9hGcFb&#10;uvlADTGbUop6KoKtIN622WkSmp0N2W2S/nvHkx5n5uGd5y3Xi+3FhKPvHClIVjEIpNqZjhoFn4fX&#10;KAfhgyaje0eo4Ioe1tXtTakL42b6wGkfGsEh5AutoA1hKKT0dYtW+5UbkPh2cqPVgcexkWbUM4fb&#10;XqZx/Cit7og/tHrAbYv1eX+xCt5mPW+y5GXanU/b6/fh4f1rl6BS93fL5hlEwCX8wfCrz+pQsdPR&#10;Xch40SuIkjjnMkFBlnIHJqI048WR0eQpB1mV8n+H6gc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MBbFR40AwAA/AcAAA4AAAAAAAAAAAAAAAAA&#10;QwIAAGRycy9lMm9Eb2MueG1sUEsBAi0ACgAAAAAAAAAhAKE988IREwAAERMAABQAAAAAAAAAAAAA&#10;AAAAowUAAGRycy9tZWRpYS9pbWFnZTEucG5nUEsBAi0ACgAAAAAAAAAhABbDIRxlAwAAZQMAABQA&#10;AAAAAAAAAAAAAAAA5hgAAGRycy9tZWRpYS9pbWFnZTIuc3ZnUEsBAi0AFAAGAAgAAAAhADk5b3zg&#10;AAAACwEAAA8AAAAAAAAAAAAAAAAAfRwAAGRycy9kb3ducmV2LnhtbFBLAQItABQABgAIAAAAIQAi&#10;Vg7uxwAAAKUBAAAZAAAAAAAAAAAAAAAAAIodAABkcnMvX3JlbHMvZTJvRG9jLnhtbC5yZWxzUEsF&#10;BgAAAAAHAAcAvgEAAIgeAAAAAA==&#10;">
                <v:roundrect id="Rectangle: Rounded Corners 5" o:spid="_x0000_s1027" style="position:absolute;width:5400;height: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sFFvQAAANsAAAAPAAAAZHJzL2Rvd25yZXYueG1sRE89b8Iw&#10;EN2R+h+sq9QNnDKgKMUghEoFI9Cl29W+xhHxObJdCP++NyB1fHrfy/UYenWllLvIBl5nFShiG13H&#10;rYHP825ag8oF2WEfmQzcKcN69TRZYuPijY90PZVWSQjnBg34UoZG62w9BcyzOBAL9xNTwCIwtdol&#10;vEl46PW8qhY6YMfS4HGgrSd7Of0GA/Vh3NnvbfwKZP37OVbzVNOHMS/P4+YNVKGx/Isf7r0Tn4yV&#10;L/ID9OoPAAD//wMAUEsBAi0AFAAGAAgAAAAhANvh9svuAAAAhQEAABMAAAAAAAAAAAAAAAAAAAAA&#10;AFtDb250ZW50X1R5cGVzXS54bWxQSwECLQAUAAYACAAAACEAWvQsW78AAAAVAQAACwAAAAAAAAAA&#10;AAAAAAAfAQAAX3JlbHMvLnJlbHNQSwECLQAUAAYACAAAACEAtoLBRb0AAADbAAAADwAAAAAAAAAA&#10;AAAAAAAHAgAAZHJzL2Rvd25yZXYueG1sUEsFBgAAAAADAAMAtwAAAPECAAAAAA==&#10;" fillcolor="#ffd966 [1943]" stroked="f" strokeweight="1pt">
                  <v:stroke joinstyle="miter"/>
                </v:roundrect>
                <v:shape id="Picture 4" o:spid="_x0000_s1028" type="#_x0000_t75" alt="Web design with solid fill" style="position:absolute;left:318;top:318;width:4680;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SgDxQAAANsAAAAPAAAAZHJzL2Rvd25yZXYueG1sRI9fS8Mw&#10;FMXfBb9DuIJvLlV0dLXpUPHPmIIs0/dLcm2LzU1J4lb99EYY+Hg45/wOp15ObhA7CrH3rOB8VoAg&#10;Nt723Cp42z6clSBiQrY4eCYF3xRh2Rwf1VhZv+cN7XRqRYZwrFBBl9JYSRlNRw7jzI/E2fvwwWHK&#10;MrTSBtxnuBvkRVHMpcOe80KHI911ZD71l1PwrBevT3ptLnX58/gub69e7n0wSp2eTDfXIBJN6T98&#10;aK+sgnIBf1/yD5DNLwAAAP//AwBQSwECLQAUAAYACAAAACEA2+H2y+4AAACFAQAAEwAAAAAAAAAA&#10;AAAAAAAAAAAAW0NvbnRlbnRfVHlwZXNdLnhtbFBLAQItABQABgAIAAAAIQBa9CxbvwAAABUBAAAL&#10;AAAAAAAAAAAAAAAAAB8BAABfcmVscy8ucmVsc1BLAQItABQABgAIAAAAIQA9kSgDxQAAANsAAAAP&#10;AAAAAAAAAAAAAAAAAAcCAABkcnMvZG93bnJldi54bWxQSwUGAAAAAAMAAwC3AAAA+QIAAAAA&#10;">
                  <v:imagedata r:id="rId17" o:title="Web design with solid fill"/>
                  <o:lock v:ext="edit" aspectratio="f"/>
                </v:shape>
              </v:group>
            </w:pict>
          </mc:Fallback>
        </mc:AlternateContent>
      </w:r>
      <w:r w:rsidR="004D6A36">
        <w:t xml:space="preserve">Figure </w:t>
      </w:r>
      <w:fldSimple w:instr=" SEQ Figure \* ARABIC ">
        <w:r w:rsidR="005F7292">
          <w:rPr>
            <w:noProof/>
          </w:rPr>
          <w:t>18</w:t>
        </w:r>
      </w:fldSimple>
      <w:r w:rsidR="004D6A36">
        <w:t xml:space="preserve"> Exercise 7 Example Output</w:t>
      </w:r>
    </w:p>
    <w:p w14:paraId="3C3ED0D2" w14:textId="353AADD8" w:rsidR="00F81C13" w:rsidRDefault="00F81C13" w:rsidP="00F81C13">
      <w:pPr>
        <w:pStyle w:val="Heading1"/>
      </w:pPr>
      <w:r>
        <w:t>E</w:t>
      </w:r>
      <w:r w:rsidR="000F5889">
        <w:t>xtension E</w:t>
      </w:r>
      <w:r>
        <w:t>xercise – BankTeller</w:t>
      </w:r>
    </w:p>
    <w:p w14:paraId="5100B928" w14:textId="77777777" w:rsidR="001C5DBC" w:rsidRDefault="001C5DBC" w:rsidP="00FC2B39">
      <w:pPr>
        <w:jc w:val="both"/>
      </w:pPr>
      <w:r>
        <w:t xml:space="preserve">This exercise will involve developing a Bank Teller console application that will calculate the optimum combination of notes to be handed out to customers (e.g. if they want to withdraw cash from the bank). </w:t>
      </w:r>
    </w:p>
    <w:p w14:paraId="18282193" w14:textId="77777777" w:rsidR="0068355E" w:rsidRDefault="001C5DBC" w:rsidP="00FC2B39">
      <w:pPr>
        <w:jc w:val="both"/>
      </w:pPr>
      <w:r>
        <w:t xml:space="preserve">A variable </w:t>
      </w:r>
      <w:r>
        <w:rPr>
          <w:b/>
          <w:bCs/>
        </w:rPr>
        <w:t>sterling</w:t>
      </w:r>
      <w:r>
        <w:t xml:space="preserve"> should contain the numbers of pounds sterling to be handed out as a whole number (int). The program should then work out how many </w:t>
      </w:r>
      <w:r>
        <w:rPr>
          <w:b/>
          <w:bCs/>
        </w:rPr>
        <w:t xml:space="preserve">fifties </w:t>
      </w:r>
      <w:r w:rsidRPr="00E437EA">
        <w:t xml:space="preserve">(£50 notes), </w:t>
      </w:r>
      <w:r>
        <w:rPr>
          <w:b/>
          <w:bCs/>
        </w:rPr>
        <w:t>twenties</w:t>
      </w:r>
      <w:r>
        <w:t xml:space="preserve">, </w:t>
      </w:r>
      <w:r>
        <w:rPr>
          <w:b/>
          <w:bCs/>
        </w:rPr>
        <w:t>tens</w:t>
      </w:r>
      <w:r>
        <w:t xml:space="preserve">, </w:t>
      </w:r>
      <w:r>
        <w:rPr>
          <w:b/>
          <w:bCs/>
        </w:rPr>
        <w:t>fives, twos</w:t>
      </w:r>
      <w:r>
        <w:t xml:space="preserve"> and how many </w:t>
      </w:r>
      <w:r w:rsidRPr="00092169">
        <w:rPr>
          <w:b/>
          <w:bCs/>
        </w:rPr>
        <w:t>one</w:t>
      </w:r>
      <w:r>
        <w:t xml:space="preserve">-pound coins should be issued </w:t>
      </w:r>
    </w:p>
    <w:p w14:paraId="5FF0D4C4" w14:textId="0F628CE6" w:rsidR="001C5DBC" w:rsidRDefault="001C5DBC" w:rsidP="00FC2B39">
      <w:pPr>
        <w:jc w:val="both"/>
      </w:pPr>
      <w:r>
        <w:t xml:space="preserve">For example, an optimum combination of notes/coins for a sterling amount of £131 would be 2x £50 notes, 1x £20 note, 1x £10 note, and 1x £1 coin. </w:t>
      </w:r>
    </w:p>
    <w:p w14:paraId="351F3B3F" w14:textId="77777777" w:rsidR="001C5DBC" w:rsidRDefault="001C5DBC" w:rsidP="00FC2B39">
      <w:pPr>
        <w:jc w:val="both"/>
      </w:pPr>
      <w:r>
        <w:rPr>
          <w:b/>
          <w:bCs/>
        </w:rPr>
        <w:t>Hint:</w:t>
      </w:r>
      <w:r>
        <w:t xml:space="preserve"> the modulus operator (%) gives the remainder after division, e.g.: </w:t>
      </w:r>
    </w:p>
    <w:p w14:paraId="0A30A3C6" w14:textId="77777777" w:rsidR="001C5DBC" w:rsidRPr="00E437EA" w:rsidRDefault="001C5DBC" w:rsidP="00FC2B39">
      <w:pPr>
        <w:jc w:val="both"/>
      </w:pPr>
      <w:r>
        <w:t>5%2 == 1     11%3 == 2</w:t>
      </w:r>
    </w:p>
    <w:p w14:paraId="21FEFC0E" w14:textId="7564EF57" w:rsidR="00262717" w:rsidRDefault="00262717" w:rsidP="00F81C13">
      <w:pPr>
        <w:pStyle w:val="H1Body"/>
      </w:pPr>
      <w:r>
        <w:br w:type="page"/>
      </w:r>
    </w:p>
    <w:p w14:paraId="5F5848F3" w14:textId="01151CD0" w:rsidR="00DF5AD5" w:rsidRDefault="007F7AD7" w:rsidP="00DF5AD5">
      <w:pPr>
        <w:pStyle w:val="Heading1"/>
      </w:pPr>
      <w:r>
        <w:lastRenderedPageBreak/>
        <w:t xml:space="preserve">Appendix </w:t>
      </w:r>
      <w:r w:rsidR="00C95E37">
        <w:t>A</w:t>
      </w:r>
      <w:r>
        <w:t xml:space="preserve"> – </w:t>
      </w:r>
      <w:r w:rsidR="00DF5AD5">
        <w:t xml:space="preserve">Exporting </w:t>
      </w:r>
      <w:r w:rsidR="00C95E37">
        <w:t>an IntelliJ</w:t>
      </w:r>
      <w:r w:rsidR="00DF5AD5">
        <w:t xml:space="preserve"> Project</w:t>
      </w:r>
      <w:bookmarkEnd w:id="14"/>
    </w:p>
    <w:p w14:paraId="73ED1F56" w14:textId="4E0DEB38" w:rsidR="0031751D" w:rsidRDefault="00DF5AD5" w:rsidP="00493378">
      <w:pPr>
        <w:pStyle w:val="H2Body"/>
        <w:ind w:left="0"/>
      </w:pPr>
      <w:r>
        <w:t xml:space="preserve">If you want to continue working on these exercises outside of the lab, this section will quickly </w:t>
      </w:r>
      <w:r w:rsidR="00C03844">
        <w:t>show you how you can export your project as a ZIP file</w:t>
      </w:r>
      <w:r w:rsidR="00E23EFA">
        <w:t>.</w:t>
      </w:r>
    </w:p>
    <w:p w14:paraId="0F1F4A6B" w14:textId="3E76A17F" w:rsidR="00A268D1" w:rsidRDefault="00A268D1" w:rsidP="00493378">
      <w:pPr>
        <w:pStyle w:val="H2Body"/>
        <w:ind w:left="0"/>
      </w:pPr>
    </w:p>
    <w:p w14:paraId="681E4892" w14:textId="1C7B8878" w:rsidR="00A268D1" w:rsidRDefault="00A268D1" w:rsidP="00493378">
      <w:pPr>
        <w:pStyle w:val="H2Body"/>
        <w:ind w:left="0"/>
      </w:pPr>
      <w:r>
        <w:t xml:space="preserve">Select your Project in the Project Explorer and select </w:t>
      </w:r>
      <w:r w:rsidRPr="008041BD">
        <w:rPr>
          <w:b/>
          <w:bCs/>
        </w:rPr>
        <w:t>File</w:t>
      </w:r>
      <w:r>
        <w:t xml:space="preserve"> </w:t>
      </w:r>
      <w:r w:rsidR="008041BD">
        <w:t xml:space="preserve">-&gt; </w:t>
      </w:r>
      <w:r w:rsidR="008041BD" w:rsidRPr="008041BD">
        <w:rPr>
          <w:b/>
          <w:bCs/>
        </w:rPr>
        <w:t>Export</w:t>
      </w:r>
      <w:r w:rsidR="008041BD">
        <w:t xml:space="preserve"> -&gt; </w:t>
      </w:r>
      <w:r w:rsidR="008041BD" w:rsidRPr="008041BD">
        <w:rPr>
          <w:b/>
          <w:bCs/>
        </w:rPr>
        <w:t>Export to Zip File…</w:t>
      </w:r>
      <w:r w:rsidR="00C95E37">
        <w:rPr>
          <w:b/>
          <w:bCs/>
        </w:rPr>
        <w:t xml:space="preserve"> </w:t>
      </w:r>
      <w:r w:rsidR="00C95E37" w:rsidRPr="00C95E37">
        <w:t>(</w:t>
      </w:r>
      <w:r w:rsidR="00C95E37">
        <w:fldChar w:fldCharType="begin"/>
      </w:r>
      <w:r w:rsidR="00C95E37">
        <w:instrText xml:space="preserve"> REF _Ref119836057 \h </w:instrText>
      </w:r>
      <w:r w:rsidR="00C95E37">
        <w:fldChar w:fldCharType="separate"/>
      </w:r>
      <w:r w:rsidR="005F7292">
        <w:t xml:space="preserve">Figure </w:t>
      </w:r>
      <w:r w:rsidR="005F7292">
        <w:rPr>
          <w:noProof/>
        </w:rPr>
        <w:t>19</w:t>
      </w:r>
      <w:r w:rsidR="00C95E37">
        <w:fldChar w:fldCharType="end"/>
      </w:r>
      <w:r w:rsidR="00C95E37" w:rsidRPr="00C95E37">
        <w:t>)</w:t>
      </w:r>
    </w:p>
    <w:p w14:paraId="3FD7017B" w14:textId="77777777" w:rsidR="00C95E37" w:rsidRDefault="00C95E37" w:rsidP="00493378">
      <w:pPr>
        <w:pStyle w:val="H2Body"/>
        <w:ind w:left="0"/>
        <w:rPr>
          <w:b/>
          <w:bCs/>
        </w:rPr>
      </w:pPr>
    </w:p>
    <w:p w14:paraId="5537D321" w14:textId="77777777" w:rsidR="00C95E37" w:rsidRDefault="00C95E37" w:rsidP="00C95E37">
      <w:pPr>
        <w:pStyle w:val="H2Body"/>
        <w:keepNext/>
        <w:ind w:left="0"/>
        <w:jc w:val="center"/>
      </w:pPr>
      <w:r w:rsidRPr="00C95E37">
        <w:rPr>
          <w:noProof/>
        </w:rPr>
        <w:drawing>
          <wp:inline distT="0" distB="0" distL="0" distR="0" wp14:anchorId="194ED438" wp14:editId="1EB3CEF1">
            <wp:extent cx="4064619" cy="3771900"/>
            <wp:effectExtent l="19050" t="19050" r="12700" b="190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3"/>
                    <a:stretch>
                      <a:fillRect/>
                    </a:stretch>
                  </pic:blipFill>
                  <pic:spPr>
                    <a:xfrm>
                      <a:off x="0" y="0"/>
                      <a:ext cx="4068846" cy="3775822"/>
                    </a:xfrm>
                    <a:prstGeom prst="rect">
                      <a:avLst/>
                    </a:prstGeom>
                    <a:ln w="19050">
                      <a:solidFill>
                        <a:schemeClr val="tx1"/>
                      </a:solidFill>
                    </a:ln>
                  </pic:spPr>
                </pic:pic>
              </a:graphicData>
            </a:graphic>
          </wp:inline>
        </w:drawing>
      </w:r>
    </w:p>
    <w:p w14:paraId="089C7067" w14:textId="52A6D890" w:rsidR="00C95E37" w:rsidRDefault="00C95E37" w:rsidP="00C95E37">
      <w:pPr>
        <w:pStyle w:val="Caption"/>
        <w:jc w:val="center"/>
      </w:pPr>
      <w:bookmarkStart w:id="20" w:name="_Ref119836057"/>
      <w:r>
        <w:t xml:space="preserve">Figure </w:t>
      </w:r>
      <w:fldSimple w:instr=" SEQ Figure \* ARABIC ">
        <w:r w:rsidR="005F7292">
          <w:rPr>
            <w:noProof/>
          </w:rPr>
          <w:t>19</w:t>
        </w:r>
      </w:fldSimple>
      <w:bookmarkEnd w:id="20"/>
      <w:r>
        <w:t xml:space="preserve"> Export Project to Zip File</w:t>
      </w:r>
    </w:p>
    <w:p w14:paraId="17B6A7C5" w14:textId="7D0CBFD0" w:rsidR="00C95E37" w:rsidRDefault="00C95E37" w:rsidP="00C95E37">
      <w:r>
        <w:t>When selecting a location for this ZIP file, you can select your OneDrive (since OneDrive will find it much easier to sync a single ZIP file than it will trying to sync an IntelliJ project with lots of small files in it).</w:t>
      </w:r>
    </w:p>
    <w:p w14:paraId="6D2777AF" w14:textId="3C337DC5" w:rsidR="00800C8F" w:rsidRPr="00800C8F" w:rsidRDefault="00800C8F" w:rsidP="00C95E37">
      <w:r>
        <w:t xml:space="preserve">If you then want to open this project, you simply unzip the ZIP file and go to </w:t>
      </w:r>
      <w:r>
        <w:rPr>
          <w:b/>
          <w:bCs/>
        </w:rPr>
        <w:t>File -&gt; Open…</w:t>
      </w:r>
      <w:r>
        <w:t xml:space="preserve"> and browse for the extracted folder.</w:t>
      </w:r>
    </w:p>
    <w:p w14:paraId="227D37C0" w14:textId="46CF0437" w:rsidR="00C95E37" w:rsidRDefault="00C95E37" w:rsidP="00262717">
      <w:pPr>
        <w:pStyle w:val="Heading1"/>
      </w:pPr>
      <w:r>
        <w:t>Appendix B – Disabling “Reassigned local variable”</w:t>
      </w:r>
    </w:p>
    <w:p w14:paraId="0EE18C0C" w14:textId="6DA5C855" w:rsidR="00262717" w:rsidRPr="00262717" w:rsidRDefault="00262717" w:rsidP="00262717">
      <w:pPr>
        <w:pStyle w:val="H2Body"/>
        <w:ind w:left="0"/>
      </w:pPr>
      <w:r>
        <w:t xml:space="preserve">If the </w:t>
      </w:r>
      <w:r w:rsidR="00A32548">
        <w:t>grey</w:t>
      </w:r>
      <w:r>
        <w:t xml:space="preserve"> underline </w:t>
      </w:r>
      <w:r w:rsidR="00A32548">
        <w:t xml:space="preserve">on local variables is annoying you, you can disable it by going to </w:t>
      </w:r>
      <w:r w:rsidR="00C71755">
        <w:rPr>
          <w:b/>
          <w:bCs/>
        </w:rPr>
        <w:t>File &gt; Settings…</w:t>
      </w:r>
      <w:r w:rsidR="0046703D">
        <w:rPr>
          <w:b/>
          <w:bCs/>
        </w:rPr>
        <w:t xml:space="preserve"> </w:t>
      </w:r>
      <w:r w:rsidR="0046703D" w:rsidRPr="00F41D55">
        <w:t xml:space="preserve">and navigating to the </w:t>
      </w:r>
      <w:r w:rsidR="00F41D55" w:rsidRPr="00F41D55">
        <w:t>screen seen in</w:t>
      </w:r>
      <w:r w:rsidR="00F41D55">
        <w:rPr>
          <w:b/>
          <w:bCs/>
        </w:rPr>
        <w:t xml:space="preserve"> </w:t>
      </w:r>
      <w:r w:rsidR="00F41D55">
        <w:rPr>
          <w:b/>
          <w:bCs/>
        </w:rPr>
        <w:fldChar w:fldCharType="begin"/>
      </w:r>
      <w:r w:rsidR="00F41D55">
        <w:rPr>
          <w:b/>
          <w:bCs/>
        </w:rPr>
        <w:instrText xml:space="preserve"> REF _Ref119836492 \h </w:instrText>
      </w:r>
      <w:r w:rsidR="00F41D55">
        <w:rPr>
          <w:b/>
          <w:bCs/>
        </w:rPr>
      </w:r>
      <w:r w:rsidR="00F41D55">
        <w:rPr>
          <w:b/>
          <w:bCs/>
        </w:rPr>
        <w:fldChar w:fldCharType="separate"/>
      </w:r>
      <w:r w:rsidR="005F7292">
        <w:t xml:space="preserve">Figure </w:t>
      </w:r>
      <w:r w:rsidR="005F7292">
        <w:rPr>
          <w:noProof/>
        </w:rPr>
        <w:t>20</w:t>
      </w:r>
      <w:r w:rsidR="00F41D55">
        <w:rPr>
          <w:b/>
          <w:bCs/>
        </w:rPr>
        <w:fldChar w:fldCharType="end"/>
      </w:r>
      <w:r w:rsidR="00F41D55">
        <w:rPr>
          <w:b/>
          <w:bCs/>
        </w:rPr>
        <w:t>.</w:t>
      </w:r>
    </w:p>
    <w:p w14:paraId="19E16F61" w14:textId="695509FD" w:rsidR="00F41D55" w:rsidRDefault="00F41D55" w:rsidP="00F41D55">
      <w:pPr>
        <w:pStyle w:val="H1Body0"/>
        <w:keepNext/>
        <w:jc w:val="center"/>
      </w:pPr>
      <w:r>
        <w:rPr>
          <w:noProof/>
        </w:rPr>
        <w:lastRenderedPageBreak/>
        <mc:AlternateContent>
          <mc:Choice Requires="wps">
            <w:drawing>
              <wp:anchor distT="0" distB="0" distL="114300" distR="114300" simplePos="0" relativeHeight="251699200" behindDoc="0" locked="0" layoutInCell="1" allowOverlap="1" wp14:anchorId="7E6D2EF6" wp14:editId="10A428ED">
                <wp:simplePos x="0" y="0"/>
                <wp:positionH relativeFrom="column">
                  <wp:posOffset>4267200</wp:posOffset>
                </wp:positionH>
                <wp:positionV relativeFrom="paragraph">
                  <wp:posOffset>1790700</wp:posOffset>
                </wp:positionV>
                <wp:extent cx="933450" cy="295275"/>
                <wp:effectExtent l="0" t="0" r="57150" b="28575"/>
                <wp:wrapNone/>
                <wp:docPr id="32" name="Rectangle: Folded Corner 32"/>
                <wp:cNvGraphicFramePr/>
                <a:graphic xmlns:a="http://schemas.openxmlformats.org/drawingml/2006/main">
                  <a:graphicData uri="http://schemas.microsoft.com/office/word/2010/wordprocessingShape">
                    <wps:wsp>
                      <wps:cNvSpPr/>
                      <wps:spPr>
                        <a:xfrm>
                          <a:off x="0" y="0"/>
                          <a:ext cx="933450" cy="295275"/>
                        </a:xfrm>
                        <a:prstGeom prst="foldedCorner">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FA3F1" w14:textId="584482AD" w:rsidR="00F41D55" w:rsidRPr="00F41D55" w:rsidRDefault="00F41D55" w:rsidP="00F41D55">
                            <w:pPr>
                              <w:jc w:val="center"/>
                              <w:rPr>
                                <w:color w:val="000000" w:themeColor="text1"/>
                              </w:rPr>
                            </w:pPr>
                            <w:r w:rsidRPr="00F41D55">
                              <w:rPr>
                                <w:color w:val="000000" w:themeColor="text1"/>
                              </w:rPr>
                              <w:t>Uncheck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6D2EF6" id="Rectangle: Folded Corner 32" o:spid="_x0000_s1048" type="#_x0000_t65" style="position:absolute;left:0;text-align:left;margin-left:336pt;margin-top:141pt;width:73.5pt;height:23.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qqoQIAAN4FAAAOAAAAZHJzL2Uyb0RvYy54bWysVNtu2zAMfR+wfxD0vjpJk7UN6hRBig4D&#10;ujZoO/RZkaXagCRqkhI7+/pR8iVZ123AsBdb4uWQPCJ5edVoRXbC+QpMTscnI0qE4VBU5iWnX59u&#10;PpxT4gMzBVNgRE73wtOrxft3l7WdiwmUoArhCIIYP69tTssQ7DzLPC+FZv4ErDColOA0C3h1L1nh&#10;WI3oWmWT0ehjVoMrrAMuvEfpdauki4QvpeDhXkovAlE5xdxC+rr03cRvtrhk8xfHbFnxLg32D1lo&#10;VhkMOkBds8DI1lW/QOmKO/AgwwkHnYGUFRepBqxmPHpVzWPJrEi1IDneDjT5/wfL73aPdu2Qhtr6&#10;ucdjrKKRTsc/5keaRNZ+IEs0gXAUXpyeTmdIKUfV5GI2OZtFMrODs3U+fBKgSTzkVManLlbgjHCJ&#10;Kra79aF16U1jTA+qKm4qpdIl9oFYKUd2DF+QcS5MmCZ3tdVfoGjl2Amj7i1RjC/eis97MWaVOioi&#10;pRx/CqLM3+KGZtwVd+SIoNEzOxCXTmGvRMRT5kFIUhVI1SQlPGRwXMu4VZWsEK149tucE2BElkjO&#10;gN0BvMVTn3NnH11FGonBefSnxNqnGTxSZDBhcNaVgfYlX1WmwhC5te9JaqmJLIVm0yA32EWR1yjZ&#10;QLFfO+KgHVFv+U2FfXPLfFgzhzOJrYZ7JtzjRyqocwrdiZIS3Pe35NEeRwW1lNQ44zn137bMCUrU&#10;Z4NDdDGeTuNSSJfp7GyCF3es2RxrzFavAJtwjBvN8nSM9kH1R+lAP+M6WsaoqGKGY+yc8uD6yyq0&#10;uwcXGhfLZTLDRWBZuDWPlkfwyHOch6fmmTnbDU/AqbuDfh+w+avZaW2jp4HlNoCs0mAdeO1eAJdI&#10;av9u4cUtdXxPVoe1vPgBAAD//wMAUEsDBBQABgAIAAAAIQB8WkkE4gAAAAsBAAAPAAAAZHJzL2Rv&#10;d25yZXYueG1sTI9BS8NAEIXvgv9hGcGb3TTVmsZMSlGkIAU17aHettk1CWZnQ3bTRn+905Pe3mMe&#10;b76XLUfbiqPpfeMIYTqJQBgqnW6oQthtn28SED4o0qp1ZBC+jYdlfnmRqVS7E72bYxEqwSXkU4VQ&#10;h9ClUvqyNlb5iesM8e3T9VYFtn0lda9OXG5bGUfRXFrVEH+oVWcea1N+FYNF2Nqf/aZYzehtf/sh&#10;61e5fhme1ojXV+PqAUQwY/gLwxmf0SFnpoMbSHvRIszvY94SEOLkLDiRTBcsDgizOLkDmWfy/4b8&#10;FwAA//8DAFBLAQItABQABgAIAAAAIQC2gziS/gAAAOEBAAATAAAAAAAAAAAAAAAAAAAAAABbQ29u&#10;dGVudF9UeXBlc10ueG1sUEsBAi0AFAAGAAgAAAAhADj9If/WAAAAlAEAAAsAAAAAAAAAAAAAAAAA&#10;LwEAAF9yZWxzLy5yZWxzUEsBAi0AFAAGAAgAAAAhANR7GqqhAgAA3gUAAA4AAAAAAAAAAAAAAAAA&#10;LgIAAGRycy9lMm9Eb2MueG1sUEsBAi0AFAAGAAgAAAAhAHxaSQTiAAAACwEAAA8AAAAAAAAAAAAA&#10;AAAA+wQAAGRycy9kb3ducmV2LnhtbFBLBQYAAAAABAAEAPMAAAAKBgAAAAA=&#10;" adj="18000" fillcolor="#fff2cc [663]" strokecolor="black [3213]" strokeweight="1pt">
                <v:stroke joinstyle="miter"/>
                <v:textbox>
                  <w:txbxContent>
                    <w:p w14:paraId="07CFA3F1" w14:textId="584482AD" w:rsidR="00F41D55" w:rsidRPr="00F41D55" w:rsidRDefault="00F41D55" w:rsidP="00F41D55">
                      <w:pPr>
                        <w:jc w:val="center"/>
                        <w:rPr>
                          <w:color w:val="000000" w:themeColor="text1"/>
                        </w:rPr>
                      </w:pPr>
                      <w:r w:rsidRPr="00F41D55">
                        <w:rPr>
                          <w:color w:val="000000" w:themeColor="text1"/>
                        </w:rPr>
                        <w:t>Uncheck</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956D1F4" wp14:editId="03633991">
                <wp:simplePos x="0" y="0"/>
                <wp:positionH relativeFrom="column">
                  <wp:posOffset>4343400</wp:posOffset>
                </wp:positionH>
                <wp:positionV relativeFrom="paragraph">
                  <wp:posOffset>1485900</wp:posOffset>
                </wp:positionV>
                <wp:extent cx="1143000" cy="23812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114300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E092E" id="Rectangle 31" o:spid="_x0000_s1026" style="position:absolute;margin-left:342pt;margin-top:117pt;width:90pt;height:1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zSyggIAAGkFAAAOAAAAZHJzL2Uyb0RvYy54bWysVEtv2zAMvg/YfxB0Xx2n6dYFdYqgRYYB&#10;RVu0HXpWZCk2IIsapcTJfv0o+ZGgK3YYdpFFk/wofnxcXe8bw3YKfQ224PnZhDNlJZS13RT8x8vq&#10;0yVnPghbCgNWFfygPL9efPxw1bq5mkIFplTICMT6eesKXoXg5lnmZaUa4c/AKUtKDdiIQCJushJF&#10;S+iNyaaTyeesBSwdglTe09/bTskXCV9rJcOD1l4FZgpObwvpxHSu45ktrsR8g8JVteyfIf7hFY2o&#10;LQUdoW5FEGyL9R9QTS0RPOhwJqHJQOtaqpQDZZNP3mTzXAmnUi5EjncjTf7/wcr73bN7RKKhdX7u&#10;6Rqz2Gts4pfex/aJrMNIltoHJulnns/OJxPiVJJuen6ZTy8im9nR26EP3xQ0LF4KjlSMxJHY3fnQ&#10;mQ4mMZiFVW1MKoixrC04YRJ+VHkwdRm1ScDN+sYg2wmq6WpFb0hlpMAnZiQZS685ZpVu4WBUxDD2&#10;SWlWl5THtIsQG06NsEJKZUPeqSpRqi7axWmwwSPlnAAjsqZXjtg9wGDZgQzYHQO9fXRVqV9H5z71&#10;vzmPHiky2DA6N7UFfC8zQ1n1kTv7gaSOmsjSGsrDIzKEblq8k6uaKngnfHgUSONBRaeRDw90aANU&#10;KehvnFWAv977H+2pa0nLWUvjVnD/cytQcWa+W+rnr/lsFuczCbOLL1MS8FSzPtXYbXMDVP2clouT&#10;6RrtgxmuGqF5pc2wjFFJJayk2AWXAQfhJnRrgHaLVMtlMqOZdCLc2WcnI3hkNXboy/5VoOvbONAA&#10;3MMwmmL+pps72+hpYbkNoOvU6kdee75pnlPj9LsnLoxTOVkdN+TiNwAAAP//AwBQSwMEFAAGAAgA&#10;AAAhAAcPaXjdAAAACwEAAA8AAABkcnMvZG93bnJldi54bWxMj0FPhDAQhe8m/odmTLy5BVxZRMrG&#10;mKjRm6jxOktHINCW0O6C/97hpLc3My9vvlfsFzOIE02+c1ZBvIlAkK2d7myj4OP98SoD4QNajYOz&#10;pOCHPOzL87MCc+1m+0anKjSCQ6zPUUEbwphL6euWDPqNG8ny7dtNBgOPUyP1hDOHm0EmUZRKg53l&#10;Dy2O9NBS3VdHo+BlTobuq8HX56qvPnu3fYp3t0apy4vl/g5EoCX8mWHFZ3QomengjlZ7MShIsy13&#10;CQqS61WwI0tXceDNLr4BWRbyf4fyFwAA//8DAFBLAQItABQABgAIAAAAIQC2gziS/gAAAOEBAAAT&#10;AAAAAAAAAAAAAAAAAAAAAABbQ29udGVudF9UeXBlc10ueG1sUEsBAi0AFAAGAAgAAAAhADj9If/W&#10;AAAAlAEAAAsAAAAAAAAAAAAAAAAALwEAAF9yZWxzLy5yZWxzUEsBAi0AFAAGAAgAAAAhAOunNLKC&#10;AgAAaQUAAA4AAAAAAAAAAAAAAAAALgIAAGRycy9lMm9Eb2MueG1sUEsBAi0AFAAGAAgAAAAhAAcP&#10;aXjdAAAACwEAAA8AAAAAAAAAAAAAAAAA3AQAAGRycy9kb3ducmV2LnhtbFBLBQYAAAAABAAEAPMA&#10;AADmBQAAAAA=&#10;" filled="f" strokecolor="red" strokeweight="3pt"/>
            </w:pict>
          </mc:Fallback>
        </mc:AlternateContent>
      </w:r>
      <w:r w:rsidR="00C95E37" w:rsidRPr="000B1404">
        <w:rPr>
          <w:noProof/>
        </w:rPr>
        <w:drawing>
          <wp:inline distT="0" distB="0" distL="0" distR="0" wp14:anchorId="16277417" wp14:editId="029D4A5C">
            <wp:extent cx="5731510" cy="3375660"/>
            <wp:effectExtent l="19050" t="19050" r="21590" b="1524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4"/>
                    <a:stretch>
                      <a:fillRect/>
                    </a:stretch>
                  </pic:blipFill>
                  <pic:spPr>
                    <a:xfrm>
                      <a:off x="0" y="0"/>
                      <a:ext cx="5731510" cy="3375660"/>
                    </a:xfrm>
                    <a:prstGeom prst="rect">
                      <a:avLst/>
                    </a:prstGeom>
                    <a:ln w="19050">
                      <a:solidFill>
                        <a:schemeClr val="tx1"/>
                      </a:solidFill>
                    </a:ln>
                  </pic:spPr>
                </pic:pic>
              </a:graphicData>
            </a:graphic>
          </wp:inline>
        </w:drawing>
      </w:r>
    </w:p>
    <w:p w14:paraId="38D09558" w14:textId="20E1185F" w:rsidR="00C95E37" w:rsidRPr="000B1404" w:rsidRDefault="00F41D55" w:rsidP="00F41D55">
      <w:pPr>
        <w:pStyle w:val="Caption"/>
        <w:jc w:val="center"/>
      </w:pPr>
      <w:bookmarkStart w:id="21" w:name="_Ref119836492"/>
      <w:r>
        <w:t xml:space="preserve">Figure </w:t>
      </w:r>
      <w:fldSimple w:instr=" SEQ Figure \* ARABIC ">
        <w:r w:rsidR="005F7292">
          <w:rPr>
            <w:noProof/>
          </w:rPr>
          <w:t>20</w:t>
        </w:r>
      </w:fldSimple>
      <w:bookmarkEnd w:id="21"/>
      <w:r>
        <w:t xml:space="preserve"> Option for Disabling "Reassigned local variable" message</w:t>
      </w:r>
    </w:p>
    <w:p w14:paraId="34FE2D95" w14:textId="35559F71" w:rsidR="00C95E37" w:rsidRDefault="00C95E37" w:rsidP="00C95E37">
      <w:pPr>
        <w:pStyle w:val="H1Body0"/>
      </w:pPr>
    </w:p>
    <w:p w14:paraId="467C40C5" w14:textId="3EF5E715" w:rsidR="00C95E37" w:rsidRDefault="00C95E37"/>
    <w:sectPr w:rsidR="00C95E37">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2F26F" w14:textId="77777777" w:rsidR="00C65108" w:rsidRDefault="00C65108" w:rsidP="00DB5310">
      <w:pPr>
        <w:spacing w:after="0" w:line="240" w:lineRule="auto"/>
      </w:pPr>
      <w:r>
        <w:separator/>
      </w:r>
    </w:p>
  </w:endnote>
  <w:endnote w:type="continuationSeparator" w:id="0">
    <w:p w14:paraId="34208319" w14:textId="77777777" w:rsidR="00C65108" w:rsidRDefault="00C65108" w:rsidP="00DB5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106930"/>
      <w:docPartObj>
        <w:docPartGallery w:val="Page Numbers (Bottom of Page)"/>
        <w:docPartUnique/>
      </w:docPartObj>
    </w:sdtPr>
    <w:sdtContent>
      <w:sdt>
        <w:sdtPr>
          <w:id w:val="-1769616900"/>
          <w:docPartObj>
            <w:docPartGallery w:val="Page Numbers (Top of Page)"/>
            <w:docPartUnique/>
          </w:docPartObj>
        </w:sdtPr>
        <w:sdtContent>
          <w:p w14:paraId="044D6350" w14:textId="70C24FAF" w:rsidR="00BF7461" w:rsidRDefault="00000000" w:rsidP="00701A76">
            <w:pPr>
              <w:pStyle w:val="Footer"/>
              <w:jc w:val="center"/>
            </w:pPr>
            <w:sdt>
              <w:sdtPr>
                <w:alias w:val="Title"/>
                <w:tag w:val=""/>
                <w:id w:val="-1949687043"/>
                <w:placeholder>
                  <w:docPart w:val="DE2B2B987DB74CC781138E1D1E85E686"/>
                </w:placeholder>
                <w:dataBinding w:prefixMappings="xmlns:ns0='http://purl.org/dc/elements/1.1/' xmlns:ns1='http://schemas.openxmlformats.org/package/2006/metadata/core-properties' " w:xpath="/ns1:coreProperties[1]/ns0:title[1]" w:storeItemID="{6C3C8BC8-F283-45AE-878A-BAB7291924A1}"/>
                <w:text/>
              </w:sdtPr>
              <w:sdtContent>
                <w:r w:rsidR="00E077FC">
                  <w:t>Week 8 Lab – Intro to Console Applications</w:t>
                </w:r>
              </w:sdtContent>
            </w:sdt>
            <w:r w:rsidR="00BF7461">
              <w:tab/>
            </w:r>
            <w:r w:rsidR="00BF7461">
              <w:tab/>
              <w:t xml:space="preserve">Page </w:t>
            </w:r>
            <w:r w:rsidR="00BF7461">
              <w:rPr>
                <w:b/>
                <w:bCs/>
                <w:sz w:val="24"/>
                <w:szCs w:val="24"/>
              </w:rPr>
              <w:fldChar w:fldCharType="begin"/>
            </w:r>
            <w:r w:rsidR="00BF7461">
              <w:rPr>
                <w:b/>
                <w:bCs/>
              </w:rPr>
              <w:instrText xml:space="preserve"> PAGE </w:instrText>
            </w:r>
            <w:r w:rsidR="00BF7461">
              <w:rPr>
                <w:b/>
                <w:bCs/>
                <w:sz w:val="24"/>
                <w:szCs w:val="24"/>
              </w:rPr>
              <w:fldChar w:fldCharType="separate"/>
            </w:r>
            <w:r w:rsidR="00BF7461">
              <w:rPr>
                <w:b/>
                <w:bCs/>
                <w:noProof/>
              </w:rPr>
              <w:t>2</w:t>
            </w:r>
            <w:r w:rsidR="00BF7461">
              <w:rPr>
                <w:b/>
                <w:bCs/>
                <w:sz w:val="24"/>
                <w:szCs w:val="24"/>
              </w:rPr>
              <w:fldChar w:fldCharType="end"/>
            </w:r>
            <w:r w:rsidR="00BF7461">
              <w:t xml:space="preserve"> of </w:t>
            </w:r>
            <w:r w:rsidR="00BF7461">
              <w:rPr>
                <w:b/>
                <w:bCs/>
                <w:sz w:val="24"/>
                <w:szCs w:val="24"/>
              </w:rPr>
              <w:fldChar w:fldCharType="begin"/>
            </w:r>
            <w:r w:rsidR="00BF7461">
              <w:rPr>
                <w:b/>
                <w:bCs/>
              </w:rPr>
              <w:instrText xml:space="preserve"> NUMPAGES  </w:instrText>
            </w:r>
            <w:r w:rsidR="00BF7461">
              <w:rPr>
                <w:b/>
                <w:bCs/>
                <w:sz w:val="24"/>
                <w:szCs w:val="24"/>
              </w:rPr>
              <w:fldChar w:fldCharType="separate"/>
            </w:r>
            <w:r w:rsidR="00BF7461">
              <w:rPr>
                <w:b/>
                <w:bCs/>
                <w:noProof/>
              </w:rPr>
              <w:t>2</w:t>
            </w:r>
            <w:r w:rsidR="00BF7461">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00A6C" w14:textId="77777777" w:rsidR="00C65108" w:rsidRDefault="00C65108" w:rsidP="00DB5310">
      <w:pPr>
        <w:spacing w:after="0" w:line="240" w:lineRule="auto"/>
      </w:pPr>
      <w:r>
        <w:separator/>
      </w:r>
    </w:p>
  </w:footnote>
  <w:footnote w:type="continuationSeparator" w:id="0">
    <w:p w14:paraId="276561F2" w14:textId="77777777" w:rsidR="00C65108" w:rsidRDefault="00C65108" w:rsidP="00DB5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0D37A" w14:textId="77777777" w:rsidR="00DB5310" w:rsidRDefault="00073684" w:rsidP="00DB5310">
    <w:pPr>
      <w:pStyle w:val="Header"/>
      <w:jc w:val="right"/>
    </w:pPr>
    <w:r>
      <w:rPr>
        <w:noProof/>
      </w:rPr>
      <w:drawing>
        <wp:anchor distT="0" distB="0" distL="114300" distR="114300" simplePos="0" relativeHeight="251658240" behindDoc="0" locked="0" layoutInCell="1" allowOverlap="1" wp14:anchorId="2DF2FDAF" wp14:editId="2AA2C283">
          <wp:simplePos x="0" y="0"/>
          <wp:positionH relativeFrom="column">
            <wp:posOffset>4754742</wp:posOffset>
          </wp:positionH>
          <wp:positionV relativeFrom="paragraph">
            <wp:posOffset>-76338</wp:posOffset>
          </wp:positionV>
          <wp:extent cx="1264257" cy="485337"/>
          <wp:effectExtent l="0" t="0" r="0" b="0"/>
          <wp:wrapNone/>
          <wp:docPr id="1" name="Picture 1" descr="mmu logo - Deluxe B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u logo - Deluxe Be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4257" cy="4853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E7C"/>
    <w:multiLevelType w:val="hybridMultilevel"/>
    <w:tmpl w:val="04E40E0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C6267"/>
    <w:multiLevelType w:val="hybridMultilevel"/>
    <w:tmpl w:val="9A6A4EC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0FB07AD4"/>
    <w:multiLevelType w:val="hybridMultilevel"/>
    <w:tmpl w:val="B62A0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753AB"/>
    <w:multiLevelType w:val="hybridMultilevel"/>
    <w:tmpl w:val="BFE43CBA"/>
    <w:lvl w:ilvl="0" w:tplc="FFFFFFFF">
      <w:start w:val="1"/>
      <w:numFmt w:val="decimal"/>
      <w:lvlText w:val="%1."/>
      <w:lvlJc w:val="left"/>
      <w:pPr>
        <w:ind w:left="720" w:hanging="360"/>
      </w:pPr>
    </w:lvl>
    <w:lvl w:ilvl="1" w:tplc="FFFFFFFF">
      <w:start w:val="1"/>
      <w:numFmt w:val="bullet"/>
      <w:lvlText w:val=""/>
      <w:lvlJc w:val="left"/>
      <w:pPr>
        <w:ind w:left="142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35932"/>
    <w:multiLevelType w:val="hybridMultilevel"/>
    <w:tmpl w:val="41AE0A3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E82AB2"/>
    <w:multiLevelType w:val="hybridMultilevel"/>
    <w:tmpl w:val="429A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7B761C"/>
    <w:multiLevelType w:val="hybridMultilevel"/>
    <w:tmpl w:val="A36044DE"/>
    <w:lvl w:ilvl="0" w:tplc="FFFFFFFF">
      <w:start w:val="1"/>
      <w:numFmt w:val="decimal"/>
      <w:lvlText w:val="%1."/>
      <w:lvlJc w:val="left"/>
      <w:pPr>
        <w:ind w:left="720" w:hanging="360"/>
      </w:pPr>
    </w:lvl>
    <w:lvl w:ilvl="1" w:tplc="FFFFFFFF">
      <w:start w:val="1"/>
      <w:numFmt w:val="bullet"/>
      <w:lvlText w:val=""/>
      <w:lvlJc w:val="left"/>
      <w:pPr>
        <w:ind w:left="142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0A723C"/>
    <w:multiLevelType w:val="hybridMultilevel"/>
    <w:tmpl w:val="E944634A"/>
    <w:lvl w:ilvl="0" w:tplc="FFFFFFFF">
      <w:start w:val="1"/>
      <w:numFmt w:val="decimal"/>
      <w:lvlText w:val="%1."/>
      <w:lvlJc w:val="left"/>
      <w:pPr>
        <w:ind w:left="720" w:hanging="360"/>
      </w:pPr>
    </w:lvl>
    <w:lvl w:ilvl="1" w:tplc="FFFFFFFF">
      <w:start w:val="1"/>
      <w:numFmt w:val="bullet"/>
      <w:lvlText w:val=""/>
      <w:lvlJc w:val="left"/>
      <w:pPr>
        <w:ind w:left="142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A729FE"/>
    <w:multiLevelType w:val="hybridMultilevel"/>
    <w:tmpl w:val="FADA449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F9760E"/>
    <w:multiLevelType w:val="hybridMultilevel"/>
    <w:tmpl w:val="5BF4247C"/>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3077BB"/>
    <w:multiLevelType w:val="hybridMultilevel"/>
    <w:tmpl w:val="3A346D2E"/>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5F1199A"/>
    <w:multiLevelType w:val="hybridMultilevel"/>
    <w:tmpl w:val="A86CE2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26742"/>
    <w:multiLevelType w:val="hybridMultilevel"/>
    <w:tmpl w:val="D8CA75E0"/>
    <w:lvl w:ilvl="0" w:tplc="82DA6D4E">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B00871"/>
    <w:multiLevelType w:val="hybridMultilevel"/>
    <w:tmpl w:val="AA866328"/>
    <w:lvl w:ilvl="0" w:tplc="FFFFFFFF">
      <w:start w:val="1"/>
      <w:numFmt w:val="decimal"/>
      <w:lvlText w:val="%1."/>
      <w:lvlJc w:val="left"/>
      <w:pPr>
        <w:ind w:left="720" w:hanging="360"/>
      </w:pPr>
    </w:lvl>
    <w:lvl w:ilvl="1" w:tplc="FFFFFFFF">
      <w:start w:val="1"/>
      <w:numFmt w:val="bullet"/>
      <w:lvlText w:val=""/>
      <w:lvlJc w:val="left"/>
      <w:pPr>
        <w:ind w:left="142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B16941"/>
    <w:multiLevelType w:val="hybridMultilevel"/>
    <w:tmpl w:val="7E9E12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B525FE1"/>
    <w:multiLevelType w:val="hybridMultilevel"/>
    <w:tmpl w:val="07AEE6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087793"/>
    <w:multiLevelType w:val="hybridMultilevel"/>
    <w:tmpl w:val="09F0A91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17B2C7A"/>
    <w:multiLevelType w:val="hybridMultilevel"/>
    <w:tmpl w:val="3000DE42"/>
    <w:lvl w:ilvl="0" w:tplc="FFFFFFFF">
      <w:start w:val="1"/>
      <w:numFmt w:val="decimal"/>
      <w:lvlText w:val="%1."/>
      <w:lvlJc w:val="left"/>
      <w:pPr>
        <w:ind w:left="720" w:hanging="360"/>
      </w:pPr>
    </w:lvl>
    <w:lvl w:ilvl="1" w:tplc="FFFFFFFF">
      <w:start w:val="1"/>
      <w:numFmt w:val="bullet"/>
      <w:lvlText w:val=""/>
      <w:lvlJc w:val="left"/>
      <w:pPr>
        <w:ind w:left="142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D7FCA"/>
    <w:multiLevelType w:val="hybridMultilevel"/>
    <w:tmpl w:val="3000DE42"/>
    <w:lvl w:ilvl="0" w:tplc="0809000F">
      <w:start w:val="1"/>
      <w:numFmt w:val="decimal"/>
      <w:lvlText w:val="%1."/>
      <w:lvlJc w:val="left"/>
      <w:pPr>
        <w:ind w:left="720" w:hanging="360"/>
      </w:pPr>
    </w:lvl>
    <w:lvl w:ilvl="1" w:tplc="08090001">
      <w:start w:val="1"/>
      <w:numFmt w:val="bullet"/>
      <w:lvlText w:val=""/>
      <w:lvlJc w:val="left"/>
      <w:pPr>
        <w:ind w:left="1429"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5064A6"/>
    <w:multiLevelType w:val="hybridMultilevel"/>
    <w:tmpl w:val="DFF08AE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742A520B"/>
    <w:multiLevelType w:val="hybridMultilevel"/>
    <w:tmpl w:val="77EE5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C4253F"/>
    <w:multiLevelType w:val="hybridMultilevel"/>
    <w:tmpl w:val="A36044DE"/>
    <w:lvl w:ilvl="0" w:tplc="FFFFFFFF">
      <w:start w:val="1"/>
      <w:numFmt w:val="decimal"/>
      <w:lvlText w:val="%1."/>
      <w:lvlJc w:val="left"/>
      <w:pPr>
        <w:ind w:left="720" w:hanging="360"/>
      </w:pPr>
    </w:lvl>
    <w:lvl w:ilvl="1" w:tplc="FFFFFFFF">
      <w:start w:val="1"/>
      <w:numFmt w:val="bullet"/>
      <w:lvlText w:val=""/>
      <w:lvlJc w:val="left"/>
      <w:pPr>
        <w:ind w:left="1429"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6442365">
    <w:abstractNumId w:val="5"/>
  </w:num>
  <w:num w:numId="2" w16cid:durableId="1090002840">
    <w:abstractNumId w:val="10"/>
  </w:num>
  <w:num w:numId="3" w16cid:durableId="1966809993">
    <w:abstractNumId w:val="1"/>
  </w:num>
  <w:num w:numId="4" w16cid:durableId="1216816865">
    <w:abstractNumId w:val="8"/>
  </w:num>
  <w:num w:numId="5" w16cid:durableId="119495733">
    <w:abstractNumId w:val="0"/>
  </w:num>
  <w:num w:numId="6" w16cid:durableId="585504973">
    <w:abstractNumId w:val="11"/>
  </w:num>
  <w:num w:numId="7" w16cid:durableId="2006277268">
    <w:abstractNumId w:val="2"/>
  </w:num>
  <w:num w:numId="8" w16cid:durableId="1076129329">
    <w:abstractNumId w:val="18"/>
  </w:num>
  <w:num w:numId="9" w16cid:durableId="120538378">
    <w:abstractNumId w:val="15"/>
  </w:num>
  <w:num w:numId="10" w16cid:durableId="1719936058">
    <w:abstractNumId w:val="6"/>
  </w:num>
  <w:num w:numId="11" w16cid:durableId="314844143">
    <w:abstractNumId w:val="14"/>
  </w:num>
  <w:num w:numId="12" w16cid:durableId="503320807">
    <w:abstractNumId w:val="12"/>
  </w:num>
  <w:num w:numId="13" w16cid:durableId="953908146">
    <w:abstractNumId w:val="7"/>
  </w:num>
  <w:num w:numId="14" w16cid:durableId="1877304655">
    <w:abstractNumId w:val="19"/>
  </w:num>
  <w:num w:numId="15" w16cid:durableId="1476294024">
    <w:abstractNumId w:val="9"/>
  </w:num>
  <w:num w:numId="16" w16cid:durableId="220017515">
    <w:abstractNumId w:val="21"/>
  </w:num>
  <w:num w:numId="17" w16cid:durableId="127675869">
    <w:abstractNumId w:val="13"/>
  </w:num>
  <w:num w:numId="18" w16cid:durableId="382946639">
    <w:abstractNumId w:val="3"/>
  </w:num>
  <w:num w:numId="19" w16cid:durableId="1709453001">
    <w:abstractNumId w:val="4"/>
  </w:num>
  <w:num w:numId="20" w16cid:durableId="107433720">
    <w:abstractNumId w:val="16"/>
  </w:num>
  <w:num w:numId="21" w16cid:durableId="665137591">
    <w:abstractNumId w:val="20"/>
  </w:num>
  <w:num w:numId="22" w16cid:durableId="20104492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ysDQ1MjIxNjEzNDFQ0lEKTi0uzszPAykwrAUAbLq4piwAAAA="/>
  </w:docVars>
  <w:rsids>
    <w:rsidRoot w:val="00454BDE"/>
    <w:rsid w:val="00000C1A"/>
    <w:rsid w:val="00004514"/>
    <w:rsid w:val="000046AD"/>
    <w:rsid w:val="00007437"/>
    <w:rsid w:val="00007E88"/>
    <w:rsid w:val="00010E6D"/>
    <w:rsid w:val="0001664D"/>
    <w:rsid w:val="00020A53"/>
    <w:rsid w:val="0002696C"/>
    <w:rsid w:val="00032475"/>
    <w:rsid w:val="00032FD5"/>
    <w:rsid w:val="00041749"/>
    <w:rsid w:val="00041BD8"/>
    <w:rsid w:val="00042179"/>
    <w:rsid w:val="00054BF3"/>
    <w:rsid w:val="0005569D"/>
    <w:rsid w:val="000615FA"/>
    <w:rsid w:val="00062DA5"/>
    <w:rsid w:val="0006300D"/>
    <w:rsid w:val="00063FE5"/>
    <w:rsid w:val="00070659"/>
    <w:rsid w:val="00073684"/>
    <w:rsid w:val="000808F6"/>
    <w:rsid w:val="00086EA0"/>
    <w:rsid w:val="000A04C4"/>
    <w:rsid w:val="000A3336"/>
    <w:rsid w:val="000A6089"/>
    <w:rsid w:val="000A77C9"/>
    <w:rsid w:val="000B0B42"/>
    <w:rsid w:val="000B13F6"/>
    <w:rsid w:val="000B1404"/>
    <w:rsid w:val="000B2460"/>
    <w:rsid w:val="000B4A2C"/>
    <w:rsid w:val="000D5424"/>
    <w:rsid w:val="000E371C"/>
    <w:rsid w:val="000F5889"/>
    <w:rsid w:val="00115DDC"/>
    <w:rsid w:val="001263BC"/>
    <w:rsid w:val="00136519"/>
    <w:rsid w:val="00141A36"/>
    <w:rsid w:val="00143E4E"/>
    <w:rsid w:val="001446C6"/>
    <w:rsid w:val="001540C3"/>
    <w:rsid w:val="00156BED"/>
    <w:rsid w:val="00170723"/>
    <w:rsid w:val="001856B4"/>
    <w:rsid w:val="00193976"/>
    <w:rsid w:val="001A4A2C"/>
    <w:rsid w:val="001B1C56"/>
    <w:rsid w:val="001B2C37"/>
    <w:rsid w:val="001B680F"/>
    <w:rsid w:val="001C5DBC"/>
    <w:rsid w:val="001C5DFC"/>
    <w:rsid w:val="001D2DBD"/>
    <w:rsid w:val="001D6DE8"/>
    <w:rsid w:val="00204912"/>
    <w:rsid w:val="00204BEF"/>
    <w:rsid w:val="0021074E"/>
    <w:rsid w:val="0023208F"/>
    <w:rsid w:val="00235F27"/>
    <w:rsid w:val="002548DC"/>
    <w:rsid w:val="00257B31"/>
    <w:rsid w:val="00262717"/>
    <w:rsid w:val="00270AC9"/>
    <w:rsid w:val="002766C6"/>
    <w:rsid w:val="00284188"/>
    <w:rsid w:val="002A5CAC"/>
    <w:rsid w:val="002B433F"/>
    <w:rsid w:val="002D6A0A"/>
    <w:rsid w:val="002E336A"/>
    <w:rsid w:val="002E410C"/>
    <w:rsid w:val="002E5B19"/>
    <w:rsid w:val="00310F45"/>
    <w:rsid w:val="00312093"/>
    <w:rsid w:val="0031751D"/>
    <w:rsid w:val="003241FF"/>
    <w:rsid w:val="0032472E"/>
    <w:rsid w:val="00324FD9"/>
    <w:rsid w:val="003258C8"/>
    <w:rsid w:val="00343B3E"/>
    <w:rsid w:val="00343CC7"/>
    <w:rsid w:val="00344EC0"/>
    <w:rsid w:val="00366A28"/>
    <w:rsid w:val="00381286"/>
    <w:rsid w:val="00381BCF"/>
    <w:rsid w:val="00385E4A"/>
    <w:rsid w:val="00394A36"/>
    <w:rsid w:val="00394CAA"/>
    <w:rsid w:val="00395B5F"/>
    <w:rsid w:val="00395D05"/>
    <w:rsid w:val="003977E1"/>
    <w:rsid w:val="003A4A7E"/>
    <w:rsid w:val="003C10EF"/>
    <w:rsid w:val="003D1B34"/>
    <w:rsid w:val="003E4C1B"/>
    <w:rsid w:val="003F0271"/>
    <w:rsid w:val="003F655F"/>
    <w:rsid w:val="004104B8"/>
    <w:rsid w:val="004165DA"/>
    <w:rsid w:val="0043493F"/>
    <w:rsid w:val="00442A50"/>
    <w:rsid w:val="00454BDE"/>
    <w:rsid w:val="004602F2"/>
    <w:rsid w:val="0046513F"/>
    <w:rsid w:val="0046703D"/>
    <w:rsid w:val="00470102"/>
    <w:rsid w:val="004707EB"/>
    <w:rsid w:val="00490746"/>
    <w:rsid w:val="00493378"/>
    <w:rsid w:val="00496BD9"/>
    <w:rsid w:val="004C0E37"/>
    <w:rsid w:val="004C1FC3"/>
    <w:rsid w:val="004C30A1"/>
    <w:rsid w:val="004D2A8D"/>
    <w:rsid w:val="004D6A36"/>
    <w:rsid w:val="004E1A18"/>
    <w:rsid w:val="004E6684"/>
    <w:rsid w:val="004E7DCF"/>
    <w:rsid w:val="004F6FEF"/>
    <w:rsid w:val="004F7422"/>
    <w:rsid w:val="00500684"/>
    <w:rsid w:val="0050583E"/>
    <w:rsid w:val="00506C5F"/>
    <w:rsid w:val="00526437"/>
    <w:rsid w:val="005374AD"/>
    <w:rsid w:val="00547B6A"/>
    <w:rsid w:val="00555CC2"/>
    <w:rsid w:val="0056309C"/>
    <w:rsid w:val="00563832"/>
    <w:rsid w:val="005666E8"/>
    <w:rsid w:val="00571F53"/>
    <w:rsid w:val="00574298"/>
    <w:rsid w:val="0057471D"/>
    <w:rsid w:val="005776D7"/>
    <w:rsid w:val="005856D8"/>
    <w:rsid w:val="005A3834"/>
    <w:rsid w:val="005A4ACD"/>
    <w:rsid w:val="005B1543"/>
    <w:rsid w:val="005C4401"/>
    <w:rsid w:val="005D30A9"/>
    <w:rsid w:val="005D36C4"/>
    <w:rsid w:val="005D7539"/>
    <w:rsid w:val="005E2278"/>
    <w:rsid w:val="005F2542"/>
    <w:rsid w:val="005F7292"/>
    <w:rsid w:val="00612301"/>
    <w:rsid w:val="006232A4"/>
    <w:rsid w:val="006277F6"/>
    <w:rsid w:val="006342CA"/>
    <w:rsid w:val="00651FA9"/>
    <w:rsid w:val="006560B4"/>
    <w:rsid w:val="006625DD"/>
    <w:rsid w:val="006638C1"/>
    <w:rsid w:val="006653B5"/>
    <w:rsid w:val="00670361"/>
    <w:rsid w:val="00674B51"/>
    <w:rsid w:val="0068259E"/>
    <w:rsid w:val="0068355E"/>
    <w:rsid w:val="00686B42"/>
    <w:rsid w:val="0069120A"/>
    <w:rsid w:val="00694415"/>
    <w:rsid w:val="006A32C8"/>
    <w:rsid w:val="006A5AC5"/>
    <w:rsid w:val="006A79EC"/>
    <w:rsid w:val="006B031C"/>
    <w:rsid w:val="006B039D"/>
    <w:rsid w:val="006B1036"/>
    <w:rsid w:val="006B1B87"/>
    <w:rsid w:val="006C31A8"/>
    <w:rsid w:val="006C7164"/>
    <w:rsid w:val="006C7C26"/>
    <w:rsid w:val="006E0093"/>
    <w:rsid w:val="006E7F06"/>
    <w:rsid w:val="006F462A"/>
    <w:rsid w:val="006F705E"/>
    <w:rsid w:val="00701A76"/>
    <w:rsid w:val="00704B92"/>
    <w:rsid w:val="00705BCB"/>
    <w:rsid w:val="007075EA"/>
    <w:rsid w:val="0072503F"/>
    <w:rsid w:val="0076739A"/>
    <w:rsid w:val="007930F1"/>
    <w:rsid w:val="00794351"/>
    <w:rsid w:val="00795E9D"/>
    <w:rsid w:val="0079745E"/>
    <w:rsid w:val="007974A7"/>
    <w:rsid w:val="007A3CDA"/>
    <w:rsid w:val="007A5876"/>
    <w:rsid w:val="007B4BBF"/>
    <w:rsid w:val="007E0189"/>
    <w:rsid w:val="007E1D1D"/>
    <w:rsid w:val="007E3B4E"/>
    <w:rsid w:val="007E3C0A"/>
    <w:rsid w:val="007E5C31"/>
    <w:rsid w:val="007F7AD7"/>
    <w:rsid w:val="00800C8F"/>
    <w:rsid w:val="00802A6F"/>
    <w:rsid w:val="008041BD"/>
    <w:rsid w:val="008055F4"/>
    <w:rsid w:val="0081668C"/>
    <w:rsid w:val="00833132"/>
    <w:rsid w:val="0083370C"/>
    <w:rsid w:val="008353CD"/>
    <w:rsid w:val="00835552"/>
    <w:rsid w:val="00844672"/>
    <w:rsid w:val="00845B96"/>
    <w:rsid w:val="00847E99"/>
    <w:rsid w:val="008532A5"/>
    <w:rsid w:val="008564B4"/>
    <w:rsid w:val="00861E5F"/>
    <w:rsid w:val="00864F68"/>
    <w:rsid w:val="0087760F"/>
    <w:rsid w:val="00880D7E"/>
    <w:rsid w:val="0088222D"/>
    <w:rsid w:val="00885CA8"/>
    <w:rsid w:val="00893F27"/>
    <w:rsid w:val="008A42FE"/>
    <w:rsid w:val="008A7756"/>
    <w:rsid w:val="008D644A"/>
    <w:rsid w:val="0091275F"/>
    <w:rsid w:val="00920FE9"/>
    <w:rsid w:val="00921E14"/>
    <w:rsid w:val="0092579F"/>
    <w:rsid w:val="0092799B"/>
    <w:rsid w:val="00930498"/>
    <w:rsid w:val="00932EDF"/>
    <w:rsid w:val="00944F67"/>
    <w:rsid w:val="009537CC"/>
    <w:rsid w:val="00957D8B"/>
    <w:rsid w:val="0096708D"/>
    <w:rsid w:val="009723AD"/>
    <w:rsid w:val="009738C3"/>
    <w:rsid w:val="00977901"/>
    <w:rsid w:val="00991269"/>
    <w:rsid w:val="0099570D"/>
    <w:rsid w:val="009B6E52"/>
    <w:rsid w:val="009C0738"/>
    <w:rsid w:val="009D13C4"/>
    <w:rsid w:val="009D7B53"/>
    <w:rsid w:val="009F209E"/>
    <w:rsid w:val="00A051EE"/>
    <w:rsid w:val="00A268D1"/>
    <w:rsid w:val="00A27304"/>
    <w:rsid w:val="00A32548"/>
    <w:rsid w:val="00A36030"/>
    <w:rsid w:val="00A5352B"/>
    <w:rsid w:val="00A67C94"/>
    <w:rsid w:val="00A75FE8"/>
    <w:rsid w:val="00A93EDD"/>
    <w:rsid w:val="00AB4C1A"/>
    <w:rsid w:val="00AB5401"/>
    <w:rsid w:val="00AC00FA"/>
    <w:rsid w:val="00AD58A5"/>
    <w:rsid w:val="00AD5E71"/>
    <w:rsid w:val="00B11C5E"/>
    <w:rsid w:val="00B27B55"/>
    <w:rsid w:val="00B506E9"/>
    <w:rsid w:val="00B54833"/>
    <w:rsid w:val="00B6299C"/>
    <w:rsid w:val="00B65353"/>
    <w:rsid w:val="00B66F53"/>
    <w:rsid w:val="00B70043"/>
    <w:rsid w:val="00B71C05"/>
    <w:rsid w:val="00B72BA7"/>
    <w:rsid w:val="00B755C7"/>
    <w:rsid w:val="00B82969"/>
    <w:rsid w:val="00B83127"/>
    <w:rsid w:val="00B8642C"/>
    <w:rsid w:val="00BA51E0"/>
    <w:rsid w:val="00BA5A7D"/>
    <w:rsid w:val="00BA7050"/>
    <w:rsid w:val="00BC031C"/>
    <w:rsid w:val="00BD2E9F"/>
    <w:rsid w:val="00BE10C1"/>
    <w:rsid w:val="00BF0484"/>
    <w:rsid w:val="00BF2617"/>
    <w:rsid w:val="00BF6016"/>
    <w:rsid w:val="00BF7461"/>
    <w:rsid w:val="00C03844"/>
    <w:rsid w:val="00C04BC5"/>
    <w:rsid w:val="00C05515"/>
    <w:rsid w:val="00C14B00"/>
    <w:rsid w:val="00C228D8"/>
    <w:rsid w:val="00C27464"/>
    <w:rsid w:val="00C31D4E"/>
    <w:rsid w:val="00C37E5B"/>
    <w:rsid w:val="00C52D7F"/>
    <w:rsid w:val="00C551AC"/>
    <w:rsid w:val="00C65108"/>
    <w:rsid w:val="00C6639A"/>
    <w:rsid w:val="00C71755"/>
    <w:rsid w:val="00C7485B"/>
    <w:rsid w:val="00C90D92"/>
    <w:rsid w:val="00C90FEF"/>
    <w:rsid w:val="00C95E37"/>
    <w:rsid w:val="00CA649F"/>
    <w:rsid w:val="00CB057D"/>
    <w:rsid w:val="00CC077F"/>
    <w:rsid w:val="00CC683B"/>
    <w:rsid w:val="00CD1EF0"/>
    <w:rsid w:val="00CD2695"/>
    <w:rsid w:val="00CE0A38"/>
    <w:rsid w:val="00D140C4"/>
    <w:rsid w:val="00D34D28"/>
    <w:rsid w:val="00D369F9"/>
    <w:rsid w:val="00D72280"/>
    <w:rsid w:val="00D905D9"/>
    <w:rsid w:val="00D919DE"/>
    <w:rsid w:val="00DA7666"/>
    <w:rsid w:val="00DB511C"/>
    <w:rsid w:val="00DB5310"/>
    <w:rsid w:val="00DB7AD2"/>
    <w:rsid w:val="00DC085E"/>
    <w:rsid w:val="00DC500B"/>
    <w:rsid w:val="00DC6FC3"/>
    <w:rsid w:val="00DD4143"/>
    <w:rsid w:val="00DD4839"/>
    <w:rsid w:val="00DE15ED"/>
    <w:rsid w:val="00DE3A21"/>
    <w:rsid w:val="00DF5AD5"/>
    <w:rsid w:val="00E077FC"/>
    <w:rsid w:val="00E23EFA"/>
    <w:rsid w:val="00E247FB"/>
    <w:rsid w:val="00E33FBD"/>
    <w:rsid w:val="00E42C79"/>
    <w:rsid w:val="00E51F42"/>
    <w:rsid w:val="00E559D5"/>
    <w:rsid w:val="00E83B5A"/>
    <w:rsid w:val="00EA2411"/>
    <w:rsid w:val="00EA24F8"/>
    <w:rsid w:val="00EA39A7"/>
    <w:rsid w:val="00EB0A31"/>
    <w:rsid w:val="00EB1923"/>
    <w:rsid w:val="00EB3142"/>
    <w:rsid w:val="00EC34CE"/>
    <w:rsid w:val="00EC3FB7"/>
    <w:rsid w:val="00ED632E"/>
    <w:rsid w:val="00EE211B"/>
    <w:rsid w:val="00F07C0F"/>
    <w:rsid w:val="00F12A1C"/>
    <w:rsid w:val="00F14FFF"/>
    <w:rsid w:val="00F1751F"/>
    <w:rsid w:val="00F30EF6"/>
    <w:rsid w:val="00F37C72"/>
    <w:rsid w:val="00F41D55"/>
    <w:rsid w:val="00F42F6C"/>
    <w:rsid w:val="00F50D23"/>
    <w:rsid w:val="00F52B13"/>
    <w:rsid w:val="00F531E5"/>
    <w:rsid w:val="00F563B6"/>
    <w:rsid w:val="00F56DC1"/>
    <w:rsid w:val="00F76A13"/>
    <w:rsid w:val="00F81C13"/>
    <w:rsid w:val="00F85FC6"/>
    <w:rsid w:val="00F95162"/>
    <w:rsid w:val="00F96D60"/>
    <w:rsid w:val="00F9779E"/>
    <w:rsid w:val="00FA6810"/>
    <w:rsid w:val="00FA7950"/>
    <w:rsid w:val="00FB2488"/>
    <w:rsid w:val="00FB42D1"/>
    <w:rsid w:val="00FC1D42"/>
    <w:rsid w:val="00FC2B39"/>
    <w:rsid w:val="00FD6579"/>
    <w:rsid w:val="00FE3849"/>
    <w:rsid w:val="00FE425F"/>
    <w:rsid w:val="00FE702E"/>
    <w:rsid w:val="00FE7654"/>
    <w:rsid w:val="00FF1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8FF816"/>
  <w15:chartTrackingRefBased/>
  <w15:docId w15:val="{7E92F3B4-1638-4481-B9E8-C1EF413BF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74E"/>
  </w:style>
  <w:style w:type="paragraph" w:styleId="Heading1">
    <w:name w:val="heading 1"/>
    <w:basedOn w:val="Normal"/>
    <w:next w:val="H2Body"/>
    <w:link w:val="Heading1Char"/>
    <w:uiPriority w:val="9"/>
    <w:qFormat/>
    <w:rsid w:val="003A4A7E"/>
    <w:pPr>
      <w:keepNext/>
      <w:keepLines/>
      <w:pBdr>
        <w:bottom w:val="single" w:sz="12" w:space="1" w:color="538135" w:themeColor="accent6" w:themeShade="BF"/>
      </w:pBdr>
      <w:spacing w:before="120" w:after="12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H2Body"/>
    <w:link w:val="Heading2Char"/>
    <w:uiPriority w:val="9"/>
    <w:unhideWhenUsed/>
    <w:qFormat/>
    <w:rsid w:val="003A4A7E"/>
    <w:pPr>
      <w:keepNext/>
      <w:keepLines/>
      <w:pBdr>
        <w:bottom w:val="single" w:sz="12" w:space="1" w:color="A8D08D" w:themeColor="accent6" w:themeTint="99"/>
      </w:pBdr>
      <w:spacing w:before="120" w:after="120"/>
      <w:ind w:left="426"/>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7E"/>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DB531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31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53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310"/>
  </w:style>
  <w:style w:type="paragraph" w:styleId="Footer">
    <w:name w:val="footer"/>
    <w:basedOn w:val="Normal"/>
    <w:link w:val="FooterChar"/>
    <w:uiPriority w:val="99"/>
    <w:unhideWhenUsed/>
    <w:rsid w:val="00DB53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310"/>
  </w:style>
  <w:style w:type="character" w:customStyle="1" w:styleId="Heading2Char">
    <w:name w:val="Heading 2 Char"/>
    <w:basedOn w:val="DefaultParagraphFont"/>
    <w:link w:val="Heading2"/>
    <w:uiPriority w:val="9"/>
    <w:rsid w:val="003A4A7E"/>
    <w:rPr>
      <w:rFonts w:asciiTheme="majorHAnsi" w:eastAsiaTheme="majorEastAsia" w:hAnsiTheme="majorHAnsi" w:cstheme="majorBidi"/>
      <w:b/>
      <w:bCs/>
      <w:color w:val="000000" w:themeColor="text1"/>
      <w:sz w:val="26"/>
      <w:szCs w:val="26"/>
    </w:rPr>
  </w:style>
  <w:style w:type="paragraph" w:styleId="Caption">
    <w:name w:val="caption"/>
    <w:basedOn w:val="Normal"/>
    <w:next w:val="Normal"/>
    <w:uiPriority w:val="35"/>
    <w:unhideWhenUsed/>
    <w:qFormat/>
    <w:rsid w:val="00AD5E71"/>
    <w:pPr>
      <w:spacing w:after="200" w:line="240" w:lineRule="auto"/>
    </w:pPr>
    <w:rPr>
      <w:iCs/>
      <w:color w:val="000000" w:themeColor="text1"/>
      <w:sz w:val="18"/>
      <w:szCs w:val="18"/>
    </w:rPr>
  </w:style>
  <w:style w:type="paragraph" w:styleId="NoSpacing">
    <w:name w:val="No Spacing"/>
    <w:uiPriority w:val="1"/>
    <w:qFormat/>
    <w:rsid w:val="00BF7461"/>
    <w:pPr>
      <w:spacing w:after="0" w:line="240" w:lineRule="auto"/>
    </w:pPr>
  </w:style>
  <w:style w:type="character" w:styleId="PlaceholderText">
    <w:name w:val="Placeholder Text"/>
    <w:basedOn w:val="DefaultParagraphFont"/>
    <w:uiPriority w:val="99"/>
    <w:semiHidden/>
    <w:rsid w:val="00BF7461"/>
    <w:rPr>
      <w:color w:val="808080"/>
    </w:rPr>
  </w:style>
  <w:style w:type="paragraph" w:customStyle="1" w:styleId="H1Body">
    <w:name w:val="H1Body"/>
    <w:basedOn w:val="Normal"/>
    <w:link w:val="H1BodyChar"/>
    <w:qFormat/>
    <w:rsid w:val="00FC2B39"/>
    <w:pPr>
      <w:spacing w:after="40"/>
      <w:ind w:left="142"/>
      <w:jc w:val="both"/>
    </w:pPr>
  </w:style>
  <w:style w:type="character" w:customStyle="1" w:styleId="H1BodyChar">
    <w:name w:val="H1Body Char"/>
    <w:basedOn w:val="DefaultParagraphFont"/>
    <w:link w:val="H1Body"/>
    <w:rsid w:val="00FC2B39"/>
  </w:style>
  <w:style w:type="paragraph" w:customStyle="1" w:styleId="H2Body">
    <w:name w:val="H2Body"/>
    <w:basedOn w:val="H1Body"/>
    <w:link w:val="H2BodyChar"/>
    <w:qFormat/>
    <w:rsid w:val="00651FA9"/>
    <w:pPr>
      <w:ind w:left="709"/>
    </w:pPr>
  </w:style>
  <w:style w:type="character" w:customStyle="1" w:styleId="H2BodyChar">
    <w:name w:val="H2Body Char"/>
    <w:basedOn w:val="H1BodyChar"/>
    <w:link w:val="H2Body"/>
    <w:rsid w:val="00651FA9"/>
  </w:style>
  <w:style w:type="character" w:styleId="Hyperlink">
    <w:name w:val="Hyperlink"/>
    <w:basedOn w:val="DefaultParagraphFont"/>
    <w:uiPriority w:val="99"/>
    <w:unhideWhenUsed/>
    <w:rsid w:val="00C31D4E"/>
    <w:rPr>
      <w:color w:val="0563C1" w:themeColor="hyperlink"/>
      <w:u w:val="single"/>
    </w:rPr>
  </w:style>
  <w:style w:type="character" w:styleId="UnresolvedMention">
    <w:name w:val="Unresolved Mention"/>
    <w:basedOn w:val="DefaultParagraphFont"/>
    <w:uiPriority w:val="99"/>
    <w:semiHidden/>
    <w:unhideWhenUsed/>
    <w:rsid w:val="00C31D4E"/>
    <w:rPr>
      <w:color w:val="605E5C"/>
      <w:shd w:val="clear" w:color="auto" w:fill="E1DFDD"/>
    </w:rPr>
  </w:style>
  <w:style w:type="table" w:styleId="TableGrid">
    <w:name w:val="Table Grid"/>
    <w:basedOn w:val="TableNormal"/>
    <w:uiPriority w:val="39"/>
    <w:rsid w:val="00C31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4514"/>
    <w:pPr>
      <w:ind w:left="720"/>
      <w:contextualSpacing/>
    </w:pPr>
  </w:style>
  <w:style w:type="paragraph" w:customStyle="1" w:styleId="H1Body0">
    <w:name w:val="H1 Body"/>
    <w:basedOn w:val="Normal"/>
    <w:link w:val="H1BodyChar0"/>
    <w:qFormat/>
    <w:rsid w:val="00493378"/>
  </w:style>
  <w:style w:type="character" w:customStyle="1" w:styleId="H1BodyChar0">
    <w:name w:val="H1 Body Char"/>
    <w:basedOn w:val="DefaultParagraphFont"/>
    <w:link w:val="H1Body0"/>
    <w:rsid w:val="00493378"/>
  </w:style>
  <w:style w:type="paragraph" w:styleId="HTMLPreformatted">
    <w:name w:val="HTML Preformatted"/>
    <w:basedOn w:val="Normal"/>
    <w:link w:val="HTMLPreformattedChar"/>
    <w:uiPriority w:val="99"/>
    <w:semiHidden/>
    <w:unhideWhenUsed/>
    <w:rsid w:val="00F95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9516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75971">
      <w:bodyDiv w:val="1"/>
      <w:marLeft w:val="0"/>
      <w:marRight w:val="0"/>
      <w:marTop w:val="0"/>
      <w:marBottom w:val="0"/>
      <w:divBdr>
        <w:top w:val="none" w:sz="0" w:space="0" w:color="auto"/>
        <w:left w:val="none" w:sz="0" w:space="0" w:color="auto"/>
        <w:bottom w:val="none" w:sz="0" w:space="0" w:color="auto"/>
        <w:right w:val="none" w:sz="0" w:space="0" w:color="auto"/>
      </w:divBdr>
    </w:div>
    <w:div w:id="1026444536">
      <w:bodyDiv w:val="1"/>
      <w:marLeft w:val="0"/>
      <w:marRight w:val="0"/>
      <w:marTop w:val="0"/>
      <w:marBottom w:val="0"/>
      <w:divBdr>
        <w:top w:val="none" w:sz="0" w:space="0" w:color="auto"/>
        <w:left w:val="none" w:sz="0" w:space="0" w:color="auto"/>
        <w:bottom w:val="none" w:sz="0" w:space="0" w:color="auto"/>
        <w:right w:val="none" w:sz="0" w:space="0" w:color="auto"/>
      </w:divBdr>
    </w:div>
    <w:div w:id="109408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wis\OneDrive%20-%20MMU\Teaching\22-23\Templates\Lab%20Sh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2B2B987DB74CC781138E1D1E85E686"/>
        <w:category>
          <w:name w:val="General"/>
          <w:gallery w:val="placeholder"/>
        </w:category>
        <w:types>
          <w:type w:val="bbPlcHdr"/>
        </w:types>
        <w:behaviors>
          <w:behavior w:val="content"/>
        </w:behaviors>
        <w:guid w:val="{2CF92E03-5258-40D9-AAE4-E2EC91EB983A}"/>
      </w:docPartPr>
      <w:docPartBody>
        <w:p w:rsidR="008405A8" w:rsidRDefault="008405A8">
          <w:pPr>
            <w:pStyle w:val="DE2B2B987DB74CC781138E1D1E85E686"/>
          </w:pPr>
          <w:r w:rsidRPr="00C13C1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A8"/>
    <w:rsid w:val="001567BC"/>
    <w:rsid w:val="002055AE"/>
    <w:rsid w:val="00464921"/>
    <w:rsid w:val="0057054F"/>
    <w:rsid w:val="005E4952"/>
    <w:rsid w:val="0075650F"/>
    <w:rsid w:val="008405A8"/>
    <w:rsid w:val="00AA06E7"/>
    <w:rsid w:val="00BC5302"/>
    <w:rsid w:val="00DC54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E2B2B987DB74CC781138E1D1E85E686">
    <w:name w:val="DE2B2B987DB74CC781138E1D1E85E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FD2C1895F40E4BA83736360F25857B" ma:contentTypeVersion="15" ma:contentTypeDescription="Create a new document." ma:contentTypeScope="" ma:versionID="ec5832ec1a77a99cd495cd6fb97530da">
  <xsd:schema xmlns:xsd="http://www.w3.org/2001/XMLSchema" xmlns:xs="http://www.w3.org/2001/XMLSchema" xmlns:p="http://schemas.microsoft.com/office/2006/metadata/properties" xmlns:ns2="728cebbb-7fa5-47b2-abac-67ce75316d80" xmlns:ns3="672baa17-facb-4c0b-bc29-1569e6c44c04" targetNamespace="http://schemas.microsoft.com/office/2006/metadata/properties" ma:root="true" ma:fieldsID="7a20055b22e19bb32d3d5cd4e777e993" ns2:_="" ns3:_="">
    <xsd:import namespace="728cebbb-7fa5-47b2-abac-67ce75316d80"/>
    <xsd:import namespace="672baa17-facb-4c0b-bc29-1569e6c44c0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8cebbb-7fa5-47b2-abac-67ce75316d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9d4c506-e2aa-436a-9dbd-af2c157961c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72baa17-facb-4c0b-bc29-1569e6c44c0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2f4ba02-ceca-4887-aead-482b66aabba2}" ma:internalName="TaxCatchAll" ma:showField="CatchAllData" ma:web="672baa17-facb-4c0b-bc29-1569e6c44c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672baa17-facb-4c0b-bc29-1569e6c44c04" xsi:nil="true"/>
    <lcf76f155ced4ddcb4097134ff3c332f xmlns="728cebbb-7fa5-47b2-abac-67ce75316d80">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4CDFAA-497B-4A3D-99F0-1F96903A9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8cebbb-7fa5-47b2-abac-67ce75316d80"/>
    <ds:schemaRef ds:uri="672baa17-facb-4c0b-bc29-1569e6c44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791D3C-30A1-48B7-876C-E5A219A820A4}">
  <ds:schemaRefs>
    <ds:schemaRef ds:uri="http://schemas.openxmlformats.org/officeDocument/2006/bibliography"/>
  </ds:schemaRefs>
</ds:datastoreItem>
</file>

<file path=customXml/itemProps3.xml><?xml version="1.0" encoding="utf-8"?>
<ds:datastoreItem xmlns:ds="http://schemas.openxmlformats.org/officeDocument/2006/customXml" ds:itemID="{03DC93BF-E439-4FC6-A7F6-2437EDCBABC9}">
  <ds:schemaRefs>
    <ds:schemaRef ds:uri="http://schemas.microsoft.com/office/2006/metadata/properties"/>
    <ds:schemaRef ds:uri="http://schemas.microsoft.com/office/infopath/2007/PartnerControls"/>
    <ds:schemaRef ds:uri="672baa17-facb-4c0b-bc29-1569e6c44c04"/>
    <ds:schemaRef ds:uri="728cebbb-7fa5-47b2-abac-67ce75316d80"/>
  </ds:schemaRefs>
</ds:datastoreItem>
</file>

<file path=customXml/itemProps4.xml><?xml version="1.0" encoding="utf-8"?>
<ds:datastoreItem xmlns:ds="http://schemas.openxmlformats.org/officeDocument/2006/customXml" ds:itemID="{7577C94A-7151-438F-A6F3-5B31AFC728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 Sheet</Template>
  <TotalTime>960</TotalTime>
  <Pages>17</Pages>
  <Words>2352</Words>
  <Characters>13412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Week 8 Lab – Intro to Console Applications</vt:lpstr>
    </vt:vector>
  </TitlesOfParts>
  <Company/>
  <LinksUpToDate>false</LinksUpToDate>
  <CharactersWithSpaces>15733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8 Lab – Intro to Console Applications</dc:title>
  <dc:subject/>
  <dc:creator>Mohammed Mahin Ibnay Mamun</dc:creator>
  <cp:keywords/>
  <dc:description/>
  <cp:lastModifiedBy>Mohammed Mahin Ibnay Mamun</cp:lastModifiedBy>
  <cp:revision>313</cp:revision>
  <dcterms:created xsi:type="dcterms:W3CDTF">2022-11-12T14:26:00Z</dcterms:created>
  <dcterms:modified xsi:type="dcterms:W3CDTF">2023-11-21T12:24:00Z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0x010100D2FD2C1895F40E4BA83736360F25857B</vt:lpwstr>
  </property>
  <property fmtid="{D5CDD505-2E9C-101B-9397-08002B2CF9AE}" pid="3" name="GrammarlyDocumentId">
    <vt:lpwstr>d2f04a94fce73306341d0c20ed0350d7529f345c7f6c6977ca569646aa435f34</vt:lpwstr>
  </property>
</Properties>
</file>